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640925"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2DBF9A9F"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2A9B98DC" w14:textId="77777777" w:rsidR="009D0065" w:rsidRPr="00CA5B5A" w:rsidRDefault="009D0065" w:rsidP="009D0065">
      <w:pPr>
        <w:spacing w:before="4"/>
        <w:ind w:left="540" w:right="550"/>
        <w:jc w:val="center"/>
        <w:rPr>
          <w:sz w:val="28"/>
          <w:szCs w:val="28"/>
          <w:lang w:val="vi-VN"/>
        </w:rPr>
      </w:pPr>
      <w:r w:rsidRPr="00E357F4">
        <w:rPr>
          <w:b/>
          <w:sz w:val="28"/>
          <w:szCs w:val="28"/>
          <w:lang w:val="vi-VN"/>
        </w:rPr>
        <w:t xml:space="preserve">KHOA </w:t>
      </w:r>
      <w:r w:rsidRPr="00CA5B5A">
        <w:rPr>
          <w:b/>
          <w:sz w:val="28"/>
          <w:szCs w:val="28"/>
          <w:lang w:val="vi-VN"/>
        </w:rPr>
        <w:t>CÔNG NGHỆ THÔNG TIN</w:t>
      </w:r>
    </w:p>
    <w:p w14:paraId="2E43F442" w14:textId="77777777" w:rsidR="009D0065" w:rsidRPr="00E357F4" w:rsidRDefault="009D0065" w:rsidP="009D0065">
      <w:pPr>
        <w:pStyle w:val="BodyText"/>
        <w:spacing w:before="7"/>
        <w:jc w:val="center"/>
        <w:rPr>
          <w:sz w:val="19"/>
          <w:lang w:val="vi-VN"/>
        </w:rPr>
      </w:pPr>
    </w:p>
    <w:p w14:paraId="7FFE54A0"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2080BE30" wp14:editId="060D072A">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01775C" w14:textId="77777777" w:rsidR="009D0065" w:rsidRPr="00E357F4" w:rsidRDefault="009D0065" w:rsidP="009D0065">
      <w:pPr>
        <w:pStyle w:val="BodyText"/>
        <w:rPr>
          <w:sz w:val="28"/>
          <w:lang w:val="vi-VN"/>
        </w:rPr>
      </w:pPr>
    </w:p>
    <w:p w14:paraId="624CDA5D" w14:textId="77777777" w:rsidR="009D0065" w:rsidRDefault="009A2F7B" w:rsidP="009D0065">
      <w:pPr>
        <w:pStyle w:val="BodyText"/>
        <w:spacing w:before="1"/>
        <w:rPr>
          <w:sz w:val="38"/>
          <w:lang w:val="vi-VN"/>
        </w:rPr>
      </w:pPr>
      <w:r>
        <w:rPr>
          <w:sz w:val="38"/>
          <w:lang w:val="vi-VN"/>
        </w:rPr>
        <w:tab/>
      </w:r>
    </w:p>
    <w:p w14:paraId="396208BD" w14:textId="77777777" w:rsidR="00B127A5" w:rsidRPr="00E357F4" w:rsidRDefault="00B127A5" w:rsidP="009D0065">
      <w:pPr>
        <w:pStyle w:val="BodyText"/>
        <w:spacing w:before="1"/>
        <w:rPr>
          <w:sz w:val="38"/>
          <w:lang w:val="vi-VN"/>
        </w:rPr>
      </w:pPr>
    </w:p>
    <w:p w14:paraId="00F6042B" w14:textId="13BA5044" w:rsidR="009A2F7B" w:rsidRPr="00CA5B5A" w:rsidRDefault="00CA5B5A" w:rsidP="009A2F7B">
      <w:pPr>
        <w:widowControl w:val="0"/>
        <w:suppressAutoHyphens/>
        <w:autoSpaceDE w:val="0"/>
        <w:autoSpaceDN w:val="0"/>
        <w:adjustRightInd w:val="0"/>
        <w:spacing w:before="0" w:after="0"/>
        <w:ind w:right="49" w:hanging="142"/>
        <w:jc w:val="center"/>
        <w:rPr>
          <w:b/>
          <w:sz w:val="28"/>
          <w:szCs w:val="28"/>
          <w:lang w:val="vi-VN"/>
        </w:rPr>
      </w:pPr>
      <w:r w:rsidRPr="00CA5B5A">
        <w:rPr>
          <w:b/>
          <w:sz w:val="28"/>
          <w:szCs w:val="28"/>
          <w:lang w:val="vi-VN"/>
        </w:rPr>
        <w:t>TRẦN THANH HUY</w:t>
      </w:r>
      <w:r w:rsidR="009A2F7B" w:rsidRPr="009A2F7B">
        <w:rPr>
          <w:b/>
          <w:sz w:val="28"/>
          <w:szCs w:val="28"/>
          <w:lang w:val="vi-VN"/>
        </w:rPr>
        <w:t xml:space="preserve"> - </w:t>
      </w:r>
      <w:r w:rsidRPr="00CA5B5A">
        <w:rPr>
          <w:b/>
          <w:sz w:val="28"/>
          <w:szCs w:val="28"/>
          <w:lang w:val="vi-VN"/>
        </w:rPr>
        <w:t>51900800</w:t>
      </w:r>
    </w:p>
    <w:p w14:paraId="790AA05D" w14:textId="4A0F5E47" w:rsidR="009D0065" w:rsidRPr="00CA5B5A" w:rsidRDefault="00CA5B5A" w:rsidP="009A2F7B">
      <w:pPr>
        <w:widowControl w:val="0"/>
        <w:suppressAutoHyphens/>
        <w:autoSpaceDE w:val="0"/>
        <w:autoSpaceDN w:val="0"/>
        <w:adjustRightInd w:val="0"/>
        <w:spacing w:before="0" w:after="0"/>
        <w:ind w:right="49" w:hanging="142"/>
        <w:jc w:val="center"/>
        <w:rPr>
          <w:b/>
          <w:sz w:val="28"/>
          <w:szCs w:val="28"/>
          <w:lang w:val="vi-VN"/>
        </w:rPr>
      </w:pPr>
      <w:r w:rsidRPr="00CA5B5A">
        <w:rPr>
          <w:b/>
          <w:sz w:val="28"/>
          <w:szCs w:val="28"/>
          <w:lang w:val="vi-VN"/>
        </w:rPr>
        <w:t>NGUYỄN TRƯỜNG KHẢ</w:t>
      </w:r>
      <w:r w:rsidR="009A2F7B" w:rsidRPr="009A2F7B">
        <w:rPr>
          <w:b/>
          <w:sz w:val="28"/>
          <w:szCs w:val="28"/>
          <w:lang w:val="vi-VN"/>
        </w:rPr>
        <w:t xml:space="preserve"> - </w:t>
      </w:r>
      <w:r w:rsidRPr="00CA5B5A">
        <w:rPr>
          <w:b/>
          <w:sz w:val="28"/>
          <w:szCs w:val="28"/>
          <w:lang w:val="vi-VN"/>
        </w:rPr>
        <w:t>51900752</w:t>
      </w:r>
    </w:p>
    <w:p w14:paraId="27B6F936" w14:textId="77777777" w:rsidR="009D0065" w:rsidRPr="00E357F4" w:rsidRDefault="009D0065" w:rsidP="009D0065">
      <w:pPr>
        <w:pStyle w:val="BodyText"/>
        <w:rPr>
          <w:sz w:val="28"/>
          <w:lang w:val="vi-VN"/>
        </w:rPr>
      </w:pPr>
    </w:p>
    <w:p w14:paraId="31836183" w14:textId="77777777" w:rsidR="009D0065" w:rsidRPr="00E357F4" w:rsidRDefault="009D0065" w:rsidP="009D0065">
      <w:pPr>
        <w:pStyle w:val="BodyText"/>
        <w:rPr>
          <w:sz w:val="28"/>
          <w:lang w:val="vi-VN"/>
        </w:rPr>
      </w:pPr>
    </w:p>
    <w:p w14:paraId="1840B0B7" w14:textId="77777777" w:rsidR="009D0065" w:rsidRPr="00E357F4" w:rsidRDefault="009D0065" w:rsidP="009D0065">
      <w:pPr>
        <w:pStyle w:val="BodyText"/>
        <w:rPr>
          <w:sz w:val="28"/>
          <w:lang w:val="vi-VN"/>
        </w:rPr>
      </w:pPr>
    </w:p>
    <w:p w14:paraId="0A8BF682" w14:textId="7E9A0208" w:rsidR="009D0065" w:rsidRDefault="006E2A31" w:rsidP="006E2A31">
      <w:pPr>
        <w:spacing w:line="276" w:lineRule="auto"/>
        <w:ind w:left="540" w:right="550"/>
        <w:jc w:val="center"/>
        <w:rPr>
          <w:b/>
          <w:sz w:val="48"/>
          <w:szCs w:val="48"/>
        </w:rPr>
      </w:pPr>
      <w:r>
        <w:rPr>
          <w:b/>
          <w:sz w:val="48"/>
          <w:szCs w:val="48"/>
        </w:rPr>
        <w:t>DÙNG KỸ THUẬT HỌC MÁY ĐỂ PHÁT HIỆN TẤN CÔNG DDOS</w:t>
      </w:r>
    </w:p>
    <w:p w14:paraId="2389DCF9" w14:textId="77777777" w:rsidR="006E2A31" w:rsidRPr="006E2A31" w:rsidRDefault="006E2A31" w:rsidP="006E2A31">
      <w:pPr>
        <w:spacing w:line="276" w:lineRule="auto"/>
        <w:ind w:left="540" w:right="550"/>
        <w:jc w:val="center"/>
        <w:rPr>
          <w:sz w:val="48"/>
          <w:szCs w:val="48"/>
        </w:rPr>
      </w:pPr>
    </w:p>
    <w:p w14:paraId="367C80DD" w14:textId="4570D7C7" w:rsidR="009D0065" w:rsidRPr="00CA5B5A" w:rsidRDefault="009A2F7B" w:rsidP="005E4587">
      <w:pPr>
        <w:spacing w:line="276" w:lineRule="auto"/>
        <w:ind w:left="446" w:right="461"/>
        <w:jc w:val="center"/>
        <w:rPr>
          <w:b/>
          <w:sz w:val="44"/>
          <w:szCs w:val="44"/>
          <w:lang w:val="vi-VN"/>
        </w:rPr>
      </w:pPr>
      <w:r w:rsidRPr="00CA5B5A">
        <w:rPr>
          <w:b/>
          <w:sz w:val="44"/>
          <w:szCs w:val="44"/>
          <w:lang w:val="vi-VN"/>
        </w:rPr>
        <w:t>DỰ ÁN CÔNG NGHỆ THÔNG</w:t>
      </w:r>
      <w:r w:rsidR="005E4587" w:rsidRPr="00CA5B5A">
        <w:rPr>
          <w:b/>
          <w:sz w:val="44"/>
          <w:szCs w:val="44"/>
          <w:lang w:val="vi-VN"/>
        </w:rPr>
        <w:t xml:space="preserve"> </w:t>
      </w:r>
      <w:r w:rsidRPr="00CA5B5A">
        <w:rPr>
          <w:b/>
          <w:sz w:val="44"/>
          <w:szCs w:val="44"/>
          <w:lang w:val="vi-VN"/>
        </w:rPr>
        <w:t>TIN</w:t>
      </w:r>
      <w:r w:rsidR="00CA5B5A" w:rsidRPr="00CA5B5A">
        <w:rPr>
          <w:b/>
          <w:sz w:val="44"/>
          <w:szCs w:val="44"/>
          <w:lang w:val="vi-VN"/>
        </w:rPr>
        <w:t xml:space="preserve"> 2</w:t>
      </w:r>
    </w:p>
    <w:p w14:paraId="00568F7B" w14:textId="77777777" w:rsidR="009D0065" w:rsidRPr="006E2A31" w:rsidRDefault="009D0065" w:rsidP="009D0065">
      <w:pPr>
        <w:pStyle w:val="BodyText"/>
        <w:tabs>
          <w:tab w:val="left" w:pos="3919"/>
        </w:tabs>
        <w:spacing w:line="276" w:lineRule="auto"/>
        <w:jc w:val="center"/>
        <w:rPr>
          <w:b/>
          <w:bCs/>
          <w:sz w:val="44"/>
          <w:szCs w:val="44"/>
          <w:lang w:val="en-US"/>
        </w:rPr>
      </w:pPr>
    </w:p>
    <w:p w14:paraId="13CB1B15" w14:textId="43659343" w:rsidR="009D0065" w:rsidRPr="002A7A31" w:rsidRDefault="00CA5B5A" w:rsidP="00CC16A6">
      <w:pPr>
        <w:pStyle w:val="BodyText"/>
        <w:tabs>
          <w:tab w:val="left" w:pos="3919"/>
        </w:tabs>
        <w:spacing w:line="276" w:lineRule="auto"/>
        <w:jc w:val="center"/>
        <w:rPr>
          <w:sz w:val="26"/>
          <w:lang w:val="vi-VN"/>
        </w:rPr>
      </w:pPr>
      <w:r w:rsidRPr="002A7A31">
        <w:rPr>
          <w:b/>
          <w:bCs/>
          <w:sz w:val="44"/>
          <w:szCs w:val="44"/>
          <w:lang w:val="vi-VN"/>
        </w:rPr>
        <w:t>MẠNG MÁY TÍNH</w:t>
      </w:r>
    </w:p>
    <w:p w14:paraId="71DAAD59" w14:textId="77777777" w:rsidR="009D0065" w:rsidRDefault="009D0065" w:rsidP="009D0065">
      <w:pPr>
        <w:rPr>
          <w:sz w:val="26"/>
          <w:lang w:val="vi-VN"/>
        </w:rPr>
      </w:pPr>
    </w:p>
    <w:p w14:paraId="6D392ACB" w14:textId="77777777" w:rsidR="009D0065" w:rsidRDefault="009D0065" w:rsidP="009D0065">
      <w:pPr>
        <w:rPr>
          <w:sz w:val="26"/>
          <w:lang w:val="vi-VN"/>
        </w:rPr>
      </w:pPr>
    </w:p>
    <w:p w14:paraId="452B9CB7" w14:textId="77777777" w:rsidR="009A2F7B" w:rsidRPr="00E357F4" w:rsidRDefault="009A2F7B" w:rsidP="009D0065">
      <w:pPr>
        <w:rPr>
          <w:sz w:val="26"/>
          <w:lang w:val="vi-VN"/>
        </w:rPr>
      </w:pPr>
    </w:p>
    <w:p w14:paraId="3527F2C5" w14:textId="77777777" w:rsidR="009D0065" w:rsidRPr="00E357F4" w:rsidRDefault="009D0065" w:rsidP="009D0065">
      <w:pPr>
        <w:rPr>
          <w:sz w:val="26"/>
          <w:lang w:val="vi-VN"/>
        </w:rPr>
      </w:pPr>
    </w:p>
    <w:p w14:paraId="589944AF" w14:textId="77777777" w:rsidR="009A2F7B" w:rsidRDefault="009A2F7B" w:rsidP="00CC16A6">
      <w:pPr>
        <w:spacing w:before="10"/>
        <w:ind w:left="20"/>
        <w:jc w:val="center"/>
        <w:rPr>
          <w:b/>
          <w:sz w:val="28"/>
          <w:lang w:val="vi-VN"/>
        </w:rPr>
      </w:pPr>
    </w:p>
    <w:p w14:paraId="0AECD49B" w14:textId="256AB42E"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CA5B5A" w:rsidRPr="00CA5B5A">
        <w:rPr>
          <w:b/>
          <w:sz w:val="28"/>
          <w:lang w:val="vi-VN"/>
        </w:rPr>
        <w:t xml:space="preserve"> 2024</w:t>
      </w:r>
      <w:r w:rsidR="001D49C3">
        <w:rPr>
          <w:sz w:val="28"/>
          <w:szCs w:val="28"/>
          <w:lang w:val="vi-VN"/>
        </w:rPr>
        <w:br w:type="page"/>
      </w:r>
    </w:p>
    <w:p w14:paraId="3AA4E86B"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63752DDB"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216D145C" w14:textId="77777777" w:rsidR="009D0065" w:rsidRPr="00CA5B5A" w:rsidRDefault="009D0065" w:rsidP="009D0065">
      <w:pPr>
        <w:spacing w:before="4"/>
        <w:ind w:left="540" w:right="550"/>
        <w:jc w:val="center"/>
        <w:rPr>
          <w:sz w:val="28"/>
          <w:szCs w:val="28"/>
          <w:lang w:val="vi-VN"/>
        </w:rPr>
      </w:pPr>
      <w:r w:rsidRPr="00E357F4">
        <w:rPr>
          <w:b/>
          <w:sz w:val="28"/>
          <w:szCs w:val="28"/>
          <w:lang w:val="vi-VN"/>
        </w:rPr>
        <w:t xml:space="preserve">KHOA </w:t>
      </w:r>
      <w:r w:rsidRPr="00CA5B5A">
        <w:rPr>
          <w:b/>
          <w:sz w:val="28"/>
          <w:szCs w:val="28"/>
          <w:lang w:val="vi-VN"/>
        </w:rPr>
        <w:t>CÔNG NGHỆ THÔNG TIN</w:t>
      </w:r>
    </w:p>
    <w:p w14:paraId="70B2D32D" w14:textId="77777777" w:rsidR="009D0065" w:rsidRPr="00E357F4" w:rsidRDefault="009D0065" w:rsidP="009D0065">
      <w:pPr>
        <w:pStyle w:val="BodyText"/>
        <w:spacing w:before="7"/>
        <w:jc w:val="center"/>
        <w:rPr>
          <w:sz w:val="19"/>
          <w:lang w:val="vi-VN"/>
        </w:rPr>
      </w:pPr>
    </w:p>
    <w:p w14:paraId="175C69AD"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3CD893ED" wp14:editId="5BAFB161">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4EBCEE" w14:textId="77777777" w:rsidR="009D0065" w:rsidRPr="00E357F4" w:rsidRDefault="009D0065" w:rsidP="009D0065">
      <w:pPr>
        <w:pStyle w:val="BodyText"/>
        <w:rPr>
          <w:sz w:val="28"/>
          <w:lang w:val="vi-VN"/>
        </w:rPr>
      </w:pPr>
    </w:p>
    <w:p w14:paraId="1AB2E150" w14:textId="77777777" w:rsidR="009D0065" w:rsidRDefault="009D0065" w:rsidP="009D0065">
      <w:pPr>
        <w:pStyle w:val="BodyText"/>
        <w:spacing w:before="1"/>
        <w:rPr>
          <w:sz w:val="38"/>
          <w:lang w:val="vi-VN"/>
        </w:rPr>
      </w:pPr>
    </w:p>
    <w:p w14:paraId="5B7A6E49" w14:textId="77777777" w:rsidR="00B127A5" w:rsidRPr="00E357F4" w:rsidRDefault="00B127A5" w:rsidP="009D0065">
      <w:pPr>
        <w:pStyle w:val="BodyText"/>
        <w:spacing w:before="1"/>
        <w:rPr>
          <w:sz w:val="38"/>
          <w:lang w:val="vi-VN"/>
        </w:rPr>
      </w:pPr>
    </w:p>
    <w:p w14:paraId="02E5D784" w14:textId="5EB20AD1" w:rsidR="009A2F7B" w:rsidRPr="00CA5B5A" w:rsidRDefault="00CA5B5A" w:rsidP="009A2F7B">
      <w:pPr>
        <w:widowControl w:val="0"/>
        <w:autoSpaceDE w:val="0"/>
        <w:autoSpaceDN w:val="0"/>
        <w:spacing w:before="0" w:after="0" w:line="298" w:lineRule="exact"/>
        <w:ind w:right="49"/>
        <w:jc w:val="center"/>
        <w:rPr>
          <w:b/>
          <w:sz w:val="28"/>
          <w:szCs w:val="28"/>
        </w:rPr>
      </w:pPr>
      <w:r w:rsidRPr="00CA5B5A">
        <w:rPr>
          <w:b/>
          <w:sz w:val="28"/>
          <w:szCs w:val="28"/>
          <w:lang w:val="vi-VN"/>
        </w:rPr>
        <w:t>TRẦN THANH HUY</w:t>
      </w:r>
      <w:r w:rsidR="009A2F7B" w:rsidRPr="00CA5B5A">
        <w:rPr>
          <w:b/>
          <w:sz w:val="28"/>
          <w:szCs w:val="28"/>
          <w:lang w:val="vi-VN"/>
        </w:rPr>
        <w:t xml:space="preserve"> - </w:t>
      </w:r>
      <w:r w:rsidRPr="00CA5B5A">
        <w:rPr>
          <w:b/>
          <w:sz w:val="28"/>
          <w:szCs w:val="28"/>
          <w:lang w:val="vi-VN"/>
        </w:rPr>
        <w:t>519008</w:t>
      </w:r>
      <w:r>
        <w:rPr>
          <w:b/>
          <w:sz w:val="28"/>
          <w:szCs w:val="28"/>
        </w:rPr>
        <w:t>00</w:t>
      </w:r>
    </w:p>
    <w:p w14:paraId="46899322" w14:textId="0197EE42" w:rsidR="009D0065" w:rsidRPr="00CA5B5A" w:rsidRDefault="00CA5B5A" w:rsidP="009A2F7B">
      <w:pPr>
        <w:widowControl w:val="0"/>
        <w:autoSpaceDE w:val="0"/>
        <w:autoSpaceDN w:val="0"/>
        <w:spacing w:before="0" w:after="0" w:line="298" w:lineRule="exact"/>
        <w:ind w:right="49"/>
        <w:jc w:val="center"/>
        <w:rPr>
          <w:b/>
          <w:sz w:val="28"/>
          <w:szCs w:val="28"/>
          <w:lang w:val="vi-VN"/>
        </w:rPr>
      </w:pPr>
      <w:r w:rsidRPr="00CA5B5A">
        <w:rPr>
          <w:b/>
          <w:sz w:val="28"/>
          <w:szCs w:val="28"/>
          <w:lang w:val="vi-VN"/>
        </w:rPr>
        <w:t>NGUYỄN TRƯỜNG KHẢ</w:t>
      </w:r>
      <w:r w:rsidR="009A2F7B" w:rsidRPr="00CA5B5A">
        <w:rPr>
          <w:b/>
          <w:sz w:val="28"/>
          <w:szCs w:val="28"/>
          <w:lang w:val="vi-VN"/>
        </w:rPr>
        <w:t xml:space="preserve">- </w:t>
      </w:r>
      <w:r w:rsidRPr="00CA5B5A">
        <w:rPr>
          <w:b/>
          <w:sz w:val="28"/>
          <w:szCs w:val="28"/>
          <w:lang w:val="vi-VN"/>
        </w:rPr>
        <w:t>51900752</w:t>
      </w:r>
    </w:p>
    <w:p w14:paraId="26DE5154" w14:textId="77777777" w:rsidR="009D0065" w:rsidRPr="00E357F4" w:rsidRDefault="009D0065" w:rsidP="009D0065">
      <w:pPr>
        <w:pStyle w:val="BodyText"/>
        <w:rPr>
          <w:sz w:val="28"/>
          <w:lang w:val="vi-VN"/>
        </w:rPr>
      </w:pPr>
    </w:p>
    <w:p w14:paraId="39E2C30E" w14:textId="77777777" w:rsidR="009D0065" w:rsidRPr="00E357F4" w:rsidRDefault="009D0065" w:rsidP="009D0065">
      <w:pPr>
        <w:pStyle w:val="BodyText"/>
        <w:rPr>
          <w:sz w:val="28"/>
          <w:lang w:val="vi-VN"/>
        </w:rPr>
      </w:pPr>
    </w:p>
    <w:p w14:paraId="4B61CB20" w14:textId="77777777" w:rsidR="009D0065" w:rsidRPr="00E357F4" w:rsidRDefault="009D0065" w:rsidP="009D0065">
      <w:pPr>
        <w:pStyle w:val="BodyText"/>
        <w:rPr>
          <w:sz w:val="28"/>
          <w:lang w:val="vi-VN"/>
        </w:rPr>
      </w:pPr>
    </w:p>
    <w:p w14:paraId="01BA58B4" w14:textId="56CCCC91" w:rsidR="009D0065" w:rsidRPr="006E2A31" w:rsidRDefault="006E2A31" w:rsidP="006E2A31">
      <w:pPr>
        <w:spacing w:line="276" w:lineRule="auto"/>
        <w:ind w:left="540" w:right="550"/>
        <w:jc w:val="center"/>
        <w:rPr>
          <w:b/>
          <w:sz w:val="48"/>
          <w:szCs w:val="48"/>
        </w:rPr>
      </w:pPr>
      <w:r>
        <w:rPr>
          <w:b/>
          <w:sz w:val="48"/>
          <w:szCs w:val="48"/>
        </w:rPr>
        <w:t>DÙNG KỸ THUẬT HỌC MÁY ĐỂ PHÁT HIỆN TẤN CÔNG DDOS</w:t>
      </w:r>
    </w:p>
    <w:p w14:paraId="64E9AF34" w14:textId="77777777" w:rsidR="009D0065" w:rsidRPr="00E357F4" w:rsidRDefault="009D0065" w:rsidP="009D0065">
      <w:pPr>
        <w:pStyle w:val="BodyText"/>
        <w:rPr>
          <w:sz w:val="50"/>
          <w:lang w:val="vi-VN"/>
        </w:rPr>
      </w:pPr>
    </w:p>
    <w:p w14:paraId="73F35879" w14:textId="484E0D3D" w:rsidR="009D0065" w:rsidRPr="00CA5B5A" w:rsidRDefault="005E4587" w:rsidP="009D0065">
      <w:pPr>
        <w:tabs>
          <w:tab w:val="left" w:pos="7830"/>
        </w:tabs>
        <w:spacing w:line="276" w:lineRule="auto"/>
        <w:ind w:left="446" w:right="461"/>
        <w:jc w:val="center"/>
        <w:rPr>
          <w:b/>
          <w:sz w:val="40"/>
          <w:szCs w:val="40"/>
          <w:lang w:val="vi-VN"/>
        </w:rPr>
      </w:pPr>
      <w:r w:rsidRPr="00CA5B5A">
        <w:rPr>
          <w:b/>
          <w:sz w:val="40"/>
          <w:szCs w:val="40"/>
          <w:lang w:val="vi-VN"/>
        </w:rPr>
        <w:t>DỰ ÁN CÔNG NGHỆ THÔNG TIN</w:t>
      </w:r>
      <w:r w:rsidR="00CA5B5A" w:rsidRPr="00CA5B5A">
        <w:rPr>
          <w:b/>
          <w:sz w:val="40"/>
          <w:szCs w:val="40"/>
          <w:lang w:val="vi-VN"/>
        </w:rPr>
        <w:t xml:space="preserve"> 2</w:t>
      </w:r>
    </w:p>
    <w:p w14:paraId="6D1A985D" w14:textId="77777777" w:rsidR="009D0065" w:rsidRPr="006E2A31" w:rsidRDefault="009D0065" w:rsidP="006E2A31">
      <w:pPr>
        <w:pStyle w:val="BodyText"/>
        <w:tabs>
          <w:tab w:val="left" w:pos="3919"/>
        </w:tabs>
        <w:spacing w:line="276" w:lineRule="auto"/>
        <w:rPr>
          <w:b/>
          <w:bCs/>
          <w:sz w:val="44"/>
          <w:szCs w:val="44"/>
          <w:lang w:val="en-US"/>
        </w:rPr>
      </w:pPr>
    </w:p>
    <w:p w14:paraId="30540F0A" w14:textId="44B78217" w:rsidR="009D0065" w:rsidRPr="002A7A31" w:rsidRDefault="00CA5B5A" w:rsidP="00CC16A6">
      <w:pPr>
        <w:pStyle w:val="BodyText"/>
        <w:tabs>
          <w:tab w:val="left" w:pos="3919"/>
        </w:tabs>
        <w:spacing w:line="276" w:lineRule="auto"/>
        <w:jc w:val="center"/>
        <w:rPr>
          <w:b/>
          <w:bCs/>
          <w:sz w:val="40"/>
          <w:szCs w:val="40"/>
          <w:lang w:val="vi-VN"/>
        </w:rPr>
      </w:pPr>
      <w:r w:rsidRPr="002A7A31">
        <w:rPr>
          <w:b/>
          <w:bCs/>
          <w:sz w:val="40"/>
          <w:szCs w:val="40"/>
          <w:lang w:val="vi-VN"/>
        </w:rPr>
        <w:t>MẠNG MÁY TÍNH</w:t>
      </w:r>
    </w:p>
    <w:p w14:paraId="23D1B1CD" w14:textId="77777777" w:rsidR="005E4587" w:rsidRPr="00CA5B5A" w:rsidRDefault="005E4587" w:rsidP="00CC16A6">
      <w:pPr>
        <w:pStyle w:val="BodyText"/>
        <w:tabs>
          <w:tab w:val="left" w:pos="3919"/>
        </w:tabs>
        <w:spacing w:line="276" w:lineRule="auto"/>
        <w:jc w:val="center"/>
        <w:rPr>
          <w:b/>
          <w:bCs/>
          <w:sz w:val="40"/>
          <w:szCs w:val="40"/>
          <w:lang w:val="vi-VN"/>
        </w:rPr>
      </w:pPr>
    </w:p>
    <w:p w14:paraId="3E9EBDAB" w14:textId="77777777" w:rsidR="005E4587" w:rsidRPr="00CA5B5A" w:rsidRDefault="005E4587" w:rsidP="005E4587">
      <w:pPr>
        <w:tabs>
          <w:tab w:val="center" w:pos="4730"/>
        </w:tabs>
        <w:ind w:right="49"/>
        <w:jc w:val="center"/>
        <w:rPr>
          <w:sz w:val="28"/>
          <w:szCs w:val="28"/>
          <w:lang w:val="vi-VN"/>
        </w:rPr>
      </w:pPr>
      <w:r w:rsidRPr="00032172">
        <w:rPr>
          <w:sz w:val="28"/>
          <w:szCs w:val="28"/>
          <w:lang w:val="vi-VN"/>
        </w:rPr>
        <w:t>Người hướng dẫn</w:t>
      </w:r>
    </w:p>
    <w:p w14:paraId="6ADF2BCD" w14:textId="2C14AD47" w:rsidR="009D0065" w:rsidRPr="00CA5B5A" w:rsidRDefault="005E4587" w:rsidP="005E4587">
      <w:pPr>
        <w:pStyle w:val="BodyText"/>
        <w:tabs>
          <w:tab w:val="left" w:pos="3919"/>
        </w:tabs>
        <w:spacing w:line="276" w:lineRule="auto"/>
        <w:jc w:val="center"/>
        <w:rPr>
          <w:sz w:val="26"/>
          <w:lang w:val="vi-VN"/>
        </w:rPr>
      </w:pPr>
      <w:r w:rsidRPr="00CA5B5A">
        <w:rPr>
          <w:b/>
          <w:sz w:val="28"/>
          <w:szCs w:val="28"/>
          <w:lang w:val="vi-VN"/>
        </w:rPr>
        <w:t>T</w:t>
      </w:r>
      <w:r w:rsidRPr="00032172">
        <w:rPr>
          <w:b/>
          <w:sz w:val="28"/>
          <w:szCs w:val="28"/>
          <w:lang w:val="vi-VN"/>
        </w:rPr>
        <w:t xml:space="preserve">S. </w:t>
      </w:r>
      <w:r w:rsidR="00CA5B5A" w:rsidRPr="00CA5B5A">
        <w:rPr>
          <w:b/>
          <w:sz w:val="28"/>
          <w:szCs w:val="28"/>
          <w:lang w:val="vi-VN"/>
        </w:rPr>
        <w:t>TRƯƠNG ĐÌNH TÚ</w:t>
      </w:r>
    </w:p>
    <w:p w14:paraId="0EA039C8" w14:textId="77777777" w:rsidR="009D0065" w:rsidRPr="00E357F4" w:rsidRDefault="009D0065" w:rsidP="009D0065">
      <w:pPr>
        <w:rPr>
          <w:sz w:val="26"/>
          <w:lang w:val="vi-VN"/>
        </w:rPr>
      </w:pPr>
    </w:p>
    <w:p w14:paraId="33D56D1F" w14:textId="77777777" w:rsidR="009D0065" w:rsidRPr="00E357F4" w:rsidRDefault="009D0065" w:rsidP="009D0065">
      <w:pPr>
        <w:rPr>
          <w:sz w:val="26"/>
          <w:lang w:val="vi-VN"/>
        </w:rPr>
      </w:pPr>
    </w:p>
    <w:p w14:paraId="1DC81255" w14:textId="5E33CE99" w:rsidR="003C69F2" w:rsidRPr="00CA5B5A" w:rsidRDefault="009D0065" w:rsidP="009D0065">
      <w:pPr>
        <w:spacing w:before="10"/>
        <w:ind w:left="20"/>
        <w:jc w:val="center"/>
        <w:rPr>
          <w:b/>
          <w:sz w:val="28"/>
          <w:lang w:val="vi-VN"/>
        </w:rPr>
        <w:sectPr w:rsidR="003C69F2" w:rsidRPr="00CA5B5A" w:rsidSect="00602D02">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CA5B5A" w:rsidRPr="00CA5B5A">
        <w:rPr>
          <w:b/>
          <w:sz w:val="28"/>
          <w:lang w:val="vi-VN"/>
        </w:rPr>
        <w:t xml:space="preserve"> 2024</w:t>
      </w:r>
    </w:p>
    <w:p w14:paraId="1F741914"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43F2D1B5" w14:textId="77777777" w:rsidR="000044BC" w:rsidRPr="00CA5B5A" w:rsidRDefault="000044BC" w:rsidP="0064189C">
      <w:pPr>
        <w:pStyle w:val="Nidungvnbn"/>
        <w:rPr>
          <w:lang w:val="vi-VN"/>
        </w:rPr>
      </w:pPr>
    </w:p>
    <w:p w14:paraId="79A9E893" w14:textId="2E06D786" w:rsidR="00CA5B5A" w:rsidRPr="009149E6" w:rsidRDefault="00CA5B5A" w:rsidP="009149E6">
      <w:pPr>
        <w:pStyle w:val="Nidungvnbn"/>
        <w:rPr>
          <w:lang w:val="vi-VN"/>
        </w:rPr>
      </w:pPr>
      <w:r>
        <w:rPr>
          <w:lang w:val="vi-VN"/>
        </w:rPr>
        <w:t xml:space="preserve">Lời đầu tiên em xin chân thành cảm ơn quý thầy, cô khoa Công Nghệ Thông Tin đã tận tình giảng dạy, chỉ bảo em trong những năm học vừa qua, những kiến thức mà em nhận được trên giảng đường đại học </w:t>
      </w:r>
      <w:r w:rsidRPr="00CA5B5A">
        <w:rPr>
          <w:lang w:val="vi-VN"/>
        </w:rPr>
        <w:t xml:space="preserve">là </w:t>
      </w:r>
      <w:r>
        <w:rPr>
          <w:lang w:val="vi-VN"/>
        </w:rPr>
        <w:t>nền tảng cho quá trình nghiên cứu đề tài này</w:t>
      </w:r>
      <w:r w:rsidRPr="00CA5B5A">
        <w:rPr>
          <w:lang w:val="vi-VN"/>
        </w:rPr>
        <w:t>.</w:t>
      </w:r>
      <w:r w:rsidR="009149E6" w:rsidRPr="009149E6">
        <w:rPr>
          <w:lang w:val="vi-VN"/>
        </w:rPr>
        <w:t xml:space="preserve"> </w:t>
      </w:r>
      <w:r w:rsidR="009149E6">
        <w:rPr>
          <w:lang w:val="vi-VN"/>
        </w:rPr>
        <w:t>Em xin chân thành cảm ơn Khoa Công nghệ thông tin đã tạo điều kiện để em có thể thực hiện đề tài nghiên cứu</w:t>
      </w:r>
      <w:r w:rsidR="009149E6" w:rsidRPr="009149E6">
        <w:rPr>
          <w:lang w:val="vi-VN"/>
        </w:rPr>
        <w:t>.</w:t>
      </w:r>
    </w:p>
    <w:p w14:paraId="064C500F" w14:textId="2D5B8A29" w:rsidR="00CA5B5A" w:rsidRPr="009149E6" w:rsidRDefault="00CA5B5A" w:rsidP="00CA5B5A">
      <w:pPr>
        <w:pStyle w:val="Nidungvnbn"/>
        <w:rPr>
          <w:lang w:val="vi-VN"/>
        </w:rPr>
      </w:pPr>
      <w:r>
        <w:rPr>
          <w:lang w:val="vi-VN"/>
        </w:rPr>
        <w:t xml:space="preserve">Em xin chân thành cảm ơn thầy </w:t>
      </w:r>
      <w:r w:rsidR="009149E6" w:rsidRPr="009149E6">
        <w:rPr>
          <w:lang w:val="vi-VN"/>
        </w:rPr>
        <w:t>Trương Đình Tú</w:t>
      </w:r>
      <w:r>
        <w:rPr>
          <w:lang w:val="vi-VN"/>
        </w:rPr>
        <w:t xml:space="preserve"> – giảng viên hướng dẫn em môn học Dự án Công nghệ thông tin</w:t>
      </w:r>
      <w:r w:rsidR="009149E6" w:rsidRPr="009149E6">
        <w:rPr>
          <w:lang w:val="vi-VN"/>
        </w:rPr>
        <w:t xml:space="preserve">, </w:t>
      </w:r>
      <w:r>
        <w:rPr>
          <w:lang w:val="vi-VN"/>
        </w:rPr>
        <w:t xml:space="preserve">đã luôn theo sát, nhiệt tình giúp đỡ em trong suốt quá trình thực hiện đề tài </w:t>
      </w:r>
      <w:r w:rsidR="009149E6" w:rsidRPr="009149E6">
        <w:rPr>
          <w:b/>
          <w:bCs/>
          <w:lang w:val="vi-VN"/>
        </w:rPr>
        <w:t>Phát Hiện tấn công DDoS</w:t>
      </w:r>
      <w:r w:rsidR="009149E6" w:rsidRPr="009149E6">
        <w:rPr>
          <w:lang w:val="vi-VN"/>
        </w:rPr>
        <w:t>.</w:t>
      </w:r>
    </w:p>
    <w:p w14:paraId="1FD2D7CA" w14:textId="2BD01B0A" w:rsidR="00CA5B5A" w:rsidRDefault="00CA5B5A" w:rsidP="00CA5B5A">
      <w:pPr>
        <w:pStyle w:val="Nidungvnbn"/>
        <w:rPr>
          <w:lang w:val="vi-VN"/>
        </w:rPr>
      </w:pPr>
      <w:r>
        <w:rPr>
          <w:lang w:val="vi-VN"/>
        </w:rPr>
        <w:t>Mặc dù bản thân em đã nỗ lực hết mức, nhưng bài báo cáo này không thể tránh khỏi còn nhiều thiếu sót. Vì thế, em mong rằng sẽ nhận được những lời nhận xét, góp ý từ quý thầy, cô để em có thể tiếp tục phát triển và hoàn thiện hơn nữa.</w:t>
      </w:r>
    </w:p>
    <w:p w14:paraId="76AD2CBB" w14:textId="77777777" w:rsidR="00CA5B5A" w:rsidRDefault="00CA5B5A" w:rsidP="00CA5B5A">
      <w:pPr>
        <w:pStyle w:val="Nidungvnbn"/>
        <w:rPr>
          <w:b/>
          <w:bCs/>
          <w:sz w:val="32"/>
          <w:szCs w:val="32"/>
          <w:lang w:val="vi-VN"/>
        </w:rPr>
      </w:pPr>
      <w:r>
        <w:rPr>
          <w:lang w:val="vi-VN"/>
        </w:rPr>
        <w:t>Một lần nữa, em xin chân thành cảm ơn!</w:t>
      </w:r>
    </w:p>
    <w:p w14:paraId="7441AA82" w14:textId="77777777" w:rsidR="005E4587" w:rsidRPr="00CA5B5A" w:rsidRDefault="005E4587" w:rsidP="00612205">
      <w:pPr>
        <w:ind w:left="3600"/>
        <w:jc w:val="center"/>
        <w:rPr>
          <w:lang w:val="vi-VN"/>
        </w:rPr>
      </w:pPr>
    </w:p>
    <w:p w14:paraId="16373D48" w14:textId="02A4EFED"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sidRPr="00CA5B5A">
        <w:rPr>
          <w:i/>
          <w:sz w:val="26"/>
          <w:szCs w:val="26"/>
          <w:lang w:val="vi-VN"/>
        </w:rPr>
        <w:t xml:space="preserve"> ... </w:t>
      </w:r>
      <w:r w:rsidR="00612205">
        <w:rPr>
          <w:i/>
          <w:sz w:val="26"/>
          <w:szCs w:val="26"/>
          <w:lang w:val="vi-VN"/>
        </w:rPr>
        <w:t>tháng</w:t>
      </w:r>
      <w:r w:rsidR="005E4587" w:rsidRPr="00CA5B5A">
        <w:rPr>
          <w:i/>
          <w:sz w:val="26"/>
          <w:szCs w:val="26"/>
          <w:lang w:val="vi-VN"/>
        </w:rPr>
        <w:t xml:space="preserve"> … </w:t>
      </w:r>
      <w:r w:rsidR="00612205">
        <w:rPr>
          <w:i/>
          <w:sz w:val="26"/>
          <w:szCs w:val="26"/>
          <w:lang w:val="vi-VN"/>
        </w:rPr>
        <w:t>năm 20</w:t>
      </w:r>
      <w:r w:rsidR="00EC7C2D" w:rsidRPr="003978BA">
        <w:rPr>
          <w:i/>
          <w:sz w:val="26"/>
          <w:szCs w:val="26"/>
          <w:lang w:val="vi-VN"/>
        </w:rPr>
        <w:t>24</w:t>
      </w:r>
      <w:r w:rsidR="00612205">
        <w:rPr>
          <w:i/>
          <w:sz w:val="26"/>
          <w:szCs w:val="26"/>
          <w:lang w:val="vi-VN"/>
        </w:rPr>
        <w:t xml:space="preserve">     </w:t>
      </w:r>
    </w:p>
    <w:p w14:paraId="6036B6F7" w14:textId="77777777" w:rsidR="00612205" w:rsidRDefault="00612205" w:rsidP="00612205">
      <w:pPr>
        <w:ind w:left="3600"/>
        <w:jc w:val="center"/>
        <w:rPr>
          <w:i/>
          <w:sz w:val="26"/>
          <w:szCs w:val="26"/>
          <w:lang w:val="vi-VN"/>
        </w:rPr>
      </w:pPr>
      <w:r>
        <w:rPr>
          <w:i/>
          <w:sz w:val="26"/>
          <w:szCs w:val="26"/>
          <w:lang w:val="vi-VN"/>
        </w:rPr>
        <w:t>Tác giả</w:t>
      </w:r>
    </w:p>
    <w:p w14:paraId="2E160A55" w14:textId="77777777" w:rsidR="00612205" w:rsidRDefault="00612205" w:rsidP="00612205">
      <w:pPr>
        <w:ind w:left="3211" w:firstLine="360"/>
        <w:jc w:val="center"/>
        <w:rPr>
          <w:i/>
          <w:sz w:val="26"/>
          <w:szCs w:val="26"/>
          <w:lang w:val="vi-VN"/>
        </w:rPr>
      </w:pPr>
      <w:r>
        <w:rPr>
          <w:i/>
          <w:sz w:val="26"/>
          <w:szCs w:val="26"/>
          <w:lang w:val="vi-VN"/>
        </w:rPr>
        <w:t>(Ký tên và ghi rõ họ tên)</w:t>
      </w:r>
    </w:p>
    <w:p w14:paraId="1E97283C" w14:textId="77777777" w:rsidR="003C69F2" w:rsidRPr="00CA5B5A" w:rsidRDefault="003C69F2" w:rsidP="0064189C">
      <w:pPr>
        <w:pStyle w:val="Nidungvnbn"/>
        <w:rPr>
          <w:b/>
          <w:bCs/>
          <w:sz w:val="32"/>
          <w:szCs w:val="32"/>
          <w:lang w:val="vi-VN"/>
        </w:rPr>
        <w:sectPr w:rsidR="003C69F2" w:rsidRPr="00CA5B5A" w:rsidSect="00602D02">
          <w:headerReference w:type="default" r:id="rId10"/>
          <w:pgSz w:w="11906" w:h="16838" w:code="9"/>
          <w:pgMar w:top="1985" w:right="1134" w:bottom="1701" w:left="1985" w:header="720" w:footer="720" w:gutter="0"/>
          <w:pgNumType w:fmt="lowerRoman" w:start="1"/>
          <w:cols w:space="720"/>
          <w:docGrid w:linePitch="360"/>
        </w:sectPr>
      </w:pPr>
    </w:p>
    <w:p w14:paraId="27EF58F8"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2434ED66"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1D842A96" w14:textId="29D73566"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sidRPr="00CA5B5A">
        <w:rPr>
          <w:sz w:val="26"/>
          <w:szCs w:val="26"/>
          <w:lang w:val="vi-VN"/>
        </w:rPr>
        <w:t xml:space="preserve"> </w:t>
      </w:r>
      <w:r w:rsidR="002D5A46" w:rsidRPr="009149E6">
        <w:rPr>
          <w:sz w:val="26"/>
          <w:szCs w:val="26"/>
          <w:lang w:val="vi-VN"/>
        </w:rPr>
        <w:t xml:space="preserve">TS. </w:t>
      </w:r>
      <w:r w:rsidR="009149E6" w:rsidRPr="002A7A31">
        <w:rPr>
          <w:sz w:val="26"/>
          <w:szCs w:val="26"/>
          <w:lang w:val="vi-VN"/>
        </w:rPr>
        <w:t>Trương Đình Tú</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72628FBC"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sidRPr="00CA5B5A">
        <w:rPr>
          <w:sz w:val="26"/>
          <w:szCs w:val="26"/>
          <w:lang w:val="vi-VN"/>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4A3117EE"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sidRPr="00CA5B5A">
        <w:rPr>
          <w:b/>
          <w:bCs/>
          <w:sz w:val="26"/>
          <w:szCs w:val="26"/>
          <w:lang w:val="vi-VN"/>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586FF062" w14:textId="7848E18C" w:rsidR="008730A8" w:rsidRPr="003978BA" w:rsidRDefault="008730A8" w:rsidP="0047257A">
      <w:pPr>
        <w:spacing w:before="240"/>
        <w:ind w:left="3828"/>
        <w:jc w:val="both"/>
        <w:rPr>
          <w:i/>
          <w:sz w:val="26"/>
          <w:szCs w:val="26"/>
          <w:lang w:val="vi-VN"/>
        </w:rPr>
      </w:pPr>
      <w:r w:rsidRPr="00E357F4">
        <w:rPr>
          <w:i/>
          <w:sz w:val="26"/>
          <w:szCs w:val="26"/>
          <w:lang w:val="vi-VN"/>
        </w:rPr>
        <w:t xml:space="preserve">TP. Hồ Chí Minh, ngày </w:t>
      </w:r>
      <w:r w:rsidR="002D5A46" w:rsidRPr="00CA5B5A">
        <w:rPr>
          <w:i/>
          <w:sz w:val="26"/>
          <w:szCs w:val="26"/>
          <w:lang w:val="vi-VN"/>
        </w:rPr>
        <w:t>…</w:t>
      </w:r>
      <w:r w:rsidRPr="00E357F4">
        <w:rPr>
          <w:i/>
          <w:sz w:val="26"/>
          <w:szCs w:val="26"/>
          <w:lang w:val="vi-VN"/>
        </w:rPr>
        <w:t xml:space="preserve"> tháng </w:t>
      </w:r>
      <w:r w:rsidR="002D5A46" w:rsidRPr="00CA5B5A">
        <w:rPr>
          <w:i/>
          <w:sz w:val="26"/>
          <w:szCs w:val="26"/>
          <w:lang w:val="vi-VN"/>
        </w:rPr>
        <w:t>…</w:t>
      </w:r>
      <w:r w:rsidRPr="00E357F4">
        <w:rPr>
          <w:i/>
          <w:sz w:val="26"/>
          <w:szCs w:val="26"/>
          <w:lang w:val="vi-VN"/>
        </w:rPr>
        <w:t xml:space="preserve"> năm</w:t>
      </w:r>
      <w:r w:rsidR="00743F7E" w:rsidRPr="00CA5B5A">
        <w:rPr>
          <w:i/>
          <w:sz w:val="26"/>
          <w:szCs w:val="26"/>
          <w:lang w:val="vi-VN"/>
        </w:rPr>
        <w:t xml:space="preserve"> 20</w:t>
      </w:r>
      <w:r w:rsidR="00EC7C2D" w:rsidRPr="003978BA">
        <w:rPr>
          <w:i/>
          <w:sz w:val="26"/>
          <w:szCs w:val="26"/>
          <w:lang w:val="vi-VN"/>
        </w:rPr>
        <w:t>24</w:t>
      </w:r>
    </w:p>
    <w:p w14:paraId="5965C128"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2FB00867" w14:textId="77777777" w:rsidR="008730A8" w:rsidRPr="00E357F4" w:rsidRDefault="008730A8" w:rsidP="008730A8">
      <w:pPr>
        <w:spacing w:before="147"/>
        <w:ind w:left="3940" w:right="828"/>
        <w:jc w:val="center"/>
        <w:rPr>
          <w:i/>
          <w:sz w:val="26"/>
          <w:szCs w:val="26"/>
          <w:lang w:val="vi-VN"/>
        </w:rPr>
      </w:pPr>
      <w:r w:rsidRPr="00E357F4">
        <w:rPr>
          <w:i/>
          <w:sz w:val="26"/>
          <w:szCs w:val="26"/>
          <w:lang w:val="vi-VN"/>
        </w:rPr>
        <w:t>(Ký tên và ghi rõ họ tên)</w:t>
      </w:r>
    </w:p>
    <w:p w14:paraId="0F3F2E57" w14:textId="77777777" w:rsidR="00BB2B2A" w:rsidRDefault="00BB2B2A" w:rsidP="00BB2B2A">
      <w:pPr>
        <w:tabs>
          <w:tab w:val="center" w:pos="6379"/>
        </w:tabs>
        <w:spacing w:after="200" w:line="276" w:lineRule="auto"/>
        <w:rPr>
          <w:i/>
          <w:sz w:val="26"/>
          <w:szCs w:val="26"/>
          <w:lang w:val="vi-VN"/>
        </w:rPr>
      </w:pPr>
    </w:p>
    <w:p w14:paraId="05E167B2" w14:textId="77777777" w:rsidR="008730A8" w:rsidRDefault="008730A8" w:rsidP="00BB2B2A">
      <w:pPr>
        <w:tabs>
          <w:tab w:val="center" w:pos="6379"/>
        </w:tabs>
        <w:spacing w:after="200" w:line="276" w:lineRule="auto"/>
        <w:rPr>
          <w:i/>
          <w:sz w:val="26"/>
          <w:szCs w:val="26"/>
          <w:lang w:val="vi-VN"/>
        </w:rPr>
      </w:pPr>
    </w:p>
    <w:p w14:paraId="3353D1F6" w14:textId="77777777" w:rsidR="008730A8" w:rsidRPr="003C69F2" w:rsidRDefault="008730A8" w:rsidP="008730A8">
      <w:pPr>
        <w:tabs>
          <w:tab w:val="center" w:pos="6379"/>
        </w:tabs>
        <w:spacing w:after="200" w:line="276" w:lineRule="auto"/>
        <w:jc w:val="center"/>
        <w:rPr>
          <w:i/>
          <w:sz w:val="26"/>
          <w:szCs w:val="26"/>
          <w:lang w:val="vi-VN"/>
        </w:rPr>
      </w:pPr>
    </w:p>
    <w:p w14:paraId="767C4430" w14:textId="368C1B8C" w:rsidR="003C69F2" w:rsidRPr="001F42A4" w:rsidRDefault="008730A8" w:rsidP="001F42A4">
      <w:pPr>
        <w:tabs>
          <w:tab w:val="center" w:pos="4111"/>
        </w:tabs>
        <w:spacing w:after="200" w:line="276" w:lineRule="auto"/>
        <w:jc w:val="center"/>
        <w:rPr>
          <w:i/>
          <w:sz w:val="26"/>
          <w:szCs w:val="26"/>
        </w:rPr>
        <w:sectPr w:rsidR="003C69F2" w:rsidRPr="001F42A4" w:rsidSect="00602D02">
          <w:pgSz w:w="11906" w:h="16838" w:code="9"/>
          <w:pgMar w:top="1985" w:right="1134" w:bottom="1701" w:left="1985" w:header="720" w:footer="720" w:gutter="0"/>
          <w:pgNumType w:fmt="lowerRoman"/>
          <w:cols w:space="720"/>
          <w:docGrid w:linePitch="360"/>
        </w:sectPr>
      </w:pPr>
      <w:r w:rsidRPr="00CA5B5A">
        <w:rPr>
          <w:i/>
          <w:sz w:val="26"/>
          <w:szCs w:val="26"/>
          <w:lang w:val="vi-VN"/>
        </w:rPr>
        <w:tab/>
      </w:r>
    </w:p>
    <w:p w14:paraId="4DCE07BB" w14:textId="7DD27822" w:rsidR="00B165B6" w:rsidRDefault="00B165B6" w:rsidP="001F42A4">
      <w:pPr>
        <w:overflowPunct w:val="0"/>
        <w:adjustRightInd w:val="0"/>
        <w:spacing w:line="360" w:lineRule="auto"/>
        <w:jc w:val="center"/>
        <w:textAlignment w:val="baseline"/>
        <w:rPr>
          <w:b/>
          <w:bCs/>
          <w:sz w:val="32"/>
          <w:szCs w:val="32"/>
        </w:rPr>
      </w:pPr>
      <w:r w:rsidRPr="00B165B6">
        <w:rPr>
          <w:b/>
          <w:bCs/>
          <w:sz w:val="32"/>
          <w:szCs w:val="32"/>
        </w:rPr>
        <w:lastRenderedPageBreak/>
        <w:t>DÙNG KỸ THUẬT HỌC MÁY ĐỂ PHÁT HIỆN TẤN CÔNG DDOS</w:t>
      </w:r>
    </w:p>
    <w:p w14:paraId="5DF21DB0" w14:textId="1E6618B1" w:rsidR="00291721" w:rsidRPr="002A7A31" w:rsidRDefault="008730A8" w:rsidP="00894D80">
      <w:pPr>
        <w:overflowPunct w:val="0"/>
        <w:adjustRightInd w:val="0"/>
        <w:spacing w:line="360" w:lineRule="auto"/>
        <w:jc w:val="center"/>
        <w:textAlignment w:val="baseline"/>
        <w:rPr>
          <w:b/>
          <w:bCs/>
          <w:sz w:val="32"/>
          <w:szCs w:val="32"/>
          <w:lang w:val="vi-VN"/>
        </w:rPr>
      </w:pPr>
      <w:r w:rsidRPr="00E357F4">
        <w:rPr>
          <w:b/>
          <w:bCs/>
          <w:sz w:val="32"/>
          <w:szCs w:val="32"/>
          <w:lang w:val="vi-VN"/>
        </w:rPr>
        <w:t>TÓM TẮT</w:t>
      </w:r>
    </w:p>
    <w:p w14:paraId="70DB40D1" w14:textId="76463247" w:rsidR="00743F7E" w:rsidRPr="00E83054" w:rsidRDefault="00C81321" w:rsidP="001F42A4">
      <w:pPr>
        <w:pStyle w:val="Nidungvnbn"/>
        <w:rPr>
          <w:lang w:val="vi-VN"/>
        </w:rPr>
      </w:pPr>
      <w:r w:rsidRPr="00C81321">
        <w:rPr>
          <w:lang w:val="vi-VN"/>
        </w:rPr>
        <w:t xml:space="preserve">Mục đích của đề tài này là nghiên cứu và phát triển một hệ thống phát hiện tấn công DDoS hiệu quả trong môi trường Mạng </w:t>
      </w:r>
      <w:r w:rsidR="00E83054" w:rsidRPr="00E83054">
        <w:rPr>
          <w:lang w:val="vi-VN"/>
        </w:rPr>
        <w:t>x</w:t>
      </w:r>
      <w:r w:rsidRPr="00C81321">
        <w:rPr>
          <w:lang w:val="vi-VN"/>
        </w:rPr>
        <w:t xml:space="preserve">ác định bằng </w:t>
      </w:r>
      <w:r w:rsidR="00E83054" w:rsidRPr="00E83054">
        <w:rPr>
          <w:lang w:val="vi-VN"/>
        </w:rPr>
        <w:t>p</w:t>
      </w:r>
      <w:r w:rsidRPr="00C81321">
        <w:rPr>
          <w:lang w:val="vi-VN"/>
        </w:rPr>
        <w:t>hần mềm (SDN) bằng cách sử dụng kỹ thuật học máy. Hệ thống này nhằm phát hiện sớm và chính xác các cuộc tấn công, từ đó tăng cường an ninh mạng và giảm thiểu thiệt hại do các cuộc tấn công DDoS gây ra.</w:t>
      </w:r>
    </w:p>
    <w:p w14:paraId="4109499B" w14:textId="1E4F28A1" w:rsidR="00317DAA" w:rsidRDefault="00317DAA" w:rsidP="0006698B">
      <w:pPr>
        <w:pStyle w:val="Nidungvnbn"/>
      </w:pPr>
      <w:r>
        <w:t>Trong nghiên cứu này, nhóm chúng em đã đóng góp cụ thể như sau:</w:t>
      </w:r>
    </w:p>
    <w:p w14:paraId="4CC6BD22" w14:textId="36576DAF" w:rsidR="00317DAA" w:rsidRPr="00317DAA" w:rsidRDefault="00317DAA" w:rsidP="00317DAA">
      <w:pPr>
        <w:pStyle w:val="ListParagraph"/>
        <w:numPr>
          <w:ilvl w:val="0"/>
          <w:numId w:val="16"/>
        </w:numPr>
        <w:spacing w:before="0" w:after="200" w:line="276" w:lineRule="auto"/>
        <w:jc w:val="both"/>
        <w:rPr>
          <w:sz w:val="26"/>
          <w:szCs w:val="26"/>
          <w:lang w:val="vi-VN"/>
        </w:rPr>
      </w:pPr>
      <w:r>
        <w:rPr>
          <w:sz w:val="26"/>
          <w:szCs w:val="26"/>
        </w:rPr>
        <w:t>Sử dụng Python x</w:t>
      </w:r>
      <w:r w:rsidR="00E83054" w:rsidRPr="00317DAA">
        <w:rPr>
          <w:sz w:val="26"/>
          <w:szCs w:val="26"/>
          <w:lang w:val="vi-VN"/>
        </w:rPr>
        <w:t>ây dựng mô hình</w:t>
      </w:r>
      <w:r w:rsidR="00071060" w:rsidRPr="00317DAA">
        <w:rPr>
          <w:sz w:val="26"/>
          <w:szCs w:val="26"/>
          <w:lang w:val="vi-VN"/>
        </w:rPr>
        <w:t xml:space="preserve"> hệ thống</w:t>
      </w:r>
      <w:r w:rsidR="00E83054" w:rsidRPr="00317DAA">
        <w:rPr>
          <w:sz w:val="26"/>
          <w:szCs w:val="26"/>
          <w:lang w:val="vi-VN"/>
        </w:rPr>
        <w:t xml:space="preserve"> mạng giả lập trong môi trường SDN với Ryu Controller và Mininet. </w:t>
      </w:r>
    </w:p>
    <w:p w14:paraId="1F211816" w14:textId="414B3169" w:rsidR="00317DAA" w:rsidRPr="00317DAA" w:rsidRDefault="00317DAA" w:rsidP="00317DAA">
      <w:pPr>
        <w:pStyle w:val="ListParagraph"/>
        <w:numPr>
          <w:ilvl w:val="0"/>
          <w:numId w:val="16"/>
        </w:numPr>
        <w:spacing w:before="0" w:after="200" w:line="276" w:lineRule="auto"/>
        <w:jc w:val="both"/>
        <w:rPr>
          <w:sz w:val="26"/>
          <w:szCs w:val="26"/>
          <w:lang w:val="vi-VN"/>
        </w:rPr>
      </w:pPr>
      <w:r>
        <w:rPr>
          <w:sz w:val="26"/>
          <w:szCs w:val="26"/>
        </w:rPr>
        <w:t>Thu thập d</w:t>
      </w:r>
      <w:r w:rsidR="00E83054" w:rsidRPr="00317DAA">
        <w:rPr>
          <w:sz w:val="26"/>
          <w:szCs w:val="26"/>
          <w:lang w:val="vi-VN"/>
        </w:rPr>
        <w:t>ữ liệu huấn luyện được bằng công cụ hping3, tạo ra các</w:t>
      </w:r>
      <w:r>
        <w:rPr>
          <w:sz w:val="26"/>
          <w:szCs w:val="26"/>
        </w:rPr>
        <w:t xml:space="preserve"> requests</w:t>
      </w:r>
      <w:r w:rsidR="00E83054" w:rsidRPr="00317DAA">
        <w:rPr>
          <w:sz w:val="26"/>
          <w:szCs w:val="26"/>
          <w:lang w:val="vi-VN"/>
        </w:rPr>
        <w:t xml:space="preserve"> đến máy chủ</w:t>
      </w:r>
      <w:r>
        <w:rPr>
          <w:sz w:val="26"/>
          <w:szCs w:val="26"/>
        </w:rPr>
        <w:t xml:space="preserve"> với các giao thức HTTP, ICMP, UDP, TCP-SYN</w:t>
      </w:r>
      <w:r w:rsidR="00E83054" w:rsidRPr="00317DAA">
        <w:rPr>
          <w:sz w:val="26"/>
          <w:szCs w:val="26"/>
          <w:lang w:val="vi-VN"/>
        </w:rPr>
        <w:t xml:space="preserve">. </w:t>
      </w:r>
    </w:p>
    <w:p w14:paraId="1B535C0A" w14:textId="1A18A1CA" w:rsidR="00317DAA" w:rsidRPr="00317DAA" w:rsidRDefault="00317DAA" w:rsidP="00317DAA">
      <w:pPr>
        <w:pStyle w:val="ListParagraph"/>
        <w:numPr>
          <w:ilvl w:val="0"/>
          <w:numId w:val="16"/>
        </w:numPr>
        <w:spacing w:before="0" w:after="200" w:line="276" w:lineRule="auto"/>
        <w:jc w:val="both"/>
        <w:rPr>
          <w:sz w:val="26"/>
          <w:szCs w:val="26"/>
          <w:lang w:val="vi-VN"/>
        </w:rPr>
      </w:pPr>
      <w:r>
        <w:rPr>
          <w:sz w:val="26"/>
          <w:szCs w:val="26"/>
        </w:rPr>
        <w:t>Từ dữ liệu thu thập được, tiến hành</w:t>
      </w:r>
      <w:r w:rsidR="00F544C7">
        <w:rPr>
          <w:sz w:val="26"/>
          <w:szCs w:val="26"/>
        </w:rPr>
        <w:t xml:space="preserve"> tiền xử lý dữ liệu và</w:t>
      </w:r>
      <w:r>
        <w:rPr>
          <w:sz w:val="26"/>
          <w:szCs w:val="26"/>
        </w:rPr>
        <w:t xml:space="preserve"> huấn luyện mô hình</w:t>
      </w:r>
      <w:r w:rsidR="00F544C7">
        <w:rPr>
          <w:sz w:val="26"/>
          <w:szCs w:val="26"/>
        </w:rPr>
        <w:t xml:space="preserve"> bằng</w:t>
      </w:r>
      <w:r w:rsidR="00C81321" w:rsidRPr="00317DAA">
        <w:rPr>
          <w:sz w:val="26"/>
          <w:szCs w:val="26"/>
          <w:lang w:val="vi-VN"/>
        </w:rPr>
        <w:t xml:space="preserve"> các </w:t>
      </w:r>
      <w:r w:rsidR="00071060" w:rsidRPr="00317DAA">
        <w:rPr>
          <w:sz w:val="26"/>
          <w:szCs w:val="26"/>
          <w:lang w:val="vi-VN"/>
        </w:rPr>
        <w:t>phương pháp</w:t>
      </w:r>
      <w:r w:rsidR="00C81321" w:rsidRPr="00317DAA">
        <w:rPr>
          <w:sz w:val="26"/>
          <w:szCs w:val="26"/>
          <w:lang w:val="vi-VN"/>
        </w:rPr>
        <w:t xml:space="preserve"> học máy như KNN, Logistic Regression, Neural Network, SVM, và GaussianNB để xây dựng mô hình phát hiện tấn công DDoS.</w:t>
      </w:r>
    </w:p>
    <w:p w14:paraId="632B9561" w14:textId="6201B1DB" w:rsidR="00C81321" w:rsidRPr="00317DAA" w:rsidRDefault="00C81321" w:rsidP="00317DAA">
      <w:pPr>
        <w:pStyle w:val="ListParagraph"/>
        <w:numPr>
          <w:ilvl w:val="0"/>
          <w:numId w:val="16"/>
        </w:numPr>
        <w:spacing w:before="0" w:after="200" w:line="276" w:lineRule="auto"/>
        <w:jc w:val="both"/>
        <w:rPr>
          <w:sz w:val="26"/>
          <w:szCs w:val="26"/>
          <w:lang w:val="vi-VN"/>
        </w:rPr>
      </w:pPr>
      <w:r w:rsidRPr="00317DAA">
        <w:rPr>
          <w:sz w:val="26"/>
          <w:szCs w:val="26"/>
          <w:lang w:val="vi-VN"/>
        </w:rPr>
        <w:t xml:space="preserve">Mô hình được đánh giá bằng các chỉ số hiệu suất như </w:t>
      </w:r>
      <w:r w:rsidR="00F544C7">
        <w:rPr>
          <w:sz w:val="26"/>
          <w:szCs w:val="26"/>
        </w:rPr>
        <w:t>độ chính(</w:t>
      </w:r>
      <w:r w:rsidR="00877978">
        <w:rPr>
          <w:sz w:val="26"/>
          <w:szCs w:val="26"/>
        </w:rPr>
        <w:t>A</w:t>
      </w:r>
      <w:r w:rsidR="00F544C7">
        <w:rPr>
          <w:sz w:val="26"/>
          <w:szCs w:val="26"/>
        </w:rPr>
        <w:t>ccurancy)</w:t>
      </w:r>
      <w:r w:rsidRPr="00317DAA">
        <w:rPr>
          <w:sz w:val="26"/>
          <w:szCs w:val="26"/>
          <w:lang w:val="vi-VN"/>
        </w:rPr>
        <w:t>, độ nhạy</w:t>
      </w:r>
      <w:r w:rsidR="00877978">
        <w:rPr>
          <w:sz w:val="26"/>
          <w:szCs w:val="26"/>
        </w:rPr>
        <w:t>(</w:t>
      </w:r>
      <w:r w:rsidR="00877978" w:rsidRPr="00877978">
        <w:rPr>
          <w:sz w:val="26"/>
          <w:szCs w:val="26"/>
        </w:rPr>
        <w:t>Recall</w:t>
      </w:r>
      <w:r w:rsidR="00877978">
        <w:rPr>
          <w:sz w:val="26"/>
          <w:szCs w:val="26"/>
        </w:rPr>
        <w:t>)</w:t>
      </w:r>
      <w:r w:rsidRPr="00317DAA">
        <w:rPr>
          <w:sz w:val="26"/>
          <w:szCs w:val="26"/>
          <w:lang w:val="vi-VN"/>
        </w:rPr>
        <w:t>, độ đặc hiệu</w:t>
      </w:r>
      <w:r w:rsidR="00877978">
        <w:rPr>
          <w:sz w:val="26"/>
          <w:szCs w:val="26"/>
        </w:rPr>
        <w:t>(</w:t>
      </w:r>
      <w:r w:rsidR="00877978" w:rsidRPr="00877978">
        <w:rPr>
          <w:sz w:val="26"/>
          <w:szCs w:val="26"/>
        </w:rPr>
        <w:t>Specificity</w:t>
      </w:r>
      <w:r w:rsidR="00877978">
        <w:rPr>
          <w:sz w:val="26"/>
          <w:szCs w:val="26"/>
        </w:rPr>
        <w:t>)</w:t>
      </w:r>
      <w:r w:rsidRPr="00317DAA">
        <w:rPr>
          <w:sz w:val="26"/>
          <w:szCs w:val="26"/>
          <w:lang w:val="vi-VN"/>
        </w:rPr>
        <w:t xml:space="preserve"> và AUC để đảm bảo độ tin cậy và hiệu quả của hệ thống. Mô hình tốt nhất là KNN được chọn để thực nghiệm.</w:t>
      </w:r>
    </w:p>
    <w:p w14:paraId="57A9ECB6" w14:textId="5D6B7E22" w:rsidR="003E7CA3" w:rsidRPr="003E6CF7" w:rsidRDefault="003E7CA3" w:rsidP="003E6CF7">
      <w:pPr>
        <w:pStyle w:val="ListParagraph"/>
        <w:numPr>
          <w:ilvl w:val="0"/>
          <w:numId w:val="16"/>
        </w:numPr>
        <w:spacing w:before="0" w:after="200" w:line="276" w:lineRule="auto"/>
        <w:jc w:val="both"/>
        <w:rPr>
          <w:sz w:val="26"/>
          <w:szCs w:val="26"/>
        </w:rPr>
      </w:pPr>
      <w:r w:rsidRPr="00317DAA">
        <w:rPr>
          <w:sz w:val="26"/>
          <w:szCs w:val="26"/>
          <w:lang w:val="vi-VN"/>
        </w:rPr>
        <w:t xml:space="preserve">Hệ thống tích hợp với thuật toán học máy KNN đã đạt được độ chính xác 98,433% trong việc phát hiện các cuộc tấn công DDoS. </w:t>
      </w:r>
      <w:r w:rsidRPr="003E6CF7">
        <w:rPr>
          <w:sz w:val="26"/>
          <w:szCs w:val="26"/>
          <w:lang w:val="vi-VN"/>
        </w:rPr>
        <w:t>Hệ thống này thể hiện khả năng phân loại tốt giữa lưu lượng mạng bình thường và bốn loại tấn công DDoS phổ biến: HTTP, ICMP, UDP và TCP-SYN Flood. Kết quả này nhấn mạnh tiềm năng ứng dụng của học máy trong việc nâng cao an ninh mạng trong môi trường SDN.</w:t>
      </w:r>
    </w:p>
    <w:p w14:paraId="49E8BFEC" w14:textId="3B0AF6F2" w:rsidR="00B127A5" w:rsidRPr="002A2129" w:rsidRDefault="00C81321" w:rsidP="002A2129">
      <w:pPr>
        <w:pStyle w:val="Nidungvnbn"/>
      </w:pPr>
      <w:r w:rsidRPr="00E83054">
        <w:rPr>
          <w:lang w:val="vi-VN"/>
        </w:rPr>
        <w:t xml:space="preserve">Một số hạn chế của nghiên cứu bao gồm sự phụ thuộc vào chất lượng và tính đa dạng của dữ liệu huấn luyện. Hơn nữa, mô hình có thể gặp khó khăn khi xử lý các kiểu tấn công mới hoặc các biến thể của tấn công DDoS mà không có trong dữ liệu huấn luyện. Tuy nhiên, nghiên cứu này mang ý nghĩa quan trọng trong việc minh </w:t>
      </w:r>
      <w:r w:rsidRPr="00E83054">
        <w:rPr>
          <w:lang w:val="vi-VN"/>
        </w:rPr>
        <w:lastRenderedPageBreak/>
        <w:t>chứng hiệu quả của học máy trong phát hiện tấn công mạng, mở ra hướng đi mới cho việc phát triển các hệ thống an ninh mạng tự động và thông minh hơn trong tương lai.</w:t>
      </w:r>
    </w:p>
    <w:p w14:paraId="2528CCD7" w14:textId="77777777" w:rsidR="00FC01E1" w:rsidRDefault="00FC01E1">
      <w:pPr>
        <w:spacing w:before="0" w:after="200" w:line="276" w:lineRule="auto"/>
        <w:rPr>
          <w:b/>
          <w:bCs/>
          <w:sz w:val="32"/>
          <w:szCs w:val="32"/>
        </w:rPr>
      </w:pPr>
      <w:r>
        <w:rPr>
          <w:b/>
          <w:bCs/>
          <w:sz w:val="32"/>
          <w:szCs w:val="32"/>
        </w:rPr>
        <w:br w:type="page"/>
      </w:r>
    </w:p>
    <w:p w14:paraId="0117A12C" w14:textId="09CD1C6A" w:rsidR="0097682F" w:rsidRDefault="00FC01E1" w:rsidP="0097682F">
      <w:pPr>
        <w:overflowPunct w:val="0"/>
        <w:adjustRightInd w:val="0"/>
        <w:spacing w:line="360" w:lineRule="auto"/>
        <w:jc w:val="center"/>
        <w:textAlignment w:val="baseline"/>
        <w:rPr>
          <w:b/>
          <w:bCs/>
          <w:sz w:val="32"/>
          <w:szCs w:val="32"/>
          <w:lang w:val="vi-VN"/>
        </w:rPr>
      </w:pPr>
      <w:r w:rsidRPr="00FC01E1">
        <w:rPr>
          <w:b/>
          <w:bCs/>
          <w:sz w:val="32"/>
          <w:szCs w:val="32"/>
        </w:rPr>
        <w:lastRenderedPageBreak/>
        <w:t>USING MACHINE LEARNING TECHNIQUES TO DETECT DDOS ATTACKS</w:t>
      </w:r>
    </w:p>
    <w:p w14:paraId="395CD7AC" w14:textId="786AF2A4" w:rsidR="0097682F" w:rsidRPr="00827B88" w:rsidRDefault="0097682F" w:rsidP="00827B88">
      <w:pPr>
        <w:overflowPunct w:val="0"/>
        <w:adjustRightInd w:val="0"/>
        <w:spacing w:line="360" w:lineRule="auto"/>
        <w:jc w:val="center"/>
        <w:textAlignment w:val="baseline"/>
        <w:rPr>
          <w:b/>
          <w:bCs/>
          <w:sz w:val="32"/>
          <w:szCs w:val="32"/>
        </w:rPr>
      </w:pPr>
      <w:r>
        <w:rPr>
          <w:b/>
          <w:bCs/>
          <w:sz w:val="32"/>
          <w:szCs w:val="32"/>
        </w:rPr>
        <w:t>ABSTRACT</w:t>
      </w:r>
    </w:p>
    <w:p w14:paraId="10A6ABA2" w14:textId="2A3E75B5" w:rsidR="007A18A2" w:rsidRPr="00FC01E1" w:rsidRDefault="007A18A2" w:rsidP="00FC01E1">
      <w:pPr>
        <w:pStyle w:val="Nidungvnbn"/>
      </w:pPr>
      <w:r w:rsidRPr="007A18A2">
        <w:rPr>
          <w:lang w:val="vi-VN"/>
        </w:rPr>
        <w:t>The purpose of this project is to research and develop an effective DDoS attack detection system in a Software Defined Network (SDN) environment using machine learning techniques. This system aims to detect attacks early and accurately, thereby enhancing network security and minimizing damage caused by DDoS attacks.</w:t>
      </w:r>
    </w:p>
    <w:p w14:paraId="65130DB6" w14:textId="77777777" w:rsidR="007A18A2" w:rsidRPr="007A18A2" w:rsidRDefault="007A18A2" w:rsidP="002A2129">
      <w:pPr>
        <w:pStyle w:val="Nidungvnbn"/>
        <w:rPr>
          <w:lang w:val="vi-VN"/>
        </w:rPr>
      </w:pPr>
      <w:r w:rsidRPr="007A18A2">
        <w:rPr>
          <w:lang w:val="vi-VN"/>
        </w:rPr>
        <w:t>In this research, our group has made specific contributions as follows:</w:t>
      </w:r>
    </w:p>
    <w:p w14:paraId="109056C7" w14:textId="77F66EBD" w:rsidR="007A18A2" w:rsidRPr="002A2129" w:rsidRDefault="007A18A2" w:rsidP="002A2129">
      <w:pPr>
        <w:pStyle w:val="ListParagraph"/>
        <w:numPr>
          <w:ilvl w:val="0"/>
          <w:numId w:val="16"/>
        </w:numPr>
        <w:spacing w:before="0" w:after="200" w:line="276" w:lineRule="auto"/>
        <w:jc w:val="both"/>
        <w:rPr>
          <w:sz w:val="26"/>
          <w:szCs w:val="26"/>
          <w:lang w:val="vi-VN"/>
        </w:rPr>
      </w:pPr>
      <w:r w:rsidRPr="002A2129">
        <w:rPr>
          <w:sz w:val="26"/>
          <w:szCs w:val="26"/>
          <w:lang w:val="vi-VN"/>
        </w:rPr>
        <w:t>Using Python to build a simulated network system model in an SDN environment with Ryu Controller and Mininet.</w:t>
      </w:r>
    </w:p>
    <w:p w14:paraId="053A6216" w14:textId="7A2AD8A2" w:rsidR="007A18A2" w:rsidRPr="002A2129" w:rsidRDefault="007A18A2" w:rsidP="002A2129">
      <w:pPr>
        <w:pStyle w:val="ListParagraph"/>
        <w:numPr>
          <w:ilvl w:val="0"/>
          <w:numId w:val="16"/>
        </w:numPr>
        <w:spacing w:before="0" w:after="200" w:line="276" w:lineRule="auto"/>
        <w:jc w:val="both"/>
        <w:rPr>
          <w:sz w:val="26"/>
          <w:szCs w:val="26"/>
          <w:lang w:val="vi-VN"/>
        </w:rPr>
      </w:pPr>
      <w:r w:rsidRPr="002A2129">
        <w:rPr>
          <w:sz w:val="26"/>
          <w:szCs w:val="26"/>
          <w:lang w:val="vi-VN"/>
        </w:rPr>
        <w:t>Collecting training data using the hping3 tool, creating requests to the server with HTTP, ICMP, UDP, TCP-SYN protocols.</w:t>
      </w:r>
    </w:p>
    <w:p w14:paraId="1B67A2E5" w14:textId="77777777" w:rsidR="002A2129" w:rsidRPr="002A2129" w:rsidRDefault="007A18A2" w:rsidP="002A2129">
      <w:pPr>
        <w:pStyle w:val="ListParagraph"/>
        <w:numPr>
          <w:ilvl w:val="0"/>
          <w:numId w:val="16"/>
        </w:numPr>
        <w:spacing w:before="0" w:after="200" w:line="276" w:lineRule="auto"/>
        <w:jc w:val="both"/>
        <w:rPr>
          <w:sz w:val="26"/>
          <w:szCs w:val="26"/>
          <w:lang w:val="vi-VN"/>
        </w:rPr>
      </w:pPr>
      <w:r w:rsidRPr="002A2129">
        <w:rPr>
          <w:sz w:val="26"/>
          <w:szCs w:val="26"/>
          <w:lang w:val="vi-VN"/>
        </w:rPr>
        <w:t>From the collected data, preprocessing the data and training the model using machine learning methods such as KNN, Logistic Regression, Neural Network, SVM, and GaussianNB to build a DDoS attack detection model.</w:t>
      </w:r>
    </w:p>
    <w:p w14:paraId="2745424E" w14:textId="77777777" w:rsidR="002A2129" w:rsidRPr="002A2129" w:rsidRDefault="007A18A2" w:rsidP="002A2129">
      <w:pPr>
        <w:pStyle w:val="ListParagraph"/>
        <w:numPr>
          <w:ilvl w:val="0"/>
          <w:numId w:val="16"/>
        </w:numPr>
        <w:spacing w:before="0" w:after="200" w:line="276" w:lineRule="auto"/>
        <w:jc w:val="both"/>
        <w:rPr>
          <w:sz w:val="26"/>
          <w:szCs w:val="26"/>
          <w:lang w:val="vi-VN"/>
        </w:rPr>
      </w:pPr>
      <w:r w:rsidRPr="002A2129">
        <w:rPr>
          <w:sz w:val="26"/>
          <w:szCs w:val="26"/>
          <w:lang w:val="vi-VN"/>
        </w:rPr>
        <w:t>The model was evaluated using performance metrics such as Accuracy, Recall, Specificity, and AUC to ensure the reliability and effectiveness of the system. The best model, KNN, was selected for experimentation.</w:t>
      </w:r>
    </w:p>
    <w:p w14:paraId="7302C500" w14:textId="226F6A14" w:rsidR="007A18A2" w:rsidRPr="002A2129" w:rsidRDefault="007A18A2" w:rsidP="002A2129">
      <w:pPr>
        <w:pStyle w:val="ListParagraph"/>
        <w:numPr>
          <w:ilvl w:val="0"/>
          <w:numId w:val="16"/>
        </w:numPr>
        <w:spacing w:before="0" w:after="200" w:line="276" w:lineRule="auto"/>
        <w:jc w:val="both"/>
        <w:rPr>
          <w:sz w:val="26"/>
          <w:szCs w:val="26"/>
          <w:lang w:val="vi-VN"/>
        </w:rPr>
      </w:pPr>
      <w:r w:rsidRPr="002A2129">
        <w:rPr>
          <w:sz w:val="26"/>
          <w:szCs w:val="26"/>
          <w:lang w:val="vi-VN"/>
        </w:rPr>
        <w:t>The system integrated with the KNN machine learning algorithm achieved 98.433% accuracy in detecting DDoS attacks. The system demonstrated good classification ability between normal network traffic and four common types of DDoS attacks: HTTP, ICMP, UDP, and TCP-SYN Flood. This result emphasizes the potential application of machine learning in enhancing network security in SDN environments.</w:t>
      </w:r>
    </w:p>
    <w:p w14:paraId="692DEDD4" w14:textId="4C4C8656" w:rsidR="001D49C3" w:rsidRDefault="007A18A2" w:rsidP="002A2129">
      <w:pPr>
        <w:pStyle w:val="Nidungvnbn"/>
        <w:rPr>
          <w:b/>
          <w:bCs/>
          <w:sz w:val="32"/>
          <w:szCs w:val="32"/>
        </w:rPr>
      </w:pPr>
      <w:r w:rsidRPr="007A18A2">
        <w:rPr>
          <w:lang w:val="vi-VN"/>
        </w:rPr>
        <w:t>Some limitations of the study include the dependence on the quality and diversity of training data. Furthermore, the model may have difficulty handling new attack types or variations of DDoS attacks that are not present in the training data. However, this research is important in demonstrating the effectiveness of machine learning in detecting cyber attacks, opening up new directions for the development of more automated and intelligent cyber security systems in the future.</w:t>
      </w:r>
      <w:r w:rsidR="001D49C3">
        <w:rPr>
          <w:b/>
          <w:bCs/>
          <w:sz w:val="32"/>
          <w:szCs w:val="32"/>
        </w:rPr>
        <w:br w:type="page"/>
      </w:r>
    </w:p>
    <w:p w14:paraId="2209C6B1"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016575ED" w14:textId="0D0706C9" w:rsidR="00BD0D54" w:rsidRDefault="00F772AD">
      <w:pPr>
        <w:pStyle w:val="TOC1"/>
        <w:rPr>
          <w:rFonts w:asciiTheme="minorHAnsi" w:eastAsiaTheme="minorEastAsia" w:hAnsiTheme="minorHAnsi"/>
          <w:b w:val="0"/>
          <w:noProof/>
          <w:kern w:val="2"/>
          <w:sz w:val="22"/>
          <w:szCs w:val="22"/>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74616920" w:history="1">
        <w:r w:rsidR="00BD0D54" w:rsidRPr="00973B33">
          <w:rPr>
            <w:rStyle w:val="Hyperlink"/>
            <w:noProof/>
          </w:rPr>
          <w:t>DANH MỤC HÌNH VẼ</w:t>
        </w:r>
        <w:r w:rsidR="00BD0D54">
          <w:rPr>
            <w:noProof/>
            <w:webHidden/>
          </w:rPr>
          <w:tab/>
        </w:r>
        <w:r w:rsidR="00BD0D54">
          <w:rPr>
            <w:noProof/>
            <w:webHidden/>
          </w:rPr>
          <w:fldChar w:fldCharType="begin"/>
        </w:r>
        <w:r w:rsidR="00BD0D54">
          <w:rPr>
            <w:noProof/>
            <w:webHidden/>
          </w:rPr>
          <w:instrText xml:space="preserve"> PAGEREF _Toc174616920 \h </w:instrText>
        </w:r>
        <w:r w:rsidR="00BD0D54">
          <w:rPr>
            <w:noProof/>
            <w:webHidden/>
          </w:rPr>
        </w:r>
        <w:r w:rsidR="00BD0D54">
          <w:rPr>
            <w:noProof/>
            <w:webHidden/>
          </w:rPr>
          <w:fldChar w:fldCharType="separate"/>
        </w:r>
        <w:r w:rsidR="00BD0D54">
          <w:rPr>
            <w:noProof/>
            <w:webHidden/>
          </w:rPr>
          <w:t>vii</w:t>
        </w:r>
        <w:r w:rsidR="00BD0D54">
          <w:rPr>
            <w:noProof/>
            <w:webHidden/>
          </w:rPr>
          <w:fldChar w:fldCharType="end"/>
        </w:r>
      </w:hyperlink>
    </w:p>
    <w:p w14:paraId="2C69A4A5" w14:textId="6153DC3D" w:rsidR="00BD0D54" w:rsidRDefault="00000000">
      <w:pPr>
        <w:pStyle w:val="TOC1"/>
        <w:rPr>
          <w:rFonts w:asciiTheme="minorHAnsi" w:eastAsiaTheme="minorEastAsia" w:hAnsiTheme="minorHAnsi"/>
          <w:b w:val="0"/>
          <w:noProof/>
          <w:kern w:val="2"/>
          <w:sz w:val="22"/>
          <w:szCs w:val="22"/>
          <w14:ligatures w14:val="standardContextual"/>
        </w:rPr>
      </w:pPr>
      <w:hyperlink w:anchor="_Toc174616921" w:history="1">
        <w:r w:rsidR="00BD0D54" w:rsidRPr="00973B33">
          <w:rPr>
            <w:rStyle w:val="Hyperlink"/>
            <w:noProof/>
          </w:rPr>
          <w:t>DANH MỤC BẢNG BIỂU</w:t>
        </w:r>
        <w:r w:rsidR="00BD0D54">
          <w:rPr>
            <w:noProof/>
            <w:webHidden/>
          </w:rPr>
          <w:tab/>
        </w:r>
        <w:r w:rsidR="00BD0D54">
          <w:rPr>
            <w:noProof/>
            <w:webHidden/>
          </w:rPr>
          <w:fldChar w:fldCharType="begin"/>
        </w:r>
        <w:r w:rsidR="00BD0D54">
          <w:rPr>
            <w:noProof/>
            <w:webHidden/>
          </w:rPr>
          <w:instrText xml:space="preserve"> PAGEREF _Toc174616921 \h </w:instrText>
        </w:r>
        <w:r w:rsidR="00BD0D54">
          <w:rPr>
            <w:noProof/>
            <w:webHidden/>
          </w:rPr>
        </w:r>
        <w:r w:rsidR="00BD0D54">
          <w:rPr>
            <w:noProof/>
            <w:webHidden/>
          </w:rPr>
          <w:fldChar w:fldCharType="separate"/>
        </w:r>
        <w:r w:rsidR="00BD0D54">
          <w:rPr>
            <w:noProof/>
            <w:webHidden/>
          </w:rPr>
          <w:t>ix</w:t>
        </w:r>
        <w:r w:rsidR="00BD0D54">
          <w:rPr>
            <w:noProof/>
            <w:webHidden/>
          </w:rPr>
          <w:fldChar w:fldCharType="end"/>
        </w:r>
      </w:hyperlink>
    </w:p>
    <w:p w14:paraId="6BDE1379" w14:textId="224D650C" w:rsidR="00BD0D54" w:rsidRDefault="00000000">
      <w:pPr>
        <w:pStyle w:val="TOC1"/>
        <w:rPr>
          <w:rFonts w:asciiTheme="minorHAnsi" w:eastAsiaTheme="minorEastAsia" w:hAnsiTheme="minorHAnsi"/>
          <w:b w:val="0"/>
          <w:noProof/>
          <w:kern w:val="2"/>
          <w:sz w:val="22"/>
          <w:szCs w:val="22"/>
          <w14:ligatures w14:val="standardContextual"/>
        </w:rPr>
      </w:pPr>
      <w:hyperlink w:anchor="_Toc174616922" w:history="1">
        <w:r w:rsidR="00BD0D54" w:rsidRPr="00973B33">
          <w:rPr>
            <w:rStyle w:val="Hyperlink"/>
            <w:noProof/>
          </w:rPr>
          <w:t>DANH MỤC CÁC CHỮ VIẾT TẮT</w:t>
        </w:r>
        <w:r w:rsidR="00BD0D54">
          <w:rPr>
            <w:noProof/>
            <w:webHidden/>
          </w:rPr>
          <w:tab/>
        </w:r>
        <w:r w:rsidR="00BD0D54">
          <w:rPr>
            <w:noProof/>
            <w:webHidden/>
          </w:rPr>
          <w:fldChar w:fldCharType="begin"/>
        </w:r>
        <w:r w:rsidR="00BD0D54">
          <w:rPr>
            <w:noProof/>
            <w:webHidden/>
          </w:rPr>
          <w:instrText xml:space="preserve"> PAGEREF _Toc174616922 \h </w:instrText>
        </w:r>
        <w:r w:rsidR="00BD0D54">
          <w:rPr>
            <w:noProof/>
            <w:webHidden/>
          </w:rPr>
        </w:r>
        <w:r w:rsidR="00BD0D54">
          <w:rPr>
            <w:noProof/>
            <w:webHidden/>
          </w:rPr>
          <w:fldChar w:fldCharType="separate"/>
        </w:r>
        <w:r w:rsidR="00BD0D54">
          <w:rPr>
            <w:noProof/>
            <w:webHidden/>
          </w:rPr>
          <w:t>x</w:t>
        </w:r>
        <w:r w:rsidR="00BD0D54">
          <w:rPr>
            <w:noProof/>
            <w:webHidden/>
          </w:rPr>
          <w:fldChar w:fldCharType="end"/>
        </w:r>
      </w:hyperlink>
    </w:p>
    <w:p w14:paraId="419E03E1" w14:textId="056704A3" w:rsidR="00BD0D54" w:rsidRDefault="00000000">
      <w:pPr>
        <w:pStyle w:val="TOC1"/>
        <w:rPr>
          <w:rFonts w:asciiTheme="minorHAnsi" w:eastAsiaTheme="minorEastAsia" w:hAnsiTheme="minorHAnsi"/>
          <w:b w:val="0"/>
          <w:noProof/>
          <w:kern w:val="2"/>
          <w:sz w:val="22"/>
          <w:szCs w:val="22"/>
          <w14:ligatures w14:val="standardContextual"/>
        </w:rPr>
      </w:pPr>
      <w:hyperlink w:anchor="_Toc174616923" w:history="1">
        <w:r w:rsidR="00BD0D54" w:rsidRPr="00973B33">
          <w:rPr>
            <w:rStyle w:val="Hyperlink"/>
            <w:noProof/>
          </w:rPr>
          <w:t>CHƯƠNG 1. TỔNG QUAN ĐỀ TÀI</w:t>
        </w:r>
        <w:r w:rsidR="00BD0D54">
          <w:rPr>
            <w:noProof/>
            <w:webHidden/>
          </w:rPr>
          <w:tab/>
        </w:r>
        <w:r w:rsidR="00BD0D54">
          <w:rPr>
            <w:noProof/>
            <w:webHidden/>
          </w:rPr>
          <w:fldChar w:fldCharType="begin"/>
        </w:r>
        <w:r w:rsidR="00BD0D54">
          <w:rPr>
            <w:noProof/>
            <w:webHidden/>
          </w:rPr>
          <w:instrText xml:space="preserve"> PAGEREF _Toc174616923 \h </w:instrText>
        </w:r>
        <w:r w:rsidR="00BD0D54">
          <w:rPr>
            <w:noProof/>
            <w:webHidden/>
          </w:rPr>
        </w:r>
        <w:r w:rsidR="00BD0D54">
          <w:rPr>
            <w:noProof/>
            <w:webHidden/>
          </w:rPr>
          <w:fldChar w:fldCharType="separate"/>
        </w:r>
        <w:r w:rsidR="00BD0D54">
          <w:rPr>
            <w:noProof/>
            <w:webHidden/>
          </w:rPr>
          <w:t>1</w:t>
        </w:r>
        <w:r w:rsidR="00BD0D54">
          <w:rPr>
            <w:noProof/>
            <w:webHidden/>
          </w:rPr>
          <w:fldChar w:fldCharType="end"/>
        </w:r>
      </w:hyperlink>
    </w:p>
    <w:p w14:paraId="660794CB" w14:textId="0550847A" w:rsidR="00BD0D54" w:rsidRDefault="00000000">
      <w:pPr>
        <w:pStyle w:val="TOC2"/>
        <w:rPr>
          <w:rFonts w:asciiTheme="minorHAnsi" w:eastAsiaTheme="minorEastAsia" w:hAnsiTheme="minorHAnsi"/>
          <w:noProof/>
          <w:kern w:val="2"/>
          <w:sz w:val="22"/>
          <w:szCs w:val="22"/>
          <w14:ligatures w14:val="standardContextual"/>
        </w:rPr>
      </w:pPr>
      <w:hyperlink w:anchor="_Toc174616924" w:history="1">
        <w:r w:rsidR="00BD0D54" w:rsidRPr="00973B33">
          <w:rPr>
            <w:rStyle w:val="Hyperlink"/>
            <w:noProof/>
          </w:rPr>
          <w:t>1.1 Giới thiệu đề tài</w:t>
        </w:r>
        <w:r w:rsidR="00BD0D54">
          <w:rPr>
            <w:noProof/>
            <w:webHidden/>
          </w:rPr>
          <w:tab/>
        </w:r>
        <w:r w:rsidR="00BD0D54">
          <w:rPr>
            <w:noProof/>
            <w:webHidden/>
          </w:rPr>
          <w:fldChar w:fldCharType="begin"/>
        </w:r>
        <w:r w:rsidR="00BD0D54">
          <w:rPr>
            <w:noProof/>
            <w:webHidden/>
          </w:rPr>
          <w:instrText xml:space="preserve"> PAGEREF _Toc174616924 \h </w:instrText>
        </w:r>
        <w:r w:rsidR="00BD0D54">
          <w:rPr>
            <w:noProof/>
            <w:webHidden/>
          </w:rPr>
        </w:r>
        <w:r w:rsidR="00BD0D54">
          <w:rPr>
            <w:noProof/>
            <w:webHidden/>
          </w:rPr>
          <w:fldChar w:fldCharType="separate"/>
        </w:r>
        <w:r w:rsidR="00BD0D54">
          <w:rPr>
            <w:noProof/>
            <w:webHidden/>
          </w:rPr>
          <w:t>1</w:t>
        </w:r>
        <w:r w:rsidR="00BD0D54">
          <w:rPr>
            <w:noProof/>
            <w:webHidden/>
          </w:rPr>
          <w:fldChar w:fldCharType="end"/>
        </w:r>
      </w:hyperlink>
    </w:p>
    <w:p w14:paraId="4BE42994" w14:textId="0A550D34" w:rsidR="00BD0D54" w:rsidRDefault="00000000">
      <w:pPr>
        <w:pStyle w:val="TOC2"/>
        <w:rPr>
          <w:rFonts w:asciiTheme="minorHAnsi" w:eastAsiaTheme="minorEastAsia" w:hAnsiTheme="minorHAnsi"/>
          <w:noProof/>
          <w:kern w:val="2"/>
          <w:sz w:val="22"/>
          <w:szCs w:val="22"/>
          <w14:ligatures w14:val="standardContextual"/>
        </w:rPr>
      </w:pPr>
      <w:hyperlink w:anchor="_Toc174616925" w:history="1">
        <w:r w:rsidR="00BD0D54" w:rsidRPr="00973B33">
          <w:rPr>
            <w:rStyle w:val="Hyperlink"/>
            <w:noProof/>
          </w:rPr>
          <w:t>1.2 Lý do chọn đề tài</w:t>
        </w:r>
        <w:r w:rsidR="00BD0D54">
          <w:rPr>
            <w:noProof/>
            <w:webHidden/>
          </w:rPr>
          <w:tab/>
        </w:r>
        <w:r w:rsidR="00BD0D54">
          <w:rPr>
            <w:noProof/>
            <w:webHidden/>
          </w:rPr>
          <w:fldChar w:fldCharType="begin"/>
        </w:r>
        <w:r w:rsidR="00BD0D54">
          <w:rPr>
            <w:noProof/>
            <w:webHidden/>
          </w:rPr>
          <w:instrText xml:space="preserve"> PAGEREF _Toc174616925 \h </w:instrText>
        </w:r>
        <w:r w:rsidR="00BD0D54">
          <w:rPr>
            <w:noProof/>
            <w:webHidden/>
          </w:rPr>
        </w:r>
        <w:r w:rsidR="00BD0D54">
          <w:rPr>
            <w:noProof/>
            <w:webHidden/>
          </w:rPr>
          <w:fldChar w:fldCharType="separate"/>
        </w:r>
        <w:r w:rsidR="00BD0D54">
          <w:rPr>
            <w:noProof/>
            <w:webHidden/>
          </w:rPr>
          <w:t>2</w:t>
        </w:r>
        <w:r w:rsidR="00BD0D54">
          <w:rPr>
            <w:noProof/>
            <w:webHidden/>
          </w:rPr>
          <w:fldChar w:fldCharType="end"/>
        </w:r>
      </w:hyperlink>
    </w:p>
    <w:p w14:paraId="0B1BF9F2" w14:textId="6BFFD7EE" w:rsidR="00BD0D54" w:rsidRDefault="00000000">
      <w:pPr>
        <w:pStyle w:val="TOC1"/>
        <w:rPr>
          <w:rFonts w:asciiTheme="minorHAnsi" w:eastAsiaTheme="minorEastAsia" w:hAnsiTheme="minorHAnsi"/>
          <w:b w:val="0"/>
          <w:noProof/>
          <w:kern w:val="2"/>
          <w:sz w:val="22"/>
          <w:szCs w:val="22"/>
          <w14:ligatures w14:val="standardContextual"/>
        </w:rPr>
      </w:pPr>
      <w:hyperlink w:anchor="_Toc174616926" w:history="1">
        <w:r w:rsidR="00BD0D54" w:rsidRPr="00973B33">
          <w:rPr>
            <w:rStyle w:val="Hyperlink"/>
            <w:noProof/>
          </w:rPr>
          <w:t>CHƯƠNG 2. CÁC PHƯƠNG PHÁP PHÁT HIỆN DDOS</w:t>
        </w:r>
        <w:r w:rsidR="00BD0D54">
          <w:rPr>
            <w:noProof/>
            <w:webHidden/>
          </w:rPr>
          <w:tab/>
        </w:r>
        <w:r w:rsidR="00BD0D54">
          <w:rPr>
            <w:noProof/>
            <w:webHidden/>
          </w:rPr>
          <w:fldChar w:fldCharType="begin"/>
        </w:r>
        <w:r w:rsidR="00BD0D54">
          <w:rPr>
            <w:noProof/>
            <w:webHidden/>
          </w:rPr>
          <w:instrText xml:space="preserve"> PAGEREF _Toc174616926 \h </w:instrText>
        </w:r>
        <w:r w:rsidR="00BD0D54">
          <w:rPr>
            <w:noProof/>
            <w:webHidden/>
          </w:rPr>
        </w:r>
        <w:r w:rsidR="00BD0D54">
          <w:rPr>
            <w:noProof/>
            <w:webHidden/>
          </w:rPr>
          <w:fldChar w:fldCharType="separate"/>
        </w:r>
        <w:r w:rsidR="00BD0D54">
          <w:rPr>
            <w:noProof/>
            <w:webHidden/>
          </w:rPr>
          <w:t>3</w:t>
        </w:r>
        <w:r w:rsidR="00BD0D54">
          <w:rPr>
            <w:noProof/>
            <w:webHidden/>
          </w:rPr>
          <w:fldChar w:fldCharType="end"/>
        </w:r>
      </w:hyperlink>
    </w:p>
    <w:p w14:paraId="4B5070F6" w14:textId="384D28FB" w:rsidR="00BD0D54" w:rsidRDefault="00000000">
      <w:pPr>
        <w:pStyle w:val="TOC2"/>
        <w:rPr>
          <w:rFonts w:asciiTheme="minorHAnsi" w:eastAsiaTheme="minorEastAsia" w:hAnsiTheme="minorHAnsi"/>
          <w:noProof/>
          <w:kern w:val="2"/>
          <w:sz w:val="22"/>
          <w:szCs w:val="22"/>
          <w14:ligatures w14:val="standardContextual"/>
        </w:rPr>
      </w:pPr>
      <w:hyperlink w:anchor="_Toc174616927" w:history="1">
        <w:r w:rsidR="00BD0D54" w:rsidRPr="00973B33">
          <w:rPr>
            <w:rStyle w:val="Hyperlink"/>
            <w:noProof/>
          </w:rPr>
          <w:t>2.1 Sơ lược về tấn công DDoS</w:t>
        </w:r>
        <w:r w:rsidR="00BD0D54">
          <w:rPr>
            <w:noProof/>
            <w:webHidden/>
          </w:rPr>
          <w:tab/>
        </w:r>
        <w:r w:rsidR="00BD0D54">
          <w:rPr>
            <w:noProof/>
            <w:webHidden/>
          </w:rPr>
          <w:fldChar w:fldCharType="begin"/>
        </w:r>
        <w:r w:rsidR="00BD0D54">
          <w:rPr>
            <w:noProof/>
            <w:webHidden/>
          </w:rPr>
          <w:instrText xml:space="preserve"> PAGEREF _Toc174616927 \h </w:instrText>
        </w:r>
        <w:r w:rsidR="00BD0D54">
          <w:rPr>
            <w:noProof/>
            <w:webHidden/>
          </w:rPr>
        </w:r>
        <w:r w:rsidR="00BD0D54">
          <w:rPr>
            <w:noProof/>
            <w:webHidden/>
          </w:rPr>
          <w:fldChar w:fldCharType="separate"/>
        </w:r>
        <w:r w:rsidR="00BD0D54">
          <w:rPr>
            <w:noProof/>
            <w:webHidden/>
          </w:rPr>
          <w:t>3</w:t>
        </w:r>
        <w:r w:rsidR="00BD0D54">
          <w:rPr>
            <w:noProof/>
            <w:webHidden/>
          </w:rPr>
          <w:fldChar w:fldCharType="end"/>
        </w:r>
      </w:hyperlink>
    </w:p>
    <w:p w14:paraId="680A621C" w14:textId="69B5F7BE" w:rsidR="00BD0D54" w:rsidRDefault="00000000">
      <w:pPr>
        <w:pStyle w:val="TOC2"/>
        <w:rPr>
          <w:rFonts w:asciiTheme="minorHAnsi" w:eastAsiaTheme="minorEastAsia" w:hAnsiTheme="minorHAnsi"/>
          <w:noProof/>
          <w:kern w:val="2"/>
          <w:sz w:val="22"/>
          <w:szCs w:val="22"/>
          <w14:ligatures w14:val="standardContextual"/>
        </w:rPr>
      </w:pPr>
      <w:hyperlink w:anchor="_Toc174616928" w:history="1">
        <w:r w:rsidR="00BD0D54" w:rsidRPr="00973B33">
          <w:rPr>
            <w:rStyle w:val="Hyperlink"/>
            <w:noProof/>
          </w:rPr>
          <w:t>2.2 Các phương pháp phát hiện DDoS dựa trên học máy</w:t>
        </w:r>
        <w:r w:rsidR="00BD0D54">
          <w:rPr>
            <w:noProof/>
            <w:webHidden/>
          </w:rPr>
          <w:tab/>
        </w:r>
        <w:r w:rsidR="00BD0D54">
          <w:rPr>
            <w:noProof/>
            <w:webHidden/>
          </w:rPr>
          <w:fldChar w:fldCharType="begin"/>
        </w:r>
        <w:r w:rsidR="00BD0D54">
          <w:rPr>
            <w:noProof/>
            <w:webHidden/>
          </w:rPr>
          <w:instrText xml:space="preserve"> PAGEREF _Toc174616928 \h </w:instrText>
        </w:r>
        <w:r w:rsidR="00BD0D54">
          <w:rPr>
            <w:noProof/>
            <w:webHidden/>
          </w:rPr>
        </w:r>
        <w:r w:rsidR="00BD0D54">
          <w:rPr>
            <w:noProof/>
            <w:webHidden/>
          </w:rPr>
          <w:fldChar w:fldCharType="separate"/>
        </w:r>
        <w:r w:rsidR="00BD0D54">
          <w:rPr>
            <w:noProof/>
            <w:webHidden/>
          </w:rPr>
          <w:t>5</w:t>
        </w:r>
        <w:r w:rsidR="00BD0D54">
          <w:rPr>
            <w:noProof/>
            <w:webHidden/>
          </w:rPr>
          <w:fldChar w:fldCharType="end"/>
        </w:r>
      </w:hyperlink>
    </w:p>
    <w:p w14:paraId="7162B6B8" w14:textId="176D3D90" w:rsidR="00BD0D54" w:rsidRDefault="00000000">
      <w:pPr>
        <w:pStyle w:val="TOC1"/>
        <w:rPr>
          <w:rFonts w:asciiTheme="minorHAnsi" w:eastAsiaTheme="minorEastAsia" w:hAnsiTheme="minorHAnsi"/>
          <w:b w:val="0"/>
          <w:noProof/>
          <w:kern w:val="2"/>
          <w:sz w:val="22"/>
          <w:szCs w:val="22"/>
          <w14:ligatures w14:val="standardContextual"/>
        </w:rPr>
      </w:pPr>
      <w:hyperlink w:anchor="_Toc174616929" w:history="1">
        <w:r w:rsidR="00BD0D54" w:rsidRPr="00973B33">
          <w:rPr>
            <w:rStyle w:val="Hyperlink"/>
            <w:noProof/>
          </w:rPr>
          <w:t>CHƯƠNG 3. PHƯƠNG PHÁP ĐỀ XUẤT</w:t>
        </w:r>
        <w:r w:rsidR="00BD0D54">
          <w:rPr>
            <w:noProof/>
            <w:webHidden/>
          </w:rPr>
          <w:tab/>
        </w:r>
        <w:r w:rsidR="00BD0D54">
          <w:rPr>
            <w:noProof/>
            <w:webHidden/>
          </w:rPr>
          <w:fldChar w:fldCharType="begin"/>
        </w:r>
        <w:r w:rsidR="00BD0D54">
          <w:rPr>
            <w:noProof/>
            <w:webHidden/>
          </w:rPr>
          <w:instrText xml:space="preserve"> PAGEREF _Toc174616929 \h </w:instrText>
        </w:r>
        <w:r w:rsidR="00BD0D54">
          <w:rPr>
            <w:noProof/>
            <w:webHidden/>
          </w:rPr>
        </w:r>
        <w:r w:rsidR="00BD0D54">
          <w:rPr>
            <w:noProof/>
            <w:webHidden/>
          </w:rPr>
          <w:fldChar w:fldCharType="separate"/>
        </w:r>
        <w:r w:rsidR="00BD0D54">
          <w:rPr>
            <w:noProof/>
            <w:webHidden/>
          </w:rPr>
          <w:t>9</w:t>
        </w:r>
        <w:r w:rsidR="00BD0D54">
          <w:rPr>
            <w:noProof/>
            <w:webHidden/>
          </w:rPr>
          <w:fldChar w:fldCharType="end"/>
        </w:r>
      </w:hyperlink>
    </w:p>
    <w:p w14:paraId="730895EB" w14:textId="09C8CA39" w:rsidR="00BD0D54" w:rsidRDefault="00000000">
      <w:pPr>
        <w:pStyle w:val="TOC2"/>
        <w:rPr>
          <w:rFonts w:asciiTheme="minorHAnsi" w:eastAsiaTheme="minorEastAsia" w:hAnsiTheme="minorHAnsi"/>
          <w:noProof/>
          <w:kern w:val="2"/>
          <w:sz w:val="22"/>
          <w:szCs w:val="22"/>
          <w14:ligatures w14:val="standardContextual"/>
        </w:rPr>
      </w:pPr>
      <w:hyperlink w:anchor="_Toc174616930" w:history="1">
        <w:r w:rsidR="00BD0D54" w:rsidRPr="00973B33">
          <w:rPr>
            <w:rStyle w:val="Hyperlink"/>
            <w:noProof/>
          </w:rPr>
          <w:t>3.1 Công nghệ SDN</w:t>
        </w:r>
        <w:r w:rsidR="00BD0D54">
          <w:rPr>
            <w:noProof/>
            <w:webHidden/>
          </w:rPr>
          <w:tab/>
        </w:r>
        <w:r w:rsidR="00BD0D54">
          <w:rPr>
            <w:noProof/>
            <w:webHidden/>
          </w:rPr>
          <w:fldChar w:fldCharType="begin"/>
        </w:r>
        <w:r w:rsidR="00BD0D54">
          <w:rPr>
            <w:noProof/>
            <w:webHidden/>
          </w:rPr>
          <w:instrText xml:space="preserve"> PAGEREF _Toc174616930 \h </w:instrText>
        </w:r>
        <w:r w:rsidR="00BD0D54">
          <w:rPr>
            <w:noProof/>
            <w:webHidden/>
          </w:rPr>
        </w:r>
        <w:r w:rsidR="00BD0D54">
          <w:rPr>
            <w:noProof/>
            <w:webHidden/>
          </w:rPr>
          <w:fldChar w:fldCharType="separate"/>
        </w:r>
        <w:r w:rsidR="00BD0D54">
          <w:rPr>
            <w:noProof/>
            <w:webHidden/>
          </w:rPr>
          <w:t>9</w:t>
        </w:r>
        <w:r w:rsidR="00BD0D54">
          <w:rPr>
            <w:noProof/>
            <w:webHidden/>
          </w:rPr>
          <w:fldChar w:fldCharType="end"/>
        </w:r>
      </w:hyperlink>
    </w:p>
    <w:p w14:paraId="2B6C59EC" w14:textId="4E9E178D" w:rsidR="00BD0D54" w:rsidRDefault="00000000">
      <w:pPr>
        <w:pStyle w:val="TOC3"/>
        <w:rPr>
          <w:rFonts w:asciiTheme="minorHAnsi" w:eastAsiaTheme="minorEastAsia" w:hAnsiTheme="minorHAnsi"/>
          <w:i w:val="0"/>
          <w:noProof/>
          <w:kern w:val="2"/>
          <w:sz w:val="22"/>
          <w:szCs w:val="22"/>
          <w14:ligatures w14:val="standardContextual"/>
        </w:rPr>
      </w:pPr>
      <w:hyperlink w:anchor="_Toc174616931" w:history="1">
        <w:r w:rsidR="00BD0D54" w:rsidRPr="00973B33">
          <w:rPr>
            <w:rStyle w:val="Hyperlink"/>
            <w:noProof/>
          </w:rPr>
          <w:t>3.1.1 Định nghĩa về SDN</w:t>
        </w:r>
        <w:r w:rsidR="00BD0D54">
          <w:rPr>
            <w:noProof/>
            <w:webHidden/>
          </w:rPr>
          <w:tab/>
        </w:r>
        <w:r w:rsidR="00BD0D54">
          <w:rPr>
            <w:noProof/>
            <w:webHidden/>
          </w:rPr>
          <w:fldChar w:fldCharType="begin"/>
        </w:r>
        <w:r w:rsidR="00BD0D54">
          <w:rPr>
            <w:noProof/>
            <w:webHidden/>
          </w:rPr>
          <w:instrText xml:space="preserve"> PAGEREF _Toc174616931 \h </w:instrText>
        </w:r>
        <w:r w:rsidR="00BD0D54">
          <w:rPr>
            <w:noProof/>
            <w:webHidden/>
          </w:rPr>
        </w:r>
        <w:r w:rsidR="00BD0D54">
          <w:rPr>
            <w:noProof/>
            <w:webHidden/>
          </w:rPr>
          <w:fldChar w:fldCharType="separate"/>
        </w:r>
        <w:r w:rsidR="00BD0D54">
          <w:rPr>
            <w:noProof/>
            <w:webHidden/>
          </w:rPr>
          <w:t>9</w:t>
        </w:r>
        <w:r w:rsidR="00BD0D54">
          <w:rPr>
            <w:noProof/>
            <w:webHidden/>
          </w:rPr>
          <w:fldChar w:fldCharType="end"/>
        </w:r>
      </w:hyperlink>
    </w:p>
    <w:p w14:paraId="76C28ED1" w14:textId="04611F2C" w:rsidR="00BD0D54" w:rsidRDefault="00000000">
      <w:pPr>
        <w:pStyle w:val="TOC3"/>
        <w:rPr>
          <w:rFonts w:asciiTheme="minorHAnsi" w:eastAsiaTheme="minorEastAsia" w:hAnsiTheme="minorHAnsi"/>
          <w:i w:val="0"/>
          <w:noProof/>
          <w:kern w:val="2"/>
          <w:sz w:val="22"/>
          <w:szCs w:val="22"/>
          <w14:ligatures w14:val="standardContextual"/>
        </w:rPr>
      </w:pPr>
      <w:hyperlink w:anchor="_Toc174616932" w:history="1">
        <w:r w:rsidR="00BD0D54" w:rsidRPr="00973B33">
          <w:rPr>
            <w:rStyle w:val="Hyperlink"/>
            <w:noProof/>
          </w:rPr>
          <w:t>3.1.2 Kiến trúc SDN</w:t>
        </w:r>
        <w:r w:rsidR="00BD0D54">
          <w:rPr>
            <w:noProof/>
            <w:webHidden/>
          </w:rPr>
          <w:tab/>
        </w:r>
        <w:r w:rsidR="00BD0D54">
          <w:rPr>
            <w:noProof/>
            <w:webHidden/>
          </w:rPr>
          <w:fldChar w:fldCharType="begin"/>
        </w:r>
        <w:r w:rsidR="00BD0D54">
          <w:rPr>
            <w:noProof/>
            <w:webHidden/>
          </w:rPr>
          <w:instrText xml:space="preserve"> PAGEREF _Toc174616932 \h </w:instrText>
        </w:r>
        <w:r w:rsidR="00BD0D54">
          <w:rPr>
            <w:noProof/>
            <w:webHidden/>
          </w:rPr>
        </w:r>
        <w:r w:rsidR="00BD0D54">
          <w:rPr>
            <w:noProof/>
            <w:webHidden/>
          </w:rPr>
          <w:fldChar w:fldCharType="separate"/>
        </w:r>
        <w:r w:rsidR="00BD0D54">
          <w:rPr>
            <w:noProof/>
            <w:webHidden/>
          </w:rPr>
          <w:t>11</w:t>
        </w:r>
        <w:r w:rsidR="00BD0D54">
          <w:rPr>
            <w:noProof/>
            <w:webHidden/>
          </w:rPr>
          <w:fldChar w:fldCharType="end"/>
        </w:r>
      </w:hyperlink>
    </w:p>
    <w:p w14:paraId="20EDF132" w14:textId="0CA41F26" w:rsidR="00BD0D54" w:rsidRDefault="00000000">
      <w:pPr>
        <w:pStyle w:val="TOC3"/>
        <w:rPr>
          <w:rFonts w:asciiTheme="minorHAnsi" w:eastAsiaTheme="minorEastAsia" w:hAnsiTheme="minorHAnsi"/>
          <w:i w:val="0"/>
          <w:noProof/>
          <w:kern w:val="2"/>
          <w:sz w:val="22"/>
          <w:szCs w:val="22"/>
          <w14:ligatures w14:val="standardContextual"/>
        </w:rPr>
      </w:pPr>
      <w:hyperlink w:anchor="_Toc174616933" w:history="1">
        <w:r w:rsidR="00BD0D54" w:rsidRPr="00973B33">
          <w:rPr>
            <w:rStyle w:val="Hyperlink"/>
            <w:noProof/>
          </w:rPr>
          <w:t>3.1.3 Giao thức OpenFlow</w:t>
        </w:r>
        <w:r w:rsidR="00BD0D54">
          <w:rPr>
            <w:noProof/>
            <w:webHidden/>
          </w:rPr>
          <w:tab/>
        </w:r>
        <w:r w:rsidR="00BD0D54">
          <w:rPr>
            <w:noProof/>
            <w:webHidden/>
          </w:rPr>
          <w:fldChar w:fldCharType="begin"/>
        </w:r>
        <w:r w:rsidR="00BD0D54">
          <w:rPr>
            <w:noProof/>
            <w:webHidden/>
          </w:rPr>
          <w:instrText xml:space="preserve"> PAGEREF _Toc174616933 \h </w:instrText>
        </w:r>
        <w:r w:rsidR="00BD0D54">
          <w:rPr>
            <w:noProof/>
            <w:webHidden/>
          </w:rPr>
        </w:r>
        <w:r w:rsidR="00BD0D54">
          <w:rPr>
            <w:noProof/>
            <w:webHidden/>
          </w:rPr>
          <w:fldChar w:fldCharType="separate"/>
        </w:r>
        <w:r w:rsidR="00BD0D54">
          <w:rPr>
            <w:noProof/>
            <w:webHidden/>
          </w:rPr>
          <w:t>12</w:t>
        </w:r>
        <w:r w:rsidR="00BD0D54">
          <w:rPr>
            <w:noProof/>
            <w:webHidden/>
          </w:rPr>
          <w:fldChar w:fldCharType="end"/>
        </w:r>
      </w:hyperlink>
    </w:p>
    <w:p w14:paraId="634ADC03" w14:textId="685C807A" w:rsidR="00BD0D54" w:rsidRDefault="00000000">
      <w:pPr>
        <w:pStyle w:val="TOC3"/>
        <w:rPr>
          <w:rFonts w:asciiTheme="minorHAnsi" w:eastAsiaTheme="minorEastAsia" w:hAnsiTheme="minorHAnsi"/>
          <w:i w:val="0"/>
          <w:noProof/>
          <w:kern w:val="2"/>
          <w:sz w:val="22"/>
          <w:szCs w:val="22"/>
          <w14:ligatures w14:val="standardContextual"/>
        </w:rPr>
      </w:pPr>
      <w:hyperlink w:anchor="_Toc174616934" w:history="1">
        <w:r w:rsidR="00BD0D54" w:rsidRPr="00973B33">
          <w:rPr>
            <w:rStyle w:val="Hyperlink"/>
            <w:noProof/>
          </w:rPr>
          <w:t>3.1.4 Ryu Controller</w:t>
        </w:r>
        <w:r w:rsidR="00BD0D54">
          <w:rPr>
            <w:noProof/>
            <w:webHidden/>
          </w:rPr>
          <w:tab/>
        </w:r>
        <w:r w:rsidR="00BD0D54">
          <w:rPr>
            <w:noProof/>
            <w:webHidden/>
          </w:rPr>
          <w:fldChar w:fldCharType="begin"/>
        </w:r>
        <w:r w:rsidR="00BD0D54">
          <w:rPr>
            <w:noProof/>
            <w:webHidden/>
          </w:rPr>
          <w:instrText xml:space="preserve"> PAGEREF _Toc174616934 \h </w:instrText>
        </w:r>
        <w:r w:rsidR="00BD0D54">
          <w:rPr>
            <w:noProof/>
            <w:webHidden/>
          </w:rPr>
        </w:r>
        <w:r w:rsidR="00BD0D54">
          <w:rPr>
            <w:noProof/>
            <w:webHidden/>
          </w:rPr>
          <w:fldChar w:fldCharType="separate"/>
        </w:r>
        <w:r w:rsidR="00BD0D54">
          <w:rPr>
            <w:noProof/>
            <w:webHidden/>
          </w:rPr>
          <w:t>14</w:t>
        </w:r>
        <w:r w:rsidR="00BD0D54">
          <w:rPr>
            <w:noProof/>
            <w:webHidden/>
          </w:rPr>
          <w:fldChar w:fldCharType="end"/>
        </w:r>
      </w:hyperlink>
    </w:p>
    <w:p w14:paraId="49E7388E" w14:textId="45C3EE6D" w:rsidR="00BD0D54" w:rsidRDefault="00000000">
      <w:pPr>
        <w:pStyle w:val="TOC2"/>
        <w:rPr>
          <w:rFonts w:asciiTheme="minorHAnsi" w:eastAsiaTheme="minorEastAsia" w:hAnsiTheme="minorHAnsi"/>
          <w:noProof/>
          <w:kern w:val="2"/>
          <w:sz w:val="22"/>
          <w:szCs w:val="22"/>
          <w14:ligatures w14:val="standardContextual"/>
        </w:rPr>
      </w:pPr>
      <w:hyperlink w:anchor="_Toc174616935" w:history="1">
        <w:r w:rsidR="00BD0D54" w:rsidRPr="00973B33">
          <w:rPr>
            <w:rStyle w:val="Hyperlink"/>
            <w:noProof/>
          </w:rPr>
          <w:t>3.2 Xây dựng mô hình mạng</w:t>
        </w:r>
        <w:r w:rsidR="00BD0D54">
          <w:rPr>
            <w:noProof/>
            <w:webHidden/>
          </w:rPr>
          <w:tab/>
        </w:r>
        <w:r w:rsidR="00BD0D54">
          <w:rPr>
            <w:noProof/>
            <w:webHidden/>
          </w:rPr>
          <w:fldChar w:fldCharType="begin"/>
        </w:r>
        <w:r w:rsidR="00BD0D54">
          <w:rPr>
            <w:noProof/>
            <w:webHidden/>
          </w:rPr>
          <w:instrText xml:space="preserve"> PAGEREF _Toc174616935 \h </w:instrText>
        </w:r>
        <w:r w:rsidR="00BD0D54">
          <w:rPr>
            <w:noProof/>
            <w:webHidden/>
          </w:rPr>
        </w:r>
        <w:r w:rsidR="00BD0D54">
          <w:rPr>
            <w:noProof/>
            <w:webHidden/>
          </w:rPr>
          <w:fldChar w:fldCharType="separate"/>
        </w:r>
        <w:r w:rsidR="00BD0D54">
          <w:rPr>
            <w:noProof/>
            <w:webHidden/>
          </w:rPr>
          <w:t>15</w:t>
        </w:r>
        <w:r w:rsidR="00BD0D54">
          <w:rPr>
            <w:noProof/>
            <w:webHidden/>
          </w:rPr>
          <w:fldChar w:fldCharType="end"/>
        </w:r>
      </w:hyperlink>
    </w:p>
    <w:p w14:paraId="467174C8" w14:textId="3585D87D" w:rsidR="00BD0D54" w:rsidRDefault="00000000">
      <w:pPr>
        <w:pStyle w:val="TOC2"/>
        <w:rPr>
          <w:rFonts w:asciiTheme="minorHAnsi" w:eastAsiaTheme="minorEastAsia" w:hAnsiTheme="minorHAnsi"/>
          <w:noProof/>
          <w:kern w:val="2"/>
          <w:sz w:val="22"/>
          <w:szCs w:val="22"/>
          <w14:ligatures w14:val="standardContextual"/>
        </w:rPr>
      </w:pPr>
      <w:hyperlink w:anchor="_Toc174616936" w:history="1">
        <w:r w:rsidR="00BD0D54" w:rsidRPr="00973B33">
          <w:rPr>
            <w:rStyle w:val="Hyperlink"/>
            <w:noProof/>
          </w:rPr>
          <w:t>3.3 Thu thập dữ liệu</w:t>
        </w:r>
        <w:r w:rsidR="00BD0D54">
          <w:rPr>
            <w:noProof/>
            <w:webHidden/>
          </w:rPr>
          <w:tab/>
        </w:r>
        <w:r w:rsidR="00BD0D54">
          <w:rPr>
            <w:noProof/>
            <w:webHidden/>
          </w:rPr>
          <w:fldChar w:fldCharType="begin"/>
        </w:r>
        <w:r w:rsidR="00BD0D54">
          <w:rPr>
            <w:noProof/>
            <w:webHidden/>
          </w:rPr>
          <w:instrText xml:space="preserve"> PAGEREF _Toc174616936 \h </w:instrText>
        </w:r>
        <w:r w:rsidR="00BD0D54">
          <w:rPr>
            <w:noProof/>
            <w:webHidden/>
          </w:rPr>
        </w:r>
        <w:r w:rsidR="00BD0D54">
          <w:rPr>
            <w:noProof/>
            <w:webHidden/>
          </w:rPr>
          <w:fldChar w:fldCharType="separate"/>
        </w:r>
        <w:r w:rsidR="00BD0D54">
          <w:rPr>
            <w:noProof/>
            <w:webHidden/>
          </w:rPr>
          <w:t>16</w:t>
        </w:r>
        <w:r w:rsidR="00BD0D54">
          <w:rPr>
            <w:noProof/>
            <w:webHidden/>
          </w:rPr>
          <w:fldChar w:fldCharType="end"/>
        </w:r>
      </w:hyperlink>
    </w:p>
    <w:p w14:paraId="0999E44B" w14:textId="2E9CE093" w:rsidR="00BD0D54" w:rsidRDefault="00000000">
      <w:pPr>
        <w:pStyle w:val="TOC3"/>
        <w:rPr>
          <w:rFonts w:asciiTheme="minorHAnsi" w:eastAsiaTheme="minorEastAsia" w:hAnsiTheme="minorHAnsi"/>
          <w:i w:val="0"/>
          <w:noProof/>
          <w:kern w:val="2"/>
          <w:sz w:val="22"/>
          <w:szCs w:val="22"/>
          <w14:ligatures w14:val="standardContextual"/>
        </w:rPr>
      </w:pPr>
      <w:hyperlink w:anchor="_Toc174616937" w:history="1">
        <w:r w:rsidR="00BD0D54" w:rsidRPr="00973B33">
          <w:rPr>
            <w:rStyle w:val="Hyperlink"/>
            <w:noProof/>
          </w:rPr>
          <w:t>3.3.1 Mô tả các bước trong quá trình thu thập dữ liệu</w:t>
        </w:r>
        <w:r w:rsidR="00BD0D54">
          <w:rPr>
            <w:noProof/>
            <w:webHidden/>
          </w:rPr>
          <w:tab/>
        </w:r>
        <w:r w:rsidR="00BD0D54">
          <w:rPr>
            <w:noProof/>
            <w:webHidden/>
          </w:rPr>
          <w:fldChar w:fldCharType="begin"/>
        </w:r>
        <w:r w:rsidR="00BD0D54">
          <w:rPr>
            <w:noProof/>
            <w:webHidden/>
          </w:rPr>
          <w:instrText xml:space="preserve"> PAGEREF _Toc174616937 \h </w:instrText>
        </w:r>
        <w:r w:rsidR="00BD0D54">
          <w:rPr>
            <w:noProof/>
            <w:webHidden/>
          </w:rPr>
        </w:r>
        <w:r w:rsidR="00BD0D54">
          <w:rPr>
            <w:noProof/>
            <w:webHidden/>
          </w:rPr>
          <w:fldChar w:fldCharType="separate"/>
        </w:r>
        <w:r w:rsidR="00BD0D54">
          <w:rPr>
            <w:noProof/>
            <w:webHidden/>
          </w:rPr>
          <w:t>16</w:t>
        </w:r>
        <w:r w:rsidR="00BD0D54">
          <w:rPr>
            <w:noProof/>
            <w:webHidden/>
          </w:rPr>
          <w:fldChar w:fldCharType="end"/>
        </w:r>
      </w:hyperlink>
    </w:p>
    <w:p w14:paraId="6FD7B73B" w14:textId="304014B9" w:rsidR="00BD0D54" w:rsidRDefault="00000000">
      <w:pPr>
        <w:pStyle w:val="TOC3"/>
        <w:rPr>
          <w:rFonts w:asciiTheme="minorHAnsi" w:eastAsiaTheme="minorEastAsia" w:hAnsiTheme="minorHAnsi"/>
          <w:i w:val="0"/>
          <w:noProof/>
          <w:kern w:val="2"/>
          <w:sz w:val="22"/>
          <w:szCs w:val="22"/>
          <w14:ligatures w14:val="standardContextual"/>
        </w:rPr>
      </w:pPr>
      <w:hyperlink w:anchor="_Toc174616938" w:history="1">
        <w:r w:rsidR="00BD0D54" w:rsidRPr="00973B33">
          <w:rPr>
            <w:rStyle w:val="Hyperlink"/>
            <w:noProof/>
          </w:rPr>
          <w:t>3.3.2 Mô tả dữ liệu</w:t>
        </w:r>
        <w:r w:rsidR="00BD0D54">
          <w:rPr>
            <w:noProof/>
            <w:webHidden/>
          </w:rPr>
          <w:tab/>
        </w:r>
        <w:r w:rsidR="00BD0D54">
          <w:rPr>
            <w:noProof/>
            <w:webHidden/>
          </w:rPr>
          <w:fldChar w:fldCharType="begin"/>
        </w:r>
        <w:r w:rsidR="00BD0D54">
          <w:rPr>
            <w:noProof/>
            <w:webHidden/>
          </w:rPr>
          <w:instrText xml:space="preserve"> PAGEREF _Toc174616938 \h </w:instrText>
        </w:r>
        <w:r w:rsidR="00BD0D54">
          <w:rPr>
            <w:noProof/>
            <w:webHidden/>
          </w:rPr>
        </w:r>
        <w:r w:rsidR="00BD0D54">
          <w:rPr>
            <w:noProof/>
            <w:webHidden/>
          </w:rPr>
          <w:fldChar w:fldCharType="separate"/>
        </w:r>
        <w:r w:rsidR="00BD0D54">
          <w:rPr>
            <w:noProof/>
            <w:webHidden/>
          </w:rPr>
          <w:t>17</w:t>
        </w:r>
        <w:r w:rsidR="00BD0D54">
          <w:rPr>
            <w:noProof/>
            <w:webHidden/>
          </w:rPr>
          <w:fldChar w:fldCharType="end"/>
        </w:r>
      </w:hyperlink>
    </w:p>
    <w:p w14:paraId="419D5628" w14:textId="065F951C" w:rsidR="00BD0D54" w:rsidRDefault="00000000">
      <w:pPr>
        <w:pStyle w:val="TOC2"/>
        <w:rPr>
          <w:rFonts w:asciiTheme="minorHAnsi" w:eastAsiaTheme="minorEastAsia" w:hAnsiTheme="minorHAnsi"/>
          <w:noProof/>
          <w:kern w:val="2"/>
          <w:sz w:val="22"/>
          <w:szCs w:val="22"/>
          <w14:ligatures w14:val="standardContextual"/>
        </w:rPr>
      </w:pPr>
      <w:hyperlink w:anchor="_Toc174616939" w:history="1">
        <w:r w:rsidR="00BD0D54" w:rsidRPr="00973B33">
          <w:rPr>
            <w:rStyle w:val="Hyperlink"/>
            <w:noProof/>
          </w:rPr>
          <w:t>3.4 Phân tích dữ liệu, xử lý dữ liệu, trích xuất các đặc trưng</w:t>
        </w:r>
        <w:r w:rsidR="00BD0D54">
          <w:rPr>
            <w:noProof/>
            <w:webHidden/>
          </w:rPr>
          <w:tab/>
        </w:r>
        <w:r w:rsidR="00BD0D54">
          <w:rPr>
            <w:noProof/>
            <w:webHidden/>
          </w:rPr>
          <w:fldChar w:fldCharType="begin"/>
        </w:r>
        <w:r w:rsidR="00BD0D54">
          <w:rPr>
            <w:noProof/>
            <w:webHidden/>
          </w:rPr>
          <w:instrText xml:space="preserve"> PAGEREF _Toc174616939 \h </w:instrText>
        </w:r>
        <w:r w:rsidR="00BD0D54">
          <w:rPr>
            <w:noProof/>
            <w:webHidden/>
          </w:rPr>
        </w:r>
        <w:r w:rsidR="00BD0D54">
          <w:rPr>
            <w:noProof/>
            <w:webHidden/>
          </w:rPr>
          <w:fldChar w:fldCharType="separate"/>
        </w:r>
        <w:r w:rsidR="00BD0D54">
          <w:rPr>
            <w:noProof/>
            <w:webHidden/>
          </w:rPr>
          <w:t>19</w:t>
        </w:r>
        <w:r w:rsidR="00BD0D54">
          <w:rPr>
            <w:noProof/>
            <w:webHidden/>
          </w:rPr>
          <w:fldChar w:fldCharType="end"/>
        </w:r>
      </w:hyperlink>
    </w:p>
    <w:p w14:paraId="4BFF22F5" w14:textId="6B6EA137" w:rsidR="00BD0D54" w:rsidRDefault="00000000">
      <w:pPr>
        <w:pStyle w:val="TOC3"/>
        <w:rPr>
          <w:rFonts w:asciiTheme="minorHAnsi" w:eastAsiaTheme="minorEastAsia" w:hAnsiTheme="minorHAnsi"/>
          <w:i w:val="0"/>
          <w:noProof/>
          <w:kern w:val="2"/>
          <w:sz w:val="22"/>
          <w:szCs w:val="22"/>
          <w14:ligatures w14:val="standardContextual"/>
        </w:rPr>
      </w:pPr>
      <w:hyperlink w:anchor="_Toc174616940" w:history="1">
        <w:r w:rsidR="00BD0D54" w:rsidRPr="00973B33">
          <w:rPr>
            <w:rStyle w:val="Hyperlink"/>
            <w:noProof/>
          </w:rPr>
          <w:t>3.4.1 Phân tích dữ liệu</w:t>
        </w:r>
        <w:r w:rsidR="00BD0D54">
          <w:rPr>
            <w:noProof/>
            <w:webHidden/>
          </w:rPr>
          <w:tab/>
        </w:r>
        <w:r w:rsidR="00BD0D54">
          <w:rPr>
            <w:noProof/>
            <w:webHidden/>
          </w:rPr>
          <w:fldChar w:fldCharType="begin"/>
        </w:r>
        <w:r w:rsidR="00BD0D54">
          <w:rPr>
            <w:noProof/>
            <w:webHidden/>
          </w:rPr>
          <w:instrText xml:space="preserve"> PAGEREF _Toc174616940 \h </w:instrText>
        </w:r>
        <w:r w:rsidR="00BD0D54">
          <w:rPr>
            <w:noProof/>
            <w:webHidden/>
          </w:rPr>
        </w:r>
        <w:r w:rsidR="00BD0D54">
          <w:rPr>
            <w:noProof/>
            <w:webHidden/>
          </w:rPr>
          <w:fldChar w:fldCharType="separate"/>
        </w:r>
        <w:r w:rsidR="00BD0D54">
          <w:rPr>
            <w:noProof/>
            <w:webHidden/>
          </w:rPr>
          <w:t>19</w:t>
        </w:r>
        <w:r w:rsidR="00BD0D54">
          <w:rPr>
            <w:noProof/>
            <w:webHidden/>
          </w:rPr>
          <w:fldChar w:fldCharType="end"/>
        </w:r>
      </w:hyperlink>
    </w:p>
    <w:p w14:paraId="15ECF676" w14:textId="01C910AE" w:rsidR="00BD0D54" w:rsidRDefault="00000000">
      <w:pPr>
        <w:pStyle w:val="TOC3"/>
        <w:rPr>
          <w:rFonts w:asciiTheme="minorHAnsi" w:eastAsiaTheme="minorEastAsia" w:hAnsiTheme="minorHAnsi"/>
          <w:i w:val="0"/>
          <w:noProof/>
          <w:kern w:val="2"/>
          <w:sz w:val="22"/>
          <w:szCs w:val="22"/>
          <w14:ligatures w14:val="standardContextual"/>
        </w:rPr>
      </w:pPr>
      <w:hyperlink w:anchor="_Toc174616941" w:history="1">
        <w:r w:rsidR="00BD0D54" w:rsidRPr="00973B33">
          <w:rPr>
            <w:rStyle w:val="Hyperlink"/>
            <w:noProof/>
          </w:rPr>
          <w:t>3.4.2 Xử lý dữ liệu</w:t>
        </w:r>
        <w:r w:rsidR="00BD0D54">
          <w:rPr>
            <w:noProof/>
            <w:webHidden/>
          </w:rPr>
          <w:tab/>
        </w:r>
        <w:r w:rsidR="00BD0D54">
          <w:rPr>
            <w:noProof/>
            <w:webHidden/>
          </w:rPr>
          <w:fldChar w:fldCharType="begin"/>
        </w:r>
        <w:r w:rsidR="00BD0D54">
          <w:rPr>
            <w:noProof/>
            <w:webHidden/>
          </w:rPr>
          <w:instrText xml:space="preserve"> PAGEREF _Toc174616941 \h </w:instrText>
        </w:r>
        <w:r w:rsidR="00BD0D54">
          <w:rPr>
            <w:noProof/>
            <w:webHidden/>
          </w:rPr>
        </w:r>
        <w:r w:rsidR="00BD0D54">
          <w:rPr>
            <w:noProof/>
            <w:webHidden/>
          </w:rPr>
          <w:fldChar w:fldCharType="separate"/>
        </w:r>
        <w:r w:rsidR="00BD0D54">
          <w:rPr>
            <w:noProof/>
            <w:webHidden/>
          </w:rPr>
          <w:t>19</w:t>
        </w:r>
        <w:r w:rsidR="00BD0D54">
          <w:rPr>
            <w:noProof/>
            <w:webHidden/>
          </w:rPr>
          <w:fldChar w:fldCharType="end"/>
        </w:r>
      </w:hyperlink>
    </w:p>
    <w:p w14:paraId="3EB7BE18" w14:textId="4681AC31" w:rsidR="00BD0D54" w:rsidRDefault="00000000">
      <w:pPr>
        <w:pStyle w:val="TOC3"/>
        <w:rPr>
          <w:rFonts w:asciiTheme="minorHAnsi" w:eastAsiaTheme="minorEastAsia" w:hAnsiTheme="minorHAnsi"/>
          <w:i w:val="0"/>
          <w:noProof/>
          <w:kern w:val="2"/>
          <w:sz w:val="22"/>
          <w:szCs w:val="22"/>
          <w14:ligatures w14:val="standardContextual"/>
        </w:rPr>
      </w:pPr>
      <w:hyperlink w:anchor="_Toc174616942" w:history="1">
        <w:r w:rsidR="00BD0D54" w:rsidRPr="00973B33">
          <w:rPr>
            <w:rStyle w:val="Hyperlink"/>
            <w:noProof/>
          </w:rPr>
          <w:t>3.4.3 Trích xuất các đặc trưng cho việc training các mô hình học máy</w:t>
        </w:r>
        <w:r w:rsidR="00BD0D54">
          <w:rPr>
            <w:noProof/>
            <w:webHidden/>
          </w:rPr>
          <w:tab/>
        </w:r>
        <w:r w:rsidR="00BD0D54">
          <w:rPr>
            <w:noProof/>
            <w:webHidden/>
          </w:rPr>
          <w:fldChar w:fldCharType="begin"/>
        </w:r>
        <w:r w:rsidR="00BD0D54">
          <w:rPr>
            <w:noProof/>
            <w:webHidden/>
          </w:rPr>
          <w:instrText xml:space="preserve"> PAGEREF _Toc174616942 \h </w:instrText>
        </w:r>
        <w:r w:rsidR="00BD0D54">
          <w:rPr>
            <w:noProof/>
            <w:webHidden/>
          </w:rPr>
        </w:r>
        <w:r w:rsidR="00BD0D54">
          <w:rPr>
            <w:noProof/>
            <w:webHidden/>
          </w:rPr>
          <w:fldChar w:fldCharType="separate"/>
        </w:r>
        <w:r w:rsidR="00BD0D54">
          <w:rPr>
            <w:noProof/>
            <w:webHidden/>
          </w:rPr>
          <w:t>20</w:t>
        </w:r>
        <w:r w:rsidR="00BD0D54">
          <w:rPr>
            <w:noProof/>
            <w:webHidden/>
          </w:rPr>
          <w:fldChar w:fldCharType="end"/>
        </w:r>
      </w:hyperlink>
    </w:p>
    <w:p w14:paraId="2A048586" w14:textId="64272DD3" w:rsidR="00BD0D54" w:rsidRDefault="00000000">
      <w:pPr>
        <w:pStyle w:val="TOC1"/>
        <w:rPr>
          <w:rFonts w:asciiTheme="minorHAnsi" w:eastAsiaTheme="minorEastAsia" w:hAnsiTheme="minorHAnsi"/>
          <w:b w:val="0"/>
          <w:noProof/>
          <w:kern w:val="2"/>
          <w:sz w:val="22"/>
          <w:szCs w:val="22"/>
          <w14:ligatures w14:val="standardContextual"/>
        </w:rPr>
      </w:pPr>
      <w:hyperlink w:anchor="_Toc174616943" w:history="1">
        <w:r w:rsidR="00BD0D54" w:rsidRPr="00973B33">
          <w:rPr>
            <w:rStyle w:val="Hyperlink"/>
            <w:noProof/>
          </w:rPr>
          <w:t>CHƯƠNG 4. THỰC NGHIỆM</w:t>
        </w:r>
        <w:r w:rsidR="00BD0D54">
          <w:rPr>
            <w:noProof/>
            <w:webHidden/>
          </w:rPr>
          <w:tab/>
        </w:r>
        <w:r w:rsidR="00BD0D54">
          <w:rPr>
            <w:noProof/>
            <w:webHidden/>
          </w:rPr>
          <w:fldChar w:fldCharType="begin"/>
        </w:r>
        <w:r w:rsidR="00BD0D54">
          <w:rPr>
            <w:noProof/>
            <w:webHidden/>
          </w:rPr>
          <w:instrText xml:space="preserve"> PAGEREF _Toc174616943 \h </w:instrText>
        </w:r>
        <w:r w:rsidR="00BD0D54">
          <w:rPr>
            <w:noProof/>
            <w:webHidden/>
          </w:rPr>
        </w:r>
        <w:r w:rsidR="00BD0D54">
          <w:rPr>
            <w:noProof/>
            <w:webHidden/>
          </w:rPr>
          <w:fldChar w:fldCharType="separate"/>
        </w:r>
        <w:r w:rsidR="00BD0D54">
          <w:rPr>
            <w:noProof/>
            <w:webHidden/>
          </w:rPr>
          <w:t>21</w:t>
        </w:r>
        <w:r w:rsidR="00BD0D54">
          <w:rPr>
            <w:noProof/>
            <w:webHidden/>
          </w:rPr>
          <w:fldChar w:fldCharType="end"/>
        </w:r>
      </w:hyperlink>
    </w:p>
    <w:p w14:paraId="0A832140" w14:textId="7720B075" w:rsidR="00BD0D54" w:rsidRDefault="00000000">
      <w:pPr>
        <w:pStyle w:val="TOC2"/>
        <w:rPr>
          <w:rFonts w:asciiTheme="minorHAnsi" w:eastAsiaTheme="minorEastAsia" w:hAnsiTheme="minorHAnsi"/>
          <w:noProof/>
          <w:kern w:val="2"/>
          <w:sz w:val="22"/>
          <w:szCs w:val="22"/>
          <w14:ligatures w14:val="standardContextual"/>
        </w:rPr>
      </w:pPr>
      <w:hyperlink w:anchor="_Toc174616944" w:history="1">
        <w:r w:rsidR="00BD0D54" w:rsidRPr="00973B33">
          <w:rPr>
            <w:rStyle w:val="Hyperlink"/>
            <w:noProof/>
          </w:rPr>
          <w:t>4.1 Các công nghệ cần chuẩn bị</w:t>
        </w:r>
        <w:r w:rsidR="00BD0D54">
          <w:rPr>
            <w:noProof/>
            <w:webHidden/>
          </w:rPr>
          <w:tab/>
        </w:r>
        <w:r w:rsidR="00BD0D54">
          <w:rPr>
            <w:noProof/>
            <w:webHidden/>
          </w:rPr>
          <w:fldChar w:fldCharType="begin"/>
        </w:r>
        <w:r w:rsidR="00BD0D54">
          <w:rPr>
            <w:noProof/>
            <w:webHidden/>
          </w:rPr>
          <w:instrText xml:space="preserve"> PAGEREF _Toc174616944 \h </w:instrText>
        </w:r>
        <w:r w:rsidR="00BD0D54">
          <w:rPr>
            <w:noProof/>
            <w:webHidden/>
          </w:rPr>
        </w:r>
        <w:r w:rsidR="00BD0D54">
          <w:rPr>
            <w:noProof/>
            <w:webHidden/>
          </w:rPr>
          <w:fldChar w:fldCharType="separate"/>
        </w:r>
        <w:r w:rsidR="00BD0D54">
          <w:rPr>
            <w:noProof/>
            <w:webHidden/>
          </w:rPr>
          <w:t>21</w:t>
        </w:r>
        <w:r w:rsidR="00BD0D54">
          <w:rPr>
            <w:noProof/>
            <w:webHidden/>
          </w:rPr>
          <w:fldChar w:fldCharType="end"/>
        </w:r>
      </w:hyperlink>
    </w:p>
    <w:p w14:paraId="639F573C" w14:textId="6A74BF00" w:rsidR="00BD0D54" w:rsidRDefault="00000000">
      <w:pPr>
        <w:pStyle w:val="TOC2"/>
        <w:rPr>
          <w:rFonts w:asciiTheme="minorHAnsi" w:eastAsiaTheme="minorEastAsia" w:hAnsiTheme="minorHAnsi"/>
          <w:noProof/>
          <w:kern w:val="2"/>
          <w:sz w:val="22"/>
          <w:szCs w:val="22"/>
          <w14:ligatures w14:val="standardContextual"/>
        </w:rPr>
      </w:pPr>
      <w:hyperlink w:anchor="_Toc174616945" w:history="1">
        <w:r w:rsidR="00BD0D54" w:rsidRPr="00973B33">
          <w:rPr>
            <w:rStyle w:val="Hyperlink"/>
            <w:noProof/>
          </w:rPr>
          <w:t>4.2 Thực nghiệm phát hiện DDos</w:t>
        </w:r>
        <w:r w:rsidR="00BD0D54">
          <w:rPr>
            <w:noProof/>
            <w:webHidden/>
          </w:rPr>
          <w:tab/>
        </w:r>
        <w:r w:rsidR="00BD0D54">
          <w:rPr>
            <w:noProof/>
            <w:webHidden/>
          </w:rPr>
          <w:fldChar w:fldCharType="begin"/>
        </w:r>
        <w:r w:rsidR="00BD0D54">
          <w:rPr>
            <w:noProof/>
            <w:webHidden/>
          </w:rPr>
          <w:instrText xml:space="preserve"> PAGEREF _Toc174616945 \h </w:instrText>
        </w:r>
        <w:r w:rsidR="00BD0D54">
          <w:rPr>
            <w:noProof/>
            <w:webHidden/>
          </w:rPr>
        </w:r>
        <w:r w:rsidR="00BD0D54">
          <w:rPr>
            <w:noProof/>
            <w:webHidden/>
          </w:rPr>
          <w:fldChar w:fldCharType="separate"/>
        </w:r>
        <w:r w:rsidR="00BD0D54">
          <w:rPr>
            <w:noProof/>
            <w:webHidden/>
          </w:rPr>
          <w:t>21</w:t>
        </w:r>
        <w:r w:rsidR="00BD0D54">
          <w:rPr>
            <w:noProof/>
            <w:webHidden/>
          </w:rPr>
          <w:fldChar w:fldCharType="end"/>
        </w:r>
      </w:hyperlink>
    </w:p>
    <w:p w14:paraId="72E28178" w14:textId="2DDBE770" w:rsidR="00BD0D54" w:rsidRDefault="00000000">
      <w:pPr>
        <w:pStyle w:val="TOC3"/>
        <w:rPr>
          <w:rFonts w:asciiTheme="minorHAnsi" w:eastAsiaTheme="minorEastAsia" w:hAnsiTheme="minorHAnsi"/>
          <w:i w:val="0"/>
          <w:noProof/>
          <w:kern w:val="2"/>
          <w:sz w:val="22"/>
          <w:szCs w:val="22"/>
          <w14:ligatures w14:val="standardContextual"/>
        </w:rPr>
      </w:pPr>
      <w:hyperlink w:anchor="_Toc174616946" w:history="1">
        <w:r w:rsidR="00BD0D54" w:rsidRPr="00973B33">
          <w:rPr>
            <w:rStyle w:val="Hyperlink"/>
            <w:noProof/>
          </w:rPr>
          <w:t>4.2.1 Trên máy Ubuntu ryu</w:t>
        </w:r>
        <w:r w:rsidR="00BD0D54">
          <w:rPr>
            <w:noProof/>
            <w:webHidden/>
          </w:rPr>
          <w:tab/>
        </w:r>
        <w:r w:rsidR="00BD0D54">
          <w:rPr>
            <w:noProof/>
            <w:webHidden/>
          </w:rPr>
          <w:fldChar w:fldCharType="begin"/>
        </w:r>
        <w:r w:rsidR="00BD0D54">
          <w:rPr>
            <w:noProof/>
            <w:webHidden/>
          </w:rPr>
          <w:instrText xml:space="preserve"> PAGEREF _Toc174616946 \h </w:instrText>
        </w:r>
        <w:r w:rsidR="00BD0D54">
          <w:rPr>
            <w:noProof/>
            <w:webHidden/>
          </w:rPr>
        </w:r>
        <w:r w:rsidR="00BD0D54">
          <w:rPr>
            <w:noProof/>
            <w:webHidden/>
          </w:rPr>
          <w:fldChar w:fldCharType="separate"/>
        </w:r>
        <w:r w:rsidR="00BD0D54">
          <w:rPr>
            <w:noProof/>
            <w:webHidden/>
          </w:rPr>
          <w:t>21</w:t>
        </w:r>
        <w:r w:rsidR="00BD0D54">
          <w:rPr>
            <w:noProof/>
            <w:webHidden/>
          </w:rPr>
          <w:fldChar w:fldCharType="end"/>
        </w:r>
      </w:hyperlink>
    </w:p>
    <w:p w14:paraId="768DCF47" w14:textId="0E20B78F" w:rsidR="00BD0D54" w:rsidRDefault="00000000">
      <w:pPr>
        <w:pStyle w:val="TOC3"/>
        <w:rPr>
          <w:rFonts w:asciiTheme="minorHAnsi" w:eastAsiaTheme="minorEastAsia" w:hAnsiTheme="minorHAnsi"/>
          <w:i w:val="0"/>
          <w:noProof/>
          <w:kern w:val="2"/>
          <w:sz w:val="22"/>
          <w:szCs w:val="22"/>
          <w14:ligatures w14:val="standardContextual"/>
        </w:rPr>
      </w:pPr>
      <w:hyperlink w:anchor="_Toc174616947" w:history="1">
        <w:r w:rsidR="00BD0D54" w:rsidRPr="00973B33">
          <w:rPr>
            <w:rStyle w:val="Hyperlink"/>
            <w:noProof/>
          </w:rPr>
          <w:t>4.2.2 Trên máy Mininet VM</w:t>
        </w:r>
        <w:r w:rsidR="00BD0D54">
          <w:rPr>
            <w:noProof/>
            <w:webHidden/>
          </w:rPr>
          <w:tab/>
        </w:r>
        <w:r w:rsidR="00BD0D54">
          <w:rPr>
            <w:noProof/>
            <w:webHidden/>
          </w:rPr>
          <w:fldChar w:fldCharType="begin"/>
        </w:r>
        <w:r w:rsidR="00BD0D54">
          <w:rPr>
            <w:noProof/>
            <w:webHidden/>
          </w:rPr>
          <w:instrText xml:space="preserve"> PAGEREF _Toc174616947 \h </w:instrText>
        </w:r>
        <w:r w:rsidR="00BD0D54">
          <w:rPr>
            <w:noProof/>
            <w:webHidden/>
          </w:rPr>
        </w:r>
        <w:r w:rsidR="00BD0D54">
          <w:rPr>
            <w:noProof/>
            <w:webHidden/>
          </w:rPr>
          <w:fldChar w:fldCharType="separate"/>
        </w:r>
        <w:r w:rsidR="00BD0D54">
          <w:rPr>
            <w:noProof/>
            <w:webHidden/>
          </w:rPr>
          <w:t>21</w:t>
        </w:r>
        <w:r w:rsidR="00BD0D54">
          <w:rPr>
            <w:noProof/>
            <w:webHidden/>
          </w:rPr>
          <w:fldChar w:fldCharType="end"/>
        </w:r>
      </w:hyperlink>
    </w:p>
    <w:p w14:paraId="3955CC35" w14:textId="608085EF" w:rsidR="00BD0D54" w:rsidRDefault="00000000">
      <w:pPr>
        <w:pStyle w:val="TOC2"/>
        <w:rPr>
          <w:rFonts w:asciiTheme="minorHAnsi" w:eastAsiaTheme="minorEastAsia" w:hAnsiTheme="minorHAnsi"/>
          <w:noProof/>
          <w:kern w:val="2"/>
          <w:sz w:val="22"/>
          <w:szCs w:val="22"/>
          <w14:ligatures w14:val="standardContextual"/>
        </w:rPr>
      </w:pPr>
      <w:hyperlink w:anchor="_Toc174616948" w:history="1">
        <w:r w:rsidR="00BD0D54" w:rsidRPr="00973B33">
          <w:rPr>
            <w:rStyle w:val="Hyperlink"/>
            <w:noProof/>
          </w:rPr>
          <w:t>4.3 Thực nghiệm phát hiện tấn công và kết quả</w:t>
        </w:r>
        <w:r w:rsidR="00BD0D54">
          <w:rPr>
            <w:noProof/>
            <w:webHidden/>
          </w:rPr>
          <w:tab/>
        </w:r>
        <w:r w:rsidR="00BD0D54">
          <w:rPr>
            <w:noProof/>
            <w:webHidden/>
          </w:rPr>
          <w:fldChar w:fldCharType="begin"/>
        </w:r>
        <w:r w:rsidR="00BD0D54">
          <w:rPr>
            <w:noProof/>
            <w:webHidden/>
          </w:rPr>
          <w:instrText xml:space="preserve"> PAGEREF _Toc174616948 \h </w:instrText>
        </w:r>
        <w:r w:rsidR="00BD0D54">
          <w:rPr>
            <w:noProof/>
            <w:webHidden/>
          </w:rPr>
        </w:r>
        <w:r w:rsidR="00BD0D54">
          <w:rPr>
            <w:noProof/>
            <w:webHidden/>
          </w:rPr>
          <w:fldChar w:fldCharType="separate"/>
        </w:r>
        <w:r w:rsidR="00BD0D54">
          <w:rPr>
            <w:noProof/>
            <w:webHidden/>
          </w:rPr>
          <w:t>22</w:t>
        </w:r>
        <w:r w:rsidR="00BD0D54">
          <w:rPr>
            <w:noProof/>
            <w:webHidden/>
          </w:rPr>
          <w:fldChar w:fldCharType="end"/>
        </w:r>
      </w:hyperlink>
    </w:p>
    <w:p w14:paraId="2B87D902" w14:textId="565362A7" w:rsidR="00BD0D54" w:rsidRDefault="00000000">
      <w:pPr>
        <w:pStyle w:val="TOC3"/>
        <w:rPr>
          <w:rFonts w:asciiTheme="minorHAnsi" w:eastAsiaTheme="minorEastAsia" w:hAnsiTheme="minorHAnsi"/>
          <w:i w:val="0"/>
          <w:noProof/>
          <w:kern w:val="2"/>
          <w:sz w:val="22"/>
          <w:szCs w:val="22"/>
          <w14:ligatures w14:val="standardContextual"/>
        </w:rPr>
      </w:pPr>
      <w:hyperlink w:anchor="_Toc174616949" w:history="1">
        <w:r w:rsidR="00BD0D54" w:rsidRPr="00973B33">
          <w:rPr>
            <w:rStyle w:val="Hyperlink"/>
            <w:noProof/>
          </w:rPr>
          <w:t>4.3.1 Kiểm tra truy cập tới Web server</w:t>
        </w:r>
        <w:r w:rsidR="00BD0D54">
          <w:rPr>
            <w:noProof/>
            <w:webHidden/>
          </w:rPr>
          <w:tab/>
        </w:r>
        <w:r w:rsidR="00BD0D54">
          <w:rPr>
            <w:noProof/>
            <w:webHidden/>
          </w:rPr>
          <w:fldChar w:fldCharType="begin"/>
        </w:r>
        <w:r w:rsidR="00BD0D54">
          <w:rPr>
            <w:noProof/>
            <w:webHidden/>
          </w:rPr>
          <w:instrText xml:space="preserve"> PAGEREF _Toc174616949 \h </w:instrText>
        </w:r>
        <w:r w:rsidR="00BD0D54">
          <w:rPr>
            <w:noProof/>
            <w:webHidden/>
          </w:rPr>
        </w:r>
        <w:r w:rsidR="00BD0D54">
          <w:rPr>
            <w:noProof/>
            <w:webHidden/>
          </w:rPr>
          <w:fldChar w:fldCharType="separate"/>
        </w:r>
        <w:r w:rsidR="00BD0D54">
          <w:rPr>
            <w:noProof/>
            <w:webHidden/>
          </w:rPr>
          <w:t>22</w:t>
        </w:r>
        <w:r w:rsidR="00BD0D54">
          <w:rPr>
            <w:noProof/>
            <w:webHidden/>
          </w:rPr>
          <w:fldChar w:fldCharType="end"/>
        </w:r>
      </w:hyperlink>
    </w:p>
    <w:p w14:paraId="159CEDB5" w14:textId="3E367A64" w:rsidR="00BD0D54" w:rsidRDefault="00000000">
      <w:pPr>
        <w:pStyle w:val="TOC3"/>
        <w:rPr>
          <w:rFonts w:asciiTheme="minorHAnsi" w:eastAsiaTheme="minorEastAsia" w:hAnsiTheme="minorHAnsi"/>
          <w:i w:val="0"/>
          <w:noProof/>
          <w:kern w:val="2"/>
          <w:sz w:val="22"/>
          <w:szCs w:val="22"/>
          <w14:ligatures w14:val="standardContextual"/>
        </w:rPr>
      </w:pPr>
      <w:hyperlink w:anchor="_Toc174616950" w:history="1">
        <w:r w:rsidR="00BD0D54" w:rsidRPr="00973B33">
          <w:rPr>
            <w:rStyle w:val="Hyperlink"/>
            <w:noProof/>
          </w:rPr>
          <w:t>4.3.2 Thực hiện tấn công HTTP Flood tới Web Server</w:t>
        </w:r>
        <w:r w:rsidR="00BD0D54">
          <w:rPr>
            <w:noProof/>
            <w:webHidden/>
          </w:rPr>
          <w:tab/>
        </w:r>
        <w:r w:rsidR="00BD0D54">
          <w:rPr>
            <w:noProof/>
            <w:webHidden/>
          </w:rPr>
          <w:fldChar w:fldCharType="begin"/>
        </w:r>
        <w:r w:rsidR="00BD0D54">
          <w:rPr>
            <w:noProof/>
            <w:webHidden/>
          </w:rPr>
          <w:instrText xml:space="preserve"> PAGEREF _Toc174616950 \h </w:instrText>
        </w:r>
        <w:r w:rsidR="00BD0D54">
          <w:rPr>
            <w:noProof/>
            <w:webHidden/>
          </w:rPr>
        </w:r>
        <w:r w:rsidR="00BD0D54">
          <w:rPr>
            <w:noProof/>
            <w:webHidden/>
          </w:rPr>
          <w:fldChar w:fldCharType="separate"/>
        </w:r>
        <w:r w:rsidR="00BD0D54">
          <w:rPr>
            <w:noProof/>
            <w:webHidden/>
          </w:rPr>
          <w:t>24</w:t>
        </w:r>
        <w:r w:rsidR="00BD0D54">
          <w:rPr>
            <w:noProof/>
            <w:webHidden/>
          </w:rPr>
          <w:fldChar w:fldCharType="end"/>
        </w:r>
      </w:hyperlink>
    </w:p>
    <w:p w14:paraId="4057F346" w14:textId="2D85F9C5" w:rsidR="00BD0D54" w:rsidRDefault="00000000">
      <w:pPr>
        <w:pStyle w:val="TOC3"/>
        <w:rPr>
          <w:rFonts w:asciiTheme="minorHAnsi" w:eastAsiaTheme="minorEastAsia" w:hAnsiTheme="minorHAnsi"/>
          <w:i w:val="0"/>
          <w:noProof/>
          <w:kern w:val="2"/>
          <w:sz w:val="22"/>
          <w:szCs w:val="22"/>
          <w14:ligatures w14:val="standardContextual"/>
        </w:rPr>
      </w:pPr>
      <w:hyperlink w:anchor="_Toc174616951" w:history="1">
        <w:r w:rsidR="00BD0D54" w:rsidRPr="00973B33">
          <w:rPr>
            <w:rStyle w:val="Hyperlink"/>
            <w:noProof/>
          </w:rPr>
          <w:t>4.3.3 Thực hiện tấn cống ICMP Flood tới h2</w:t>
        </w:r>
        <w:r w:rsidR="00BD0D54">
          <w:rPr>
            <w:noProof/>
            <w:webHidden/>
          </w:rPr>
          <w:tab/>
        </w:r>
        <w:r w:rsidR="00BD0D54">
          <w:rPr>
            <w:noProof/>
            <w:webHidden/>
          </w:rPr>
          <w:fldChar w:fldCharType="begin"/>
        </w:r>
        <w:r w:rsidR="00BD0D54">
          <w:rPr>
            <w:noProof/>
            <w:webHidden/>
          </w:rPr>
          <w:instrText xml:space="preserve"> PAGEREF _Toc174616951 \h </w:instrText>
        </w:r>
        <w:r w:rsidR="00BD0D54">
          <w:rPr>
            <w:noProof/>
            <w:webHidden/>
          </w:rPr>
        </w:r>
        <w:r w:rsidR="00BD0D54">
          <w:rPr>
            <w:noProof/>
            <w:webHidden/>
          </w:rPr>
          <w:fldChar w:fldCharType="separate"/>
        </w:r>
        <w:r w:rsidR="00BD0D54">
          <w:rPr>
            <w:noProof/>
            <w:webHidden/>
          </w:rPr>
          <w:t>25</w:t>
        </w:r>
        <w:r w:rsidR="00BD0D54">
          <w:rPr>
            <w:noProof/>
            <w:webHidden/>
          </w:rPr>
          <w:fldChar w:fldCharType="end"/>
        </w:r>
      </w:hyperlink>
    </w:p>
    <w:p w14:paraId="091C98F4" w14:textId="049C422E" w:rsidR="00BD0D54" w:rsidRDefault="00000000">
      <w:pPr>
        <w:pStyle w:val="TOC3"/>
        <w:rPr>
          <w:rFonts w:asciiTheme="minorHAnsi" w:eastAsiaTheme="minorEastAsia" w:hAnsiTheme="minorHAnsi"/>
          <w:i w:val="0"/>
          <w:noProof/>
          <w:kern w:val="2"/>
          <w:sz w:val="22"/>
          <w:szCs w:val="22"/>
          <w14:ligatures w14:val="standardContextual"/>
        </w:rPr>
      </w:pPr>
      <w:hyperlink w:anchor="_Toc174616952" w:history="1">
        <w:r w:rsidR="00BD0D54" w:rsidRPr="00973B33">
          <w:rPr>
            <w:rStyle w:val="Hyperlink"/>
            <w:noProof/>
          </w:rPr>
          <w:t>4.3.4 Thực hiện tấn công UDP Flood tới h3</w:t>
        </w:r>
        <w:r w:rsidR="00BD0D54">
          <w:rPr>
            <w:noProof/>
            <w:webHidden/>
          </w:rPr>
          <w:tab/>
        </w:r>
        <w:r w:rsidR="00BD0D54">
          <w:rPr>
            <w:noProof/>
            <w:webHidden/>
          </w:rPr>
          <w:fldChar w:fldCharType="begin"/>
        </w:r>
        <w:r w:rsidR="00BD0D54">
          <w:rPr>
            <w:noProof/>
            <w:webHidden/>
          </w:rPr>
          <w:instrText xml:space="preserve"> PAGEREF _Toc174616952 \h </w:instrText>
        </w:r>
        <w:r w:rsidR="00BD0D54">
          <w:rPr>
            <w:noProof/>
            <w:webHidden/>
          </w:rPr>
        </w:r>
        <w:r w:rsidR="00BD0D54">
          <w:rPr>
            <w:noProof/>
            <w:webHidden/>
          </w:rPr>
          <w:fldChar w:fldCharType="separate"/>
        </w:r>
        <w:r w:rsidR="00BD0D54">
          <w:rPr>
            <w:noProof/>
            <w:webHidden/>
          </w:rPr>
          <w:t>26</w:t>
        </w:r>
        <w:r w:rsidR="00BD0D54">
          <w:rPr>
            <w:noProof/>
            <w:webHidden/>
          </w:rPr>
          <w:fldChar w:fldCharType="end"/>
        </w:r>
      </w:hyperlink>
    </w:p>
    <w:p w14:paraId="292477EC" w14:textId="5982C5DC" w:rsidR="00BD0D54" w:rsidRDefault="00000000">
      <w:pPr>
        <w:pStyle w:val="TOC3"/>
        <w:rPr>
          <w:rFonts w:asciiTheme="minorHAnsi" w:eastAsiaTheme="minorEastAsia" w:hAnsiTheme="minorHAnsi"/>
          <w:i w:val="0"/>
          <w:noProof/>
          <w:kern w:val="2"/>
          <w:sz w:val="22"/>
          <w:szCs w:val="22"/>
          <w14:ligatures w14:val="standardContextual"/>
        </w:rPr>
      </w:pPr>
      <w:hyperlink w:anchor="_Toc174616953" w:history="1">
        <w:r w:rsidR="00BD0D54" w:rsidRPr="00973B33">
          <w:rPr>
            <w:rStyle w:val="Hyperlink"/>
            <w:noProof/>
          </w:rPr>
          <w:t>4.3.5 Thực hiện tấn công TCP-SYN Flood tới h4</w:t>
        </w:r>
        <w:r w:rsidR="00BD0D54">
          <w:rPr>
            <w:noProof/>
            <w:webHidden/>
          </w:rPr>
          <w:tab/>
        </w:r>
        <w:r w:rsidR="00BD0D54">
          <w:rPr>
            <w:noProof/>
            <w:webHidden/>
          </w:rPr>
          <w:fldChar w:fldCharType="begin"/>
        </w:r>
        <w:r w:rsidR="00BD0D54">
          <w:rPr>
            <w:noProof/>
            <w:webHidden/>
          </w:rPr>
          <w:instrText xml:space="preserve"> PAGEREF _Toc174616953 \h </w:instrText>
        </w:r>
        <w:r w:rsidR="00BD0D54">
          <w:rPr>
            <w:noProof/>
            <w:webHidden/>
          </w:rPr>
        </w:r>
        <w:r w:rsidR="00BD0D54">
          <w:rPr>
            <w:noProof/>
            <w:webHidden/>
          </w:rPr>
          <w:fldChar w:fldCharType="separate"/>
        </w:r>
        <w:r w:rsidR="00BD0D54">
          <w:rPr>
            <w:noProof/>
            <w:webHidden/>
          </w:rPr>
          <w:t>27</w:t>
        </w:r>
        <w:r w:rsidR="00BD0D54">
          <w:rPr>
            <w:noProof/>
            <w:webHidden/>
          </w:rPr>
          <w:fldChar w:fldCharType="end"/>
        </w:r>
      </w:hyperlink>
    </w:p>
    <w:p w14:paraId="771963CF" w14:textId="3D9AC7F1" w:rsidR="00BD0D54" w:rsidRDefault="00000000">
      <w:pPr>
        <w:pStyle w:val="TOC2"/>
        <w:rPr>
          <w:rFonts w:asciiTheme="minorHAnsi" w:eastAsiaTheme="minorEastAsia" w:hAnsiTheme="minorHAnsi"/>
          <w:noProof/>
          <w:kern w:val="2"/>
          <w:sz w:val="22"/>
          <w:szCs w:val="22"/>
          <w14:ligatures w14:val="standardContextual"/>
        </w:rPr>
      </w:pPr>
      <w:hyperlink w:anchor="_Toc174616954" w:history="1">
        <w:r w:rsidR="00BD0D54" w:rsidRPr="00973B33">
          <w:rPr>
            <w:rStyle w:val="Hyperlink"/>
            <w:noProof/>
          </w:rPr>
          <w:t>4.4 Thực nghiệm biện pháp ngăn chặn và kết quả</w:t>
        </w:r>
        <w:r w:rsidR="00BD0D54">
          <w:rPr>
            <w:noProof/>
            <w:webHidden/>
          </w:rPr>
          <w:tab/>
        </w:r>
        <w:r w:rsidR="00BD0D54">
          <w:rPr>
            <w:noProof/>
            <w:webHidden/>
          </w:rPr>
          <w:fldChar w:fldCharType="begin"/>
        </w:r>
        <w:r w:rsidR="00BD0D54">
          <w:rPr>
            <w:noProof/>
            <w:webHidden/>
          </w:rPr>
          <w:instrText xml:space="preserve"> PAGEREF _Toc174616954 \h </w:instrText>
        </w:r>
        <w:r w:rsidR="00BD0D54">
          <w:rPr>
            <w:noProof/>
            <w:webHidden/>
          </w:rPr>
        </w:r>
        <w:r w:rsidR="00BD0D54">
          <w:rPr>
            <w:noProof/>
            <w:webHidden/>
          </w:rPr>
          <w:fldChar w:fldCharType="separate"/>
        </w:r>
        <w:r w:rsidR="00BD0D54">
          <w:rPr>
            <w:noProof/>
            <w:webHidden/>
          </w:rPr>
          <w:t>28</w:t>
        </w:r>
        <w:r w:rsidR="00BD0D54">
          <w:rPr>
            <w:noProof/>
            <w:webHidden/>
          </w:rPr>
          <w:fldChar w:fldCharType="end"/>
        </w:r>
      </w:hyperlink>
    </w:p>
    <w:p w14:paraId="2416FC8E" w14:textId="5CAB711B" w:rsidR="00BD0D54" w:rsidRDefault="00000000">
      <w:pPr>
        <w:pStyle w:val="TOC3"/>
        <w:rPr>
          <w:rFonts w:asciiTheme="minorHAnsi" w:eastAsiaTheme="minorEastAsia" w:hAnsiTheme="minorHAnsi"/>
          <w:i w:val="0"/>
          <w:noProof/>
          <w:kern w:val="2"/>
          <w:sz w:val="22"/>
          <w:szCs w:val="22"/>
          <w14:ligatures w14:val="standardContextual"/>
        </w:rPr>
      </w:pPr>
      <w:hyperlink w:anchor="_Toc174616955" w:history="1">
        <w:r w:rsidR="00BD0D54" w:rsidRPr="00973B33">
          <w:rPr>
            <w:rStyle w:val="Hyperlink"/>
            <w:noProof/>
          </w:rPr>
          <w:t>4.4.1 Trên máy Ubuntu RYU</w:t>
        </w:r>
        <w:r w:rsidR="00BD0D54">
          <w:rPr>
            <w:noProof/>
            <w:webHidden/>
          </w:rPr>
          <w:tab/>
        </w:r>
        <w:r w:rsidR="00BD0D54">
          <w:rPr>
            <w:noProof/>
            <w:webHidden/>
          </w:rPr>
          <w:fldChar w:fldCharType="begin"/>
        </w:r>
        <w:r w:rsidR="00BD0D54">
          <w:rPr>
            <w:noProof/>
            <w:webHidden/>
          </w:rPr>
          <w:instrText xml:space="preserve"> PAGEREF _Toc174616955 \h </w:instrText>
        </w:r>
        <w:r w:rsidR="00BD0D54">
          <w:rPr>
            <w:noProof/>
            <w:webHidden/>
          </w:rPr>
        </w:r>
        <w:r w:rsidR="00BD0D54">
          <w:rPr>
            <w:noProof/>
            <w:webHidden/>
          </w:rPr>
          <w:fldChar w:fldCharType="separate"/>
        </w:r>
        <w:r w:rsidR="00BD0D54">
          <w:rPr>
            <w:noProof/>
            <w:webHidden/>
          </w:rPr>
          <w:t>28</w:t>
        </w:r>
        <w:r w:rsidR="00BD0D54">
          <w:rPr>
            <w:noProof/>
            <w:webHidden/>
          </w:rPr>
          <w:fldChar w:fldCharType="end"/>
        </w:r>
      </w:hyperlink>
    </w:p>
    <w:p w14:paraId="20E38CE9" w14:textId="148EF8C4" w:rsidR="00BD0D54" w:rsidRDefault="00000000">
      <w:pPr>
        <w:pStyle w:val="TOC3"/>
        <w:rPr>
          <w:rFonts w:asciiTheme="minorHAnsi" w:eastAsiaTheme="minorEastAsia" w:hAnsiTheme="minorHAnsi"/>
          <w:i w:val="0"/>
          <w:noProof/>
          <w:kern w:val="2"/>
          <w:sz w:val="22"/>
          <w:szCs w:val="22"/>
          <w14:ligatures w14:val="standardContextual"/>
        </w:rPr>
      </w:pPr>
      <w:hyperlink w:anchor="_Toc174616956" w:history="1">
        <w:r w:rsidR="00BD0D54" w:rsidRPr="00973B33">
          <w:rPr>
            <w:rStyle w:val="Hyperlink"/>
            <w:noProof/>
          </w:rPr>
          <w:t>4.4.2 Thực nghiệm tấn công và ngăn chặn block port khi phát hiện DDos</w:t>
        </w:r>
        <w:r w:rsidR="00BD0D54">
          <w:rPr>
            <w:noProof/>
            <w:webHidden/>
          </w:rPr>
          <w:tab/>
        </w:r>
        <w:r w:rsidR="00BD0D54">
          <w:rPr>
            <w:noProof/>
            <w:webHidden/>
          </w:rPr>
          <w:fldChar w:fldCharType="begin"/>
        </w:r>
        <w:r w:rsidR="00BD0D54">
          <w:rPr>
            <w:noProof/>
            <w:webHidden/>
          </w:rPr>
          <w:instrText xml:space="preserve"> PAGEREF _Toc174616956 \h </w:instrText>
        </w:r>
        <w:r w:rsidR="00BD0D54">
          <w:rPr>
            <w:noProof/>
            <w:webHidden/>
          </w:rPr>
        </w:r>
        <w:r w:rsidR="00BD0D54">
          <w:rPr>
            <w:noProof/>
            <w:webHidden/>
          </w:rPr>
          <w:fldChar w:fldCharType="separate"/>
        </w:r>
        <w:r w:rsidR="00BD0D54">
          <w:rPr>
            <w:noProof/>
            <w:webHidden/>
          </w:rPr>
          <w:t>29</w:t>
        </w:r>
        <w:r w:rsidR="00BD0D54">
          <w:rPr>
            <w:noProof/>
            <w:webHidden/>
          </w:rPr>
          <w:fldChar w:fldCharType="end"/>
        </w:r>
      </w:hyperlink>
    </w:p>
    <w:p w14:paraId="54A17865" w14:textId="01BB6031" w:rsidR="00BD0D54" w:rsidRDefault="00000000">
      <w:pPr>
        <w:pStyle w:val="TOC1"/>
        <w:rPr>
          <w:rFonts w:asciiTheme="minorHAnsi" w:eastAsiaTheme="minorEastAsia" w:hAnsiTheme="minorHAnsi"/>
          <w:b w:val="0"/>
          <w:noProof/>
          <w:kern w:val="2"/>
          <w:sz w:val="22"/>
          <w:szCs w:val="22"/>
          <w14:ligatures w14:val="standardContextual"/>
        </w:rPr>
      </w:pPr>
      <w:hyperlink w:anchor="_Toc174616957" w:history="1">
        <w:r w:rsidR="00BD0D54" w:rsidRPr="00973B33">
          <w:rPr>
            <w:rStyle w:val="Hyperlink"/>
            <w:noProof/>
          </w:rPr>
          <w:t>CHƯƠNG 5. KẾT LUẬN</w:t>
        </w:r>
        <w:r w:rsidR="00BD0D54">
          <w:rPr>
            <w:noProof/>
            <w:webHidden/>
          </w:rPr>
          <w:tab/>
        </w:r>
        <w:r w:rsidR="00BD0D54">
          <w:rPr>
            <w:noProof/>
            <w:webHidden/>
          </w:rPr>
          <w:fldChar w:fldCharType="begin"/>
        </w:r>
        <w:r w:rsidR="00BD0D54">
          <w:rPr>
            <w:noProof/>
            <w:webHidden/>
          </w:rPr>
          <w:instrText xml:space="preserve"> PAGEREF _Toc174616957 \h </w:instrText>
        </w:r>
        <w:r w:rsidR="00BD0D54">
          <w:rPr>
            <w:noProof/>
            <w:webHidden/>
          </w:rPr>
        </w:r>
        <w:r w:rsidR="00BD0D54">
          <w:rPr>
            <w:noProof/>
            <w:webHidden/>
          </w:rPr>
          <w:fldChar w:fldCharType="separate"/>
        </w:r>
        <w:r w:rsidR="00BD0D54">
          <w:rPr>
            <w:noProof/>
            <w:webHidden/>
          </w:rPr>
          <w:t>32</w:t>
        </w:r>
        <w:r w:rsidR="00BD0D54">
          <w:rPr>
            <w:noProof/>
            <w:webHidden/>
          </w:rPr>
          <w:fldChar w:fldCharType="end"/>
        </w:r>
      </w:hyperlink>
    </w:p>
    <w:p w14:paraId="5194ABE8" w14:textId="0615CBE8" w:rsidR="00BD0D54" w:rsidRDefault="00000000">
      <w:pPr>
        <w:pStyle w:val="TOC2"/>
        <w:rPr>
          <w:rFonts w:asciiTheme="minorHAnsi" w:eastAsiaTheme="minorEastAsia" w:hAnsiTheme="minorHAnsi"/>
          <w:noProof/>
          <w:kern w:val="2"/>
          <w:sz w:val="22"/>
          <w:szCs w:val="22"/>
          <w14:ligatures w14:val="standardContextual"/>
        </w:rPr>
      </w:pPr>
      <w:hyperlink w:anchor="_Toc174616958" w:history="1">
        <w:r w:rsidR="00BD0D54" w:rsidRPr="00973B33">
          <w:rPr>
            <w:rStyle w:val="Hyperlink"/>
            <w:noProof/>
          </w:rPr>
          <w:t>5.1 Kết luận</w:t>
        </w:r>
        <w:r w:rsidR="00BD0D54">
          <w:rPr>
            <w:noProof/>
            <w:webHidden/>
          </w:rPr>
          <w:tab/>
        </w:r>
        <w:r w:rsidR="00BD0D54">
          <w:rPr>
            <w:noProof/>
            <w:webHidden/>
          </w:rPr>
          <w:fldChar w:fldCharType="begin"/>
        </w:r>
        <w:r w:rsidR="00BD0D54">
          <w:rPr>
            <w:noProof/>
            <w:webHidden/>
          </w:rPr>
          <w:instrText xml:space="preserve"> PAGEREF _Toc174616958 \h </w:instrText>
        </w:r>
        <w:r w:rsidR="00BD0D54">
          <w:rPr>
            <w:noProof/>
            <w:webHidden/>
          </w:rPr>
        </w:r>
        <w:r w:rsidR="00BD0D54">
          <w:rPr>
            <w:noProof/>
            <w:webHidden/>
          </w:rPr>
          <w:fldChar w:fldCharType="separate"/>
        </w:r>
        <w:r w:rsidR="00BD0D54">
          <w:rPr>
            <w:noProof/>
            <w:webHidden/>
          </w:rPr>
          <w:t>32</w:t>
        </w:r>
        <w:r w:rsidR="00BD0D54">
          <w:rPr>
            <w:noProof/>
            <w:webHidden/>
          </w:rPr>
          <w:fldChar w:fldCharType="end"/>
        </w:r>
      </w:hyperlink>
    </w:p>
    <w:p w14:paraId="4F93CEBA" w14:textId="6D377D17" w:rsidR="00BD0D54" w:rsidRDefault="00000000">
      <w:pPr>
        <w:pStyle w:val="TOC2"/>
        <w:rPr>
          <w:rFonts w:asciiTheme="minorHAnsi" w:eastAsiaTheme="minorEastAsia" w:hAnsiTheme="minorHAnsi"/>
          <w:noProof/>
          <w:kern w:val="2"/>
          <w:sz w:val="22"/>
          <w:szCs w:val="22"/>
          <w14:ligatures w14:val="standardContextual"/>
        </w:rPr>
      </w:pPr>
      <w:hyperlink w:anchor="_Toc174616959" w:history="1">
        <w:r w:rsidR="00BD0D54" w:rsidRPr="00973B33">
          <w:rPr>
            <w:rStyle w:val="Hyperlink"/>
            <w:noProof/>
          </w:rPr>
          <w:t>5.2 Hướng phát triển</w:t>
        </w:r>
        <w:r w:rsidR="00BD0D54">
          <w:rPr>
            <w:noProof/>
            <w:webHidden/>
          </w:rPr>
          <w:tab/>
        </w:r>
        <w:r w:rsidR="00BD0D54">
          <w:rPr>
            <w:noProof/>
            <w:webHidden/>
          </w:rPr>
          <w:fldChar w:fldCharType="begin"/>
        </w:r>
        <w:r w:rsidR="00BD0D54">
          <w:rPr>
            <w:noProof/>
            <w:webHidden/>
          </w:rPr>
          <w:instrText xml:space="preserve"> PAGEREF _Toc174616959 \h </w:instrText>
        </w:r>
        <w:r w:rsidR="00BD0D54">
          <w:rPr>
            <w:noProof/>
            <w:webHidden/>
          </w:rPr>
        </w:r>
        <w:r w:rsidR="00BD0D54">
          <w:rPr>
            <w:noProof/>
            <w:webHidden/>
          </w:rPr>
          <w:fldChar w:fldCharType="separate"/>
        </w:r>
        <w:r w:rsidR="00BD0D54">
          <w:rPr>
            <w:noProof/>
            <w:webHidden/>
          </w:rPr>
          <w:t>32</w:t>
        </w:r>
        <w:r w:rsidR="00BD0D54">
          <w:rPr>
            <w:noProof/>
            <w:webHidden/>
          </w:rPr>
          <w:fldChar w:fldCharType="end"/>
        </w:r>
      </w:hyperlink>
    </w:p>
    <w:p w14:paraId="746EA18A" w14:textId="577F4D60" w:rsidR="00BD0D54" w:rsidRDefault="00000000">
      <w:pPr>
        <w:pStyle w:val="TOC1"/>
        <w:rPr>
          <w:rFonts w:asciiTheme="minorHAnsi" w:eastAsiaTheme="minorEastAsia" w:hAnsiTheme="minorHAnsi"/>
          <w:b w:val="0"/>
          <w:noProof/>
          <w:kern w:val="2"/>
          <w:sz w:val="22"/>
          <w:szCs w:val="22"/>
          <w14:ligatures w14:val="standardContextual"/>
        </w:rPr>
      </w:pPr>
      <w:hyperlink w:anchor="_Toc174616960" w:history="1">
        <w:r w:rsidR="00BD0D54" w:rsidRPr="00973B33">
          <w:rPr>
            <w:rStyle w:val="Hyperlink"/>
            <w:noProof/>
          </w:rPr>
          <w:t>TÀI LIỆU THAM KHẢO</w:t>
        </w:r>
        <w:r w:rsidR="00BD0D54">
          <w:rPr>
            <w:noProof/>
            <w:webHidden/>
          </w:rPr>
          <w:tab/>
        </w:r>
        <w:r w:rsidR="00BD0D54">
          <w:rPr>
            <w:noProof/>
            <w:webHidden/>
          </w:rPr>
          <w:fldChar w:fldCharType="begin"/>
        </w:r>
        <w:r w:rsidR="00BD0D54">
          <w:rPr>
            <w:noProof/>
            <w:webHidden/>
          </w:rPr>
          <w:instrText xml:space="preserve"> PAGEREF _Toc174616960 \h </w:instrText>
        </w:r>
        <w:r w:rsidR="00BD0D54">
          <w:rPr>
            <w:noProof/>
            <w:webHidden/>
          </w:rPr>
        </w:r>
        <w:r w:rsidR="00BD0D54">
          <w:rPr>
            <w:noProof/>
            <w:webHidden/>
          </w:rPr>
          <w:fldChar w:fldCharType="separate"/>
        </w:r>
        <w:r w:rsidR="00BD0D54">
          <w:rPr>
            <w:noProof/>
            <w:webHidden/>
          </w:rPr>
          <w:t>33</w:t>
        </w:r>
        <w:r w:rsidR="00BD0D54">
          <w:rPr>
            <w:noProof/>
            <w:webHidden/>
          </w:rPr>
          <w:fldChar w:fldCharType="end"/>
        </w:r>
      </w:hyperlink>
    </w:p>
    <w:p w14:paraId="2B96FCF9" w14:textId="53382185" w:rsidR="00B127A5" w:rsidRDefault="00F772AD" w:rsidP="00CD62B5">
      <w:pPr>
        <w:pStyle w:val="Nidungvnbn"/>
        <w:ind w:firstLine="0"/>
        <w:rPr>
          <w:lang w:val="vi-VN"/>
        </w:rPr>
      </w:pPr>
      <w:r>
        <w:fldChar w:fldCharType="end"/>
      </w:r>
      <w:r w:rsidR="00B127A5">
        <w:br w:type="page"/>
      </w:r>
    </w:p>
    <w:p w14:paraId="5A73AAAE" w14:textId="77777777" w:rsidR="000044BC" w:rsidRPr="00B127A5" w:rsidRDefault="000044BC" w:rsidP="00B127A5">
      <w:pPr>
        <w:pStyle w:val="Heading1"/>
        <w:numPr>
          <w:ilvl w:val="0"/>
          <w:numId w:val="0"/>
        </w:numPr>
        <w:ind w:left="284" w:hanging="284"/>
        <w:jc w:val="center"/>
        <w:rPr>
          <w:sz w:val="26"/>
          <w:szCs w:val="26"/>
        </w:rPr>
      </w:pPr>
      <w:bookmarkStart w:id="1" w:name="_Toc174616920"/>
      <w:r w:rsidRPr="000044BC">
        <w:lastRenderedPageBreak/>
        <w:t>DANH MỤC HÌNH VẼ</w:t>
      </w:r>
      <w:bookmarkEnd w:id="1"/>
    </w:p>
    <w:p w14:paraId="514A9E02" w14:textId="5D63D283" w:rsidR="006F128D" w:rsidRDefault="002C7D83">
      <w:pPr>
        <w:pStyle w:val="TableofFigures"/>
        <w:tabs>
          <w:tab w:val="right" w:leader="dot" w:pos="8777"/>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"Hình" </w:instrText>
      </w:r>
      <w:r>
        <w:rPr>
          <w:szCs w:val="26"/>
        </w:rPr>
        <w:fldChar w:fldCharType="separate"/>
      </w:r>
      <w:hyperlink w:anchor="_Toc174616961" w:history="1">
        <w:r w:rsidR="006F128D" w:rsidRPr="0031046F">
          <w:rPr>
            <w:rStyle w:val="Hyperlink"/>
            <w:noProof/>
          </w:rPr>
          <w:t>Hình 1: Các phương pháp phát hiện dựa trên học máy [1]</w:t>
        </w:r>
        <w:r w:rsidR="006F128D">
          <w:rPr>
            <w:noProof/>
            <w:webHidden/>
          </w:rPr>
          <w:tab/>
        </w:r>
        <w:r w:rsidR="006F128D">
          <w:rPr>
            <w:noProof/>
            <w:webHidden/>
          </w:rPr>
          <w:fldChar w:fldCharType="begin"/>
        </w:r>
        <w:r w:rsidR="006F128D">
          <w:rPr>
            <w:noProof/>
            <w:webHidden/>
          </w:rPr>
          <w:instrText xml:space="preserve"> PAGEREF _Toc174616961 \h </w:instrText>
        </w:r>
        <w:r w:rsidR="006F128D">
          <w:rPr>
            <w:noProof/>
            <w:webHidden/>
          </w:rPr>
        </w:r>
        <w:r w:rsidR="006F128D">
          <w:rPr>
            <w:noProof/>
            <w:webHidden/>
          </w:rPr>
          <w:fldChar w:fldCharType="separate"/>
        </w:r>
        <w:r w:rsidR="006F128D">
          <w:rPr>
            <w:noProof/>
            <w:webHidden/>
          </w:rPr>
          <w:t>5</w:t>
        </w:r>
        <w:r w:rsidR="006F128D">
          <w:rPr>
            <w:noProof/>
            <w:webHidden/>
          </w:rPr>
          <w:fldChar w:fldCharType="end"/>
        </w:r>
      </w:hyperlink>
    </w:p>
    <w:p w14:paraId="369C8B38" w14:textId="2986F394"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62" w:history="1">
        <w:r w:rsidR="006F128D" w:rsidRPr="0031046F">
          <w:rPr>
            <w:rStyle w:val="Hyperlink"/>
            <w:noProof/>
          </w:rPr>
          <w:t>Hình 2: Các bước chính trong phương pháp đề xuất</w:t>
        </w:r>
        <w:r w:rsidR="006F128D">
          <w:rPr>
            <w:noProof/>
            <w:webHidden/>
          </w:rPr>
          <w:tab/>
        </w:r>
        <w:r w:rsidR="006F128D">
          <w:rPr>
            <w:noProof/>
            <w:webHidden/>
          </w:rPr>
          <w:fldChar w:fldCharType="begin"/>
        </w:r>
        <w:r w:rsidR="006F128D">
          <w:rPr>
            <w:noProof/>
            <w:webHidden/>
          </w:rPr>
          <w:instrText xml:space="preserve"> PAGEREF _Toc174616962 \h </w:instrText>
        </w:r>
        <w:r w:rsidR="006F128D">
          <w:rPr>
            <w:noProof/>
            <w:webHidden/>
          </w:rPr>
        </w:r>
        <w:r w:rsidR="006F128D">
          <w:rPr>
            <w:noProof/>
            <w:webHidden/>
          </w:rPr>
          <w:fldChar w:fldCharType="separate"/>
        </w:r>
        <w:r w:rsidR="006F128D">
          <w:rPr>
            <w:noProof/>
            <w:webHidden/>
          </w:rPr>
          <w:t>9</w:t>
        </w:r>
        <w:r w:rsidR="006F128D">
          <w:rPr>
            <w:noProof/>
            <w:webHidden/>
          </w:rPr>
          <w:fldChar w:fldCharType="end"/>
        </w:r>
      </w:hyperlink>
    </w:p>
    <w:p w14:paraId="2E95AAAD" w14:textId="4B42BCF0"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63" w:history="1">
        <w:r w:rsidR="006F128D" w:rsidRPr="0031046F">
          <w:rPr>
            <w:rStyle w:val="Hyperlink"/>
            <w:noProof/>
          </w:rPr>
          <w:t>Hình 3: Kiến trúc cơ bản của SDN[4]</w:t>
        </w:r>
        <w:r w:rsidR="006F128D">
          <w:rPr>
            <w:noProof/>
            <w:webHidden/>
          </w:rPr>
          <w:tab/>
        </w:r>
        <w:r w:rsidR="006F128D">
          <w:rPr>
            <w:noProof/>
            <w:webHidden/>
          </w:rPr>
          <w:fldChar w:fldCharType="begin"/>
        </w:r>
        <w:r w:rsidR="006F128D">
          <w:rPr>
            <w:noProof/>
            <w:webHidden/>
          </w:rPr>
          <w:instrText xml:space="preserve"> PAGEREF _Toc174616963 \h </w:instrText>
        </w:r>
        <w:r w:rsidR="006F128D">
          <w:rPr>
            <w:noProof/>
            <w:webHidden/>
          </w:rPr>
        </w:r>
        <w:r w:rsidR="006F128D">
          <w:rPr>
            <w:noProof/>
            <w:webHidden/>
          </w:rPr>
          <w:fldChar w:fldCharType="separate"/>
        </w:r>
        <w:r w:rsidR="006F128D">
          <w:rPr>
            <w:noProof/>
            <w:webHidden/>
          </w:rPr>
          <w:t>11</w:t>
        </w:r>
        <w:r w:rsidR="006F128D">
          <w:rPr>
            <w:noProof/>
            <w:webHidden/>
          </w:rPr>
          <w:fldChar w:fldCharType="end"/>
        </w:r>
      </w:hyperlink>
    </w:p>
    <w:p w14:paraId="3EC185B1" w14:textId="12AAEC36"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64" w:history="1">
        <w:r w:rsidR="006F128D" w:rsidRPr="0031046F">
          <w:rPr>
            <w:rStyle w:val="Hyperlink"/>
            <w:noProof/>
          </w:rPr>
          <w:t>Hình 4: Các thành phần chính của OpenFlow [4]</w:t>
        </w:r>
        <w:r w:rsidR="006F128D">
          <w:rPr>
            <w:noProof/>
            <w:webHidden/>
          </w:rPr>
          <w:tab/>
        </w:r>
        <w:r w:rsidR="006F128D">
          <w:rPr>
            <w:noProof/>
            <w:webHidden/>
          </w:rPr>
          <w:fldChar w:fldCharType="begin"/>
        </w:r>
        <w:r w:rsidR="006F128D">
          <w:rPr>
            <w:noProof/>
            <w:webHidden/>
          </w:rPr>
          <w:instrText xml:space="preserve"> PAGEREF _Toc174616964 \h </w:instrText>
        </w:r>
        <w:r w:rsidR="006F128D">
          <w:rPr>
            <w:noProof/>
            <w:webHidden/>
          </w:rPr>
        </w:r>
        <w:r w:rsidR="006F128D">
          <w:rPr>
            <w:noProof/>
            <w:webHidden/>
          </w:rPr>
          <w:fldChar w:fldCharType="separate"/>
        </w:r>
        <w:r w:rsidR="006F128D">
          <w:rPr>
            <w:noProof/>
            <w:webHidden/>
          </w:rPr>
          <w:t>12</w:t>
        </w:r>
        <w:r w:rsidR="006F128D">
          <w:rPr>
            <w:noProof/>
            <w:webHidden/>
          </w:rPr>
          <w:fldChar w:fldCharType="end"/>
        </w:r>
      </w:hyperlink>
    </w:p>
    <w:p w14:paraId="21329EC9" w14:textId="7B5CBACE"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65" w:history="1">
        <w:r w:rsidR="006F128D" w:rsidRPr="0031046F">
          <w:rPr>
            <w:rStyle w:val="Hyperlink"/>
            <w:noProof/>
          </w:rPr>
          <w:t>Hình 5: Kiến trúc mô hình mạng</w:t>
        </w:r>
        <w:r w:rsidR="006F128D">
          <w:rPr>
            <w:noProof/>
            <w:webHidden/>
          </w:rPr>
          <w:tab/>
        </w:r>
        <w:r w:rsidR="006F128D">
          <w:rPr>
            <w:noProof/>
            <w:webHidden/>
          </w:rPr>
          <w:fldChar w:fldCharType="begin"/>
        </w:r>
        <w:r w:rsidR="006F128D">
          <w:rPr>
            <w:noProof/>
            <w:webHidden/>
          </w:rPr>
          <w:instrText xml:space="preserve"> PAGEREF _Toc174616965 \h </w:instrText>
        </w:r>
        <w:r w:rsidR="006F128D">
          <w:rPr>
            <w:noProof/>
            <w:webHidden/>
          </w:rPr>
        </w:r>
        <w:r w:rsidR="006F128D">
          <w:rPr>
            <w:noProof/>
            <w:webHidden/>
          </w:rPr>
          <w:fldChar w:fldCharType="separate"/>
        </w:r>
        <w:r w:rsidR="006F128D">
          <w:rPr>
            <w:noProof/>
            <w:webHidden/>
          </w:rPr>
          <w:t>16</w:t>
        </w:r>
        <w:r w:rsidR="006F128D">
          <w:rPr>
            <w:noProof/>
            <w:webHidden/>
          </w:rPr>
          <w:fldChar w:fldCharType="end"/>
        </w:r>
      </w:hyperlink>
    </w:p>
    <w:p w14:paraId="2E024370" w14:textId="263C98E9"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66" w:history="1">
        <w:r w:rsidR="006F128D" w:rsidRPr="0031046F">
          <w:rPr>
            <w:rStyle w:val="Hyperlink"/>
            <w:noProof/>
          </w:rPr>
          <w:t>Hình 6: Các bước trong quá trình thu thập dữ liệu</w:t>
        </w:r>
        <w:r w:rsidR="006F128D">
          <w:rPr>
            <w:noProof/>
            <w:webHidden/>
          </w:rPr>
          <w:tab/>
        </w:r>
        <w:r w:rsidR="006F128D">
          <w:rPr>
            <w:noProof/>
            <w:webHidden/>
          </w:rPr>
          <w:fldChar w:fldCharType="begin"/>
        </w:r>
        <w:r w:rsidR="006F128D">
          <w:rPr>
            <w:noProof/>
            <w:webHidden/>
          </w:rPr>
          <w:instrText xml:space="preserve"> PAGEREF _Toc174616966 \h </w:instrText>
        </w:r>
        <w:r w:rsidR="006F128D">
          <w:rPr>
            <w:noProof/>
            <w:webHidden/>
          </w:rPr>
        </w:r>
        <w:r w:rsidR="006F128D">
          <w:rPr>
            <w:noProof/>
            <w:webHidden/>
          </w:rPr>
          <w:fldChar w:fldCharType="separate"/>
        </w:r>
        <w:r w:rsidR="006F128D">
          <w:rPr>
            <w:noProof/>
            <w:webHidden/>
          </w:rPr>
          <w:t>16</w:t>
        </w:r>
        <w:r w:rsidR="006F128D">
          <w:rPr>
            <w:noProof/>
            <w:webHidden/>
          </w:rPr>
          <w:fldChar w:fldCharType="end"/>
        </w:r>
      </w:hyperlink>
    </w:p>
    <w:p w14:paraId="27E1DEEE" w14:textId="0694A7C2"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67" w:history="1">
        <w:r w:rsidR="006F128D" w:rsidRPr="0031046F">
          <w:rPr>
            <w:rStyle w:val="Hyperlink"/>
            <w:noProof/>
          </w:rPr>
          <w:t>Hình 7: Biểu đồ thể hiện tỷ lệ phần trăm giữa lưu lượng bình thường và DDos trong Dataset</w:t>
        </w:r>
        <w:r w:rsidR="006F128D">
          <w:rPr>
            <w:noProof/>
            <w:webHidden/>
          </w:rPr>
          <w:tab/>
        </w:r>
        <w:r w:rsidR="006F128D">
          <w:rPr>
            <w:noProof/>
            <w:webHidden/>
          </w:rPr>
          <w:fldChar w:fldCharType="begin"/>
        </w:r>
        <w:r w:rsidR="006F128D">
          <w:rPr>
            <w:noProof/>
            <w:webHidden/>
          </w:rPr>
          <w:instrText xml:space="preserve"> PAGEREF _Toc174616967 \h </w:instrText>
        </w:r>
        <w:r w:rsidR="006F128D">
          <w:rPr>
            <w:noProof/>
            <w:webHidden/>
          </w:rPr>
        </w:r>
        <w:r w:rsidR="006F128D">
          <w:rPr>
            <w:noProof/>
            <w:webHidden/>
          </w:rPr>
          <w:fldChar w:fldCharType="separate"/>
        </w:r>
        <w:r w:rsidR="006F128D">
          <w:rPr>
            <w:noProof/>
            <w:webHidden/>
          </w:rPr>
          <w:t>19</w:t>
        </w:r>
        <w:r w:rsidR="006F128D">
          <w:rPr>
            <w:noProof/>
            <w:webHidden/>
          </w:rPr>
          <w:fldChar w:fldCharType="end"/>
        </w:r>
      </w:hyperlink>
    </w:p>
    <w:p w14:paraId="1F320FA1" w14:textId="38B83310"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68" w:history="1">
        <w:r w:rsidR="006F128D" w:rsidRPr="0031046F">
          <w:rPr>
            <w:rStyle w:val="Hyperlink"/>
            <w:noProof/>
          </w:rPr>
          <w:t>Hình 8: Khởi động controller thành công</w:t>
        </w:r>
        <w:r w:rsidR="006F128D">
          <w:rPr>
            <w:noProof/>
            <w:webHidden/>
          </w:rPr>
          <w:tab/>
        </w:r>
        <w:r w:rsidR="006F128D">
          <w:rPr>
            <w:noProof/>
            <w:webHidden/>
          </w:rPr>
          <w:fldChar w:fldCharType="begin"/>
        </w:r>
        <w:r w:rsidR="006F128D">
          <w:rPr>
            <w:noProof/>
            <w:webHidden/>
          </w:rPr>
          <w:instrText xml:space="preserve"> PAGEREF _Toc174616968 \h </w:instrText>
        </w:r>
        <w:r w:rsidR="006F128D">
          <w:rPr>
            <w:noProof/>
            <w:webHidden/>
          </w:rPr>
        </w:r>
        <w:r w:rsidR="006F128D">
          <w:rPr>
            <w:noProof/>
            <w:webHidden/>
          </w:rPr>
          <w:fldChar w:fldCharType="separate"/>
        </w:r>
        <w:r w:rsidR="006F128D">
          <w:rPr>
            <w:noProof/>
            <w:webHidden/>
          </w:rPr>
          <w:t>21</w:t>
        </w:r>
        <w:r w:rsidR="006F128D">
          <w:rPr>
            <w:noProof/>
            <w:webHidden/>
          </w:rPr>
          <w:fldChar w:fldCharType="end"/>
        </w:r>
      </w:hyperlink>
    </w:p>
    <w:p w14:paraId="5E8E4BAF" w14:textId="23D5D0FF"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69" w:history="1">
        <w:r w:rsidR="006F128D" w:rsidRPr="0031046F">
          <w:rPr>
            <w:rStyle w:val="Hyperlink"/>
            <w:noProof/>
          </w:rPr>
          <w:t>Hình 9: Khởi động hệ thống mạng bằng python</w:t>
        </w:r>
        <w:r w:rsidR="006F128D">
          <w:rPr>
            <w:noProof/>
            <w:webHidden/>
          </w:rPr>
          <w:tab/>
        </w:r>
        <w:r w:rsidR="006F128D">
          <w:rPr>
            <w:noProof/>
            <w:webHidden/>
          </w:rPr>
          <w:fldChar w:fldCharType="begin"/>
        </w:r>
        <w:r w:rsidR="006F128D">
          <w:rPr>
            <w:noProof/>
            <w:webHidden/>
          </w:rPr>
          <w:instrText xml:space="preserve"> PAGEREF _Toc174616969 \h </w:instrText>
        </w:r>
        <w:r w:rsidR="006F128D">
          <w:rPr>
            <w:noProof/>
            <w:webHidden/>
          </w:rPr>
        </w:r>
        <w:r w:rsidR="006F128D">
          <w:rPr>
            <w:noProof/>
            <w:webHidden/>
          </w:rPr>
          <w:fldChar w:fldCharType="separate"/>
        </w:r>
        <w:r w:rsidR="006F128D">
          <w:rPr>
            <w:noProof/>
            <w:webHidden/>
          </w:rPr>
          <w:t>22</w:t>
        </w:r>
        <w:r w:rsidR="006F128D">
          <w:rPr>
            <w:noProof/>
            <w:webHidden/>
          </w:rPr>
          <w:fldChar w:fldCharType="end"/>
        </w:r>
      </w:hyperlink>
    </w:p>
    <w:p w14:paraId="13FA5B42" w14:textId="7A27819B"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0" w:history="1">
        <w:r w:rsidR="006F128D" w:rsidRPr="0031046F">
          <w:rPr>
            <w:rStyle w:val="Hyperlink"/>
            <w:noProof/>
          </w:rPr>
          <w:t>Hình 10: Truy cập tới trang web trên Web Server</w:t>
        </w:r>
        <w:r w:rsidR="006F128D">
          <w:rPr>
            <w:noProof/>
            <w:webHidden/>
          </w:rPr>
          <w:tab/>
        </w:r>
        <w:r w:rsidR="006F128D">
          <w:rPr>
            <w:noProof/>
            <w:webHidden/>
          </w:rPr>
          <w:fldChar w:fldCharType="begin"/>
        </w:r>
        <w:r w:rsidR="006F128D">
          <w:rPr>
            <w:noProof/>
            <w:webHidden/>
          </w:rPr>
          <w:instrText xml:space="preserve"> PAGEREF _Toc174616970 \h </w:instrText>
        </w:r>
        <w:r w:rsidR="006F128D">
          <w:rPr>
            <w:noProof/>
            <w:webHidden/>
          </w:rPr>
        </w:r>
        <w:r w:rsidR="006F128D">
          <w:rPr>
            <w:noProof/>
            <w:webHidden/>
          </w:rPr>
          <w:fldChar w:fldCharType="separate"/>
        </w:r>
        <w:r w:rsidR="006F128D">
          <w:rPr>
            <w:noProof/>
            <w:webHidden/>
          </w:rPr>
          <w:t>23</w:t>
        </w:r>
        <w:r w:rsidR="006F128D">
          <w:rPr>
            <w:noProof/>
            <w:webHidden/>
          </w:rPr>
          <w:fldChar w:fldCharType="end"/>
        </w:r>
      </w:hyperlink>
    </w:p>
    <w:p w14:paraId="068BAEEC" w14:textId="2BA17B53"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1" w:history="1">
        <w:r w:rsidR="006F128D" w:rsidRPr="0031046F">
          <w:rPr>
            <w:rStyle w:val="Hyperlink"/>
            <w:noProof/>
          </w:rPr>
          <w:t>Hình 11: Ping giữa các thiết bị</w:t>
        </w:r>
        <w:r w:rsidR="006F128D">
          <w:rPr>
            <w:noProof/>
            <w:webHidden/>
          </w:rPr>
          <w:tab/>
        </w:r>
        <w:r w:rsidR="006F128D">
          <w:rPr>
            <w:noProof/>
            <w:webHidden/>
          </w:rPr>
          <w:fldChar w:fldCharType="begin"/>
        </w:r>
        <w:r w:rsidR="006F128D">
          <w:rPr>
            <w:noProof/>
            <w:webHidden/>
          </w:rPr>
          <w:instrText xml:space="preserve"> PAGEREF _Toc174616971 \h </w:instrText>
        </w:r>
        <w:r w:rsidR="006F128D">
          <w:rPr>
            <w:noProof/>
            <w:webHidden/>
          </w:rPr>
        </w:r>
        <w:r w:rsidR="006F128D">
          <w:rPr>
            <w:noProof/>
            <w:webHidden/>
          </w:rPr>
          <w:fldChar w:fldCharType="separate"/>
        </w:r>
        <w:r w:rsidR="006F128D">
          <w:rPr>
            <w:noProof/>
            <w:webHidden/>
          </w:rPr>
          <w:t>23</w:t>
        </w:r>
        <w:r w:rsidR="006F128D">
          <w:rPr>
            <w:noProof/>
            <w:webHidden/>
          </w:rPr>
          <w:fldChar w:fldCharType="end"/>
        </w:r>
      </w:hyperlink>
    </w:p>
    <w:p w14:paraId="37C25333" w14:textId="48C15602"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2" w:history="1">
        <w:r w:rsidR="006F128D" w:rsidRPr="0031046F">
          <w:rPr>
            <w:rStyle w:val="Hyperlink"/>
            <w:noProof/>
          </w:rPr>
          <w:t>Hình 12: Kết quả dự đoán lưu lượng bình thường</w:t>
        </w:r>
        <w:r w:rsidR="006F128D">
          <w:rPr>
            <w:noProof/>
            <w:webHidden/>
          </w:rPr>
          <w:tab/>
        </w:r>
        <w:r w:rsidR="006F128D">
          <w:rPr>
            <w:noProof/>
            <w:webHidden/>
          </w:rPr>
          <w:fldChar w:fldCharType="begin"/>
        </w:r>
        <w:r w:rsidR="006F128D">
          <w:rPr>
            <w:noProof/>
            <w:webHidden/>
          </w:rPr>
          <w:instrText xml:space="preserve"> PAGEREF _Toc174616972 \h </w:instrText>
        </w:r>
        <w:r w:rsidR="006F128D">
          <w:rPr>
            <w:noProof/>
            <w:webHidden/>
          </w:rPr>
        </w:r>
        <w:r w:rsidR="006F128D">
          <w:rPr>
            <w:noProof/>
            <w:webHidden/>
          </w:rPr>
          <w:fldChar w:fldCharType="separate"/>
        </w:r>
        <w:r w:rsidR="006F128D">
          <w:rPr>
            <w:noProof/>
            <w:webHidden/>
          </w:rPr>
          <w:t>24</w:t>
        </w:r>
        <w:r w:rsidR="006F128D">
          <w:rPr>
            <w:noProof/>
            <w:webHidden/>
          </w:rPr>
          <w:fldChar w:fldCharType="end"/>
        </w:r>
      </w:hyperlink>
    </w:p>
    <w:p w14:paraId="34FE9F99" w14:textId="5CAA2E06"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3" w:history="1">
        <w:r w:rsidR="006F128D" w:rsidRPr="0031046F">
          <w:rPr>
            <w:rStyle w:val="Hyperlink"/>
            <w:noProof/>
          </w:rPr>
          <w:t>Hình 13: Biểu đồ lưu lượng trên Web Server khi bị tấn công HTTP Flood</w:t>
        </w:r>
        <w:r w:rsidR="006F128D">
          <w:rPr>
            <w:noProof/>
            <w:webHidden/>
          </w:rPr>
          <w:tab/>
        </w:r>
        <w:r w:rsidR="006F128D">
          <w:rPr>
            <w:noProof/>
            <w:webHidden/>
          </w:rPr>
          <w:fldChar w:fldCharType="begin"/>
        </w:r>
        <w:r w:rsidR="006F128D">
          <w:rPr>
            <w:noProof/>
            <w:webHidden/>
          </w:rPr>
          <w:instrText xml:space="preserve"> PAGEREF _Toc174616973 \h </w:instrText>
        </w:r>
        <w:r w:rsidR="006F128D">
          <w:rPr>
            <w:noProof/>
            <w:webHidden/>
          </w:rPr>
        </w:r>
        <w:r w:rsidR="006F128D">
          <w:rPr>
            <w:noProof/>
            <w:webHidden/>
          </w:rPr>
          <w:fldChar w:fldCharType="separate"/>
        </w:r>
        <w:r w:rsidR="006F128D">
          <w:rPr>
            <w:noProof/>
            <w:webHidden/>
          </w:rPr>
          <w:t>24</w:t>
        </w:r>
        <w:r w:rsidR="006F128D">
          <w:rPr>
            <w:noProof/>
            <w:webHidden/>
          </w:rPr>
          <w:fldChar w:fldCharType="end"/>
        </w:r>
      </w:hyperlink>
    </w:p>
    <w:p w14:paraId="273D82C8" w14:textId="45AD3A54"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4" w:history="1">
        <w:r w:rsidR="006F128D" w:rsidRPr="0031046F">
          <w:rPr>
            <w:rStyle w:val="Hyperlink"/>
            <w:noProof/>
          </w:rPr>
          <w:t>Hình 14: Kết quả dự đoán Web Server bị tấn công</w:t>
        </w:r>
        <w:r w:rsidR="006F128D">
          <w:rPr>
            <w:noProof/>
            <w:webHidden/>
          </w:rPr>
          <w:tab/>
        </w:r>
        <w:r w:rsidR="006F128D">
          <w:rPr>
            <w:noProof/>
            <w:webHidden/>
          </w:rPr>
          <w:fldChar w:fldCharType="begin"/>
        </w:r>
        <w:r w:rsidR="006F128D">
          <w:rPr>
            <w:noProof/>
            <w:webHidden/>
          </w:rPr>
          <w:instrText xml:space="preserve"> PAGEREF _Toc174616974 \h </w:instrText>
        </w:r>
        <w:r w:rsidR="006F128D">
          <w:rPr>
            <w:noProof/>
            <w:webHidden/>
          </w:rPr>
        </w:r>
        <w:r w:rsidR="006F128D">
          <w:rPr>
            <w:noProof/>
            <w:webHidden/>
          </w:rPr>
          <w:fldChar w:fldCharType="separate"/>
        </w:r>
        <w:r w:rsidR="006F128D">
          <w:rPr>
            <w:noProof/>
            <w:webHidden/>
          </w:rPr>
          <w:t>25</w:t>
        </w:r>
        <w:r w:rsidR="006F128D">
          <w:rPr>
            <w:noProof/>
            <w:webHidden/>
          </w:rPr>
          <w:fldChar w:fldCharType="end"/>
        </w:r>
      </w:hyperlink>
    </w:p>
    <w:p w14:paraId="7DCEF018" w14:textId="1AB33CDC"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5" w:history="1">
        <w:r w:rsidR="006F128D" w:rsidRPr="0031046F">
          <w:rPr>
            <w:rStyle w:val="Hyperlink"/>
            <w:noProof/>
          </w:rPr>
          <w:t>Hình 15: Biểu đồ lưu lượng trên host h2 khi bị tấn công ICMP Flood</w:t>
        </w:r>
        <w:r w:rsidR="006F128D">
          <w:rPr>
            <w:noProof/>
            <w:webHidden/>
          </w:rPr>
          <w:tab/>
        </w:r>
        <w:r w:rsidR="006F128D">
          <w:rPr>
            <w:noProof/>
            <w:webHidden/>
          </w:rPr>
          <w:fldChar w:fldCharType="begin"/>
        </w:r>
        <w:r w:rsidR="006F128D">
          <w:rPr>
            <w:noProof/>
            <w:webHidden/>
          </w:rPr>
          <w:instrText xml:space="preserve"> PAGEREF _Toc174616975 \h </w:instrText>
        </w:r>
        <w:r w:rsidR="006F128D">
          <w:rPr>
            <w:noProof/>
            <w:webHidden/>
          </w:rPr>
        </w:r>
        <w:r w:rsidR="006F128D">
          <w:rPr>
            <w:noProof/>
            <w:webHidden/>
          </w:rPr>
          <w:fldChar w:fldCharType="separate"/>
        </w:r>
        <w:r w:rsidR="006F128D">
          <w:rPr>
            <w:noProof/>
            <w:webHidden/>
          </w:rPr>
          <w:t>26</w:t>
        </w:r>
        <w:r w:rsidR="006F128D">
          <w:rPr>
            <w:noProof/>
            <w:webHidden/>
          </w:rPr>
          <w:fldChar w:fldCharType="end"/>
        </w:r>
      </w:hyperlink>
    </w:p>
    <w:p w14:paraId="06DDC6D4" w14:textId="07DA4297"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6" w:history="1">
        <w:r w:rsidR="006F128D" w:rsidRPr="0031046F">
          <w:rPr>
            <w:rStyle w:val="Hyperlink"/>
            <w:noProof/>
          </w:rPr>
          <w:t>Hình 16: Kết quả dự đoán host h2 bị tấn công</w:t>
        </w:r>
        <w:r w:rsidR="006F128D">
          <w:rPr>
            <w:noProof/>
            <w:webHidden/>
          </w:rPr>
          <w:tab/>
        </w:r>
        <w:r w:rsidR="006F128D">
          <w:rPr>
            <w:noProof/>
            <w:webHidden/>
          </w:rPr>
          <w:fldChar w:fldCharType="begin"/>
        </w:r>
        <w:r w:rsidR="006F128D">
          <w:rPr>
            <w:noProof/>
            <w:webHidden/>
          </w:rPr>
          <w:instrText xml:space="preserve"> PAGEREF _Toc174616976 \h </w:instrText>
        </w:r>
        <w:r w:rsidR="006F128D">
          <w:rPr>
            <w:noProof/>
            <w:webHidden/>
          </w:rPr>
        </w:r>
        <w:r w:rsidR="006F128D">
          <w:rPr>
            <w:noProof/>
            <w:webHidden/>
          </w:rPr>
          <w:fldChar w:fldCharType="separate"/>
        </w:r>
        <w:r w:rsidR="006F128D">
          <w:rPr>
            <w:noProof/>
            <w:webHidden/>
          </w:rPr>
          <w:t>26</w:t>
        </w:r>
        <w:r w:rsidR="006F128D">
          <w:rPr>
            <w:noProof/>
            <w:webHidden/>
          </w:rPr>
          <w:fldChar w:fldCharType="end"/>
        </w:r>
      </w:hyperlink>
    </w:p>
    <w:p w14:paraId="05215B1B" w14:textId="3BDDDC9C"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7" w:history="1">
        <w:r w:rsidR="006F128D" w:rsidRPr="0031046F">
          <w:rPr>
            <w:rStyle w:val="Hyperlink"/>
            <w:noProof/>
          </w:rPr>
          <w:t>Hình 17: Biểu đồ lưu lượng trên host h3 khi bị tấn công UDP Flood</w:t>
        </w:r>
        <w:r w:rsidR="006F128D">
          <w:rPr>
            <w:noProof/>
            <w:webHidden/>
          </w:rPr>
          <w:tab/>
        </w:r>
        <w:r w:rsidR="006F128D">
          <w:rPr>
            <w:noProof/>
            <w:webHidden/>
          </w:rPr>
          <w:fldChar w:fldCharType="begin"/>
        </w:r>
        <w:r w:rsidR="006F128D">
          <w:rPr>
            <w:noProof/>
            <w:webHidden/>
          </w:rPr>
          <w:instrText xml:space="preserve"> PAGEREF _Toc174616977 \h </w:instrText>
        </w:r>
        <w:r w:rsidR="006F128D">
          <w:rPr>
            <w:noProof/>
            <w:webHidden/>
          </w:rPr>
        </w:r>
        <w:r w:rsidR="006F128D">
          <w:rPr>
            <w:noProof/>
            <w:webHidden/>
          </w:rPr>
          <w:fldChar w:fldCharType="separate"/>
        </w:r>
        <w:r w:rsidR="006F128D">
          <w:rPr>
            <w:noProof/>
            <w:webHidden/>
          </w:rPr>
          <w:t>27</w:t>
        </w:r>
        <w:r w:rsidR="006F128D">
          <w:rPr>
            <w:noProof/>
            <w:webHidden/>
          </w:rPr>
          <w:fldChar w:fldCharType="end"/>
        </w:r>
      </w:hyperlink>
    </w:p>
    <w:p w14:paraId="6BB0D51A" w14:textId="069471AD"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8" w:history="1">
        <w:r w:rsidR="006F128D" w:rsidRPr="0031046F">
          <w:rPr>
            <w:rStyle w:val="Hyperlink"/>
            <w:noProof/>
          </w:rPr>
          <w:t>Hình 18: Kết quả dự đoán host h3 bị tấn công</w:t>
        </w:r>
        <w:r w:rsidR="006F128D">
          <w:rPr>
            <w:noProof/>
            <w:webHidden/>
          </w:rPr>
          <w:tab/>
        </w:r>
        <w:r w:rsidR="006F128D">
          <w:rPr>
            <w:noProof/>
            <w:webHidden/>
          </w:rPr>
          <w:fldChar w:fldCharType="begin"/>
        </w:r>
        <w:r w:rsidR="006F128D">
          <w:rPr>
            <w:noProof/>
            <w:webHidden/>
          </w:rPr>
          <w:instrText xml:space="preserve"> PAGEREF _Toc174616978 \h </w:instrText>
        </w:r>
        <w:r w:rsidR="006F128D">
          <w:rPr>
            <w:noProof/>
            <w:webHidden/>
          </w:rPr>
        </w:r>
        <w:r w:rsidR="006F128D">
          <w:rPr>
            <w:noProof/>
            <w:webHidden/>
          </w:rPr>
          <w:fldChar w:fldCharType="separate"/>
        </w:r>
        <w:r w:rsidR="006F128D">
          <w:rPr>
            <w:noProof/>
            <w:webHidden/>
          </w:rPr>
          <w:t>27</w:t>
        </w:r>
        <w:r w:rsidR="006F128D">
          <w:rPr>
            <w:noProof/>
            <w:webHidden/>
          </w:rPr>
          <w:fldChar w:fldCharType="end"/>
        </w:r>
      </w:hyperlink>
    </w:p>
    <w:p w14:paraId="79EC2C6B" w14:textId="7F46D9C1"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9" w:history="1">
        <w:r w:rsidR="006F128D" w:rsidRPr="0031046F">
          <w:rPr>
            <w:rStyle w:val="Hyperlink"/>
            <w:noProof/>
          </w:rPr>
          <w:t>Hình 19: Biểu đồ lưu lượng trên host h4 khi bị tấn công TCP-SYN Flood</w:t>
        </w:r>
        <w:r w:rsidR="006F128D">
          <w:rPr>
            <w:noProof/>
            <w:webHidden/>
          </w:rPr>
          <w:tab/>
        </w:r>
        <w:r w:rsidR="006F128D">
          <w:rPr>
            <w:noProof/>
            <w:webHidden/>
          </w:rPr>
          <w:fldChar w:fldCharType="begin"/>
        </w:r>
        <w:r w:rsidR="006F128D">
          <w:rPr>
            <w:noProof/>
            <w:webHidden/>
          </w:rPr>
          <w:instrText xml:space="preserve"> PAGEREF _Toc174616979 \h </w:instrText>
        </w:r>
        <w:r w:rsidR="006F128D">
          <w:rPr>
            <w:noProof/>
            <w:webHidden/>
          </w:rPr>
        </w:r>
        <w:r w:rsidR="006F128D">
          <w:rPr>
            <w:noProof/>
            <w:webHidden/>
          </w:rPr>
          <w:fldChar w:fldCharType="separate"/>
        </w:r>
        <w:r w:rsidR="006F128D">
          <w:rPr>
            <w:noProof/>
            <w:webHidden/>
          </w:rPr>
          <w:t>28</w:t>
        </w:r>
        <w:r w:rsidR="006F128D">
          <w:rPr>
            <w:noProof/>
            <w:webHidden/>
          </w:rPr>
          <w:fldChar w:fldCharType="end"/>
        </w:r>
      </w:hyperlink>
    </w:p>
    <w:p w14:paraId="74710D50" w14:textId="41053BC4"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0" w:history="1">
        <w:r w:rsidR="006F128D" w:rsidRPr="0031046F">
          <w:rPr>
            <w:rStyle w:val="Hyperlink"/>
            <w:noProof/>
          </w:rPr>
          <w:t>Hình 20: Kết quả dự đoán host h4 bị tấn công</w:t>
        </w:r>
        <w:r w:rsidR="006F128D">
          <w:rPr>
            <w:noProof/>
            <w:webHidden/>
          </w:rPr>
          <w:tab/>
        </w:r>
        <w:r w:rsidR="006F128D">
          <w:rPr>
            <w:noProof/>
            <w:webHidden/>
          </w:rPr>
          <w:fldChar w:fldCharType="begin"/>
        </w:r>
        <w:r w:rsidR="006F128D">
          <w:rPr>
            <w:noProof/>
            <w:webHidden/>
          </w:rPr>
          <w:instrText xml:space="preserve"> PAGEREF _Toc174616980 \h </w:instrText>
        </w:r>
        <w:r w:rsidR="006F128D">
          <w:rPr>
            <w:noProof/>
            <w:webHidden/>
          </w:rPr>
        </w:r>
        <w:r w:rsidR="006F128D">
          <w:rPr>
            <w:noProof/>
            <w:webHidden/>
          </w:rPr>
          <w:fldChar w:fldCharType="separate"/>
        </w:r>
        <w:r w:rsidR="006F128D">
          <w:rPr>
            <w:noProof/>
            <w:webHidden/>
          </w:rPr>
          <w:t>28</w:t>
        </w:r>
        <w:r w:rsidR="006F128D">
          <w:rPr>
            <w:noProof/>
            <w:webHidden/>
          </w:rPr>
          <w:fldChar w:fldCharType="end"/>
        </w:r>
      </w:hyperlink>
    </w:p>
    <w:p w14:paraId="3018AD6D" w14:textId="27F4F73D"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1" w:history="1">
        <w:r w:rsidR="006F128D" w:rsidRPr="0031046F">
          <w:rPr>
            <w:rStyle w:val="Hyperlink"/>
            <w:noProof/>
          </w:rPr>
          <w:t>Hình 21: Khởi động thành công controller có tích hợp ngăn chặn tấn công.</w:t>
        </w:r>
        <w:r w:rsidR="006F128D">
          <w:rPr>
            <w:noProof/>
            <w:webHidden/>
          </w:rPr>
          <w:tab/>
        </w:r>
        <w:r w:rsidR="006F128D">
          <w:rPr>
            <w:noProof/>
            <w:webHidden/>
          </w:rPr>
          <w:fldChar w:fldCharType="begin"/>
        </w:r>
        <w:r w:rsidR="006F128D">
          <w:rPr>
            <w:noProof/>
            <w:webHidden/>
          </w:rPr>
          <w:instrText xml:space="preserve"> PAGEREF _Toc174616981 \h </w:instrText>
        </w:r>
        <w:r w:rsidR="006F128D">
          <w:rPr>
            <w:noProof/>
            <w:webHidden/>
          </w:rPr>
        </w:r>
        <w:r w:rsidR="006F128D">
          <w:rPr>
            <w:noProof/>
            <w:webHidden/>
          </w:rPr>
          <w:fldChar w:fldCharType="separate"/>
        </w:r>
        <w:r w:rsidR="006F128D">
          <w:rPr>
            <w:noProof/>
            <w:webHidden/>
          </w:rPr>
          <w:t>29</w:t>
        </w:r>
        <w:r w:rsidR="006F128D">
          <w:rPr>
            <w:noProof/>
            <w:webHidden/>
          </w:rPr>
          <w:fldChar w:fldCharType="end"/>
        </w:r>
      </w:hyperlink>
    </w:p>
    <w:p w14:paraId="3DC1EFB6" w14:textId="249964BD"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2" w:history="1">
        <w:r w:rsidR="006F128D" w:rsidRPr="0031046F">
          <w:rPr>
            <w:rStyle w:val="Hyperlink"/>
            <w:noProof/>
          </w:rPr>
          <w:t>Hình 22: Kết quả phát hiện h2 bị tấn công và tự chặn cổng đi vào của h2</w:t>
        </w:r>
        <w:r w:rsidR="006F128D">
          <w:rPr>
            <w:noProof/>
            <w:webHidden/>
          </w:rPr>
          <w:tab/>
        </w:r>
        <w:r w:rsidR="006F128D">
          <w:rPr>
            <w:noProof/>
            <w:webHidden/>
          </w:rPr>
          <w:fldChar w:fldCharType="begin"/>
        </w:r>
        <w:r w:rsidR="006F128D">
          <w:rPr>
            <w:noProof/>
            <w:webHidden/>
          </w:rPr>
          <w:instrText xml:space="preserve"> PAGEREF _Toc174616982 \h </w:instrText>
        </w:r>
        <w:r w:rsidR="006F128D">
          <w:rPr>
            <w:noProof/>
            <w:webHidden/>
          </w:rPr>
        </w:r>
        <w:r w:rsidR="006F128D">
          <w:rPr>
            <w:noProof/>
            <w:webHidden/>
          </w:rPr>
          <w:fldChar w:fldCharType="separate"/>
        </w:r>
        <w:r w:rsidR="006F128D">
          <w:rPr>
            <w:noProof/>
            <w:webHidden/>
          </w:rPr>
          <w:t>30</w:t>
        </w:r>
        <w:r w:rsidR="006F128D">
          <w:rPr>
            <w:noProof/>
            <w:webHidden/>
          </w:rPr>
          <w:fldChar w:fldCharType="end"/>
        </w:r>
      </w:hyperlink>
    </w:p>
    <w:p w14:paraId="5415ED09" w14:textId="28BC25D8"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3" w:history="1">
        <w:r w:rsidR="006F128D" w:rsidRPr="0031046F">
          <w:rPr>
            <w:rStyle w:val="Hyperlink"/>
            <w:noProof/>
          </w:rPr>
          <w:t>Hình 23: Kết quả phát hiện h3 bị tấn công và tự chặn cổng đi vào của h3</w:t>
        </w:r>
        <w:r w:rsidR="006F128D">
          <w:rPr>
            <w:noProof/>
            <w:webHidden/>
          </w:rPr>
          <w:tab/>
        </w:r>
        <w:r w:rsidR="006F128D">
          <w:rPr>
            <w:noProof/>
            <w:webHidden/>
          </w:rPr>
          <w:fldChar w:fldCharType="begin"/>
        </w:r>
        <w:r w:rsidR="006F128D">
          <w:rPr>
            <w:noProof/>
            <w:webHidden/>
          </w:rPr>
          <w:instrText xml:space="preserve"> PAGEREF _Toc174616983 \h </w:instrText>
        </w:r>
        <w:r w:rsidR="006F128D">
          <w:rPr>
            <w:noProof/>
            <w:webHidden/>
          </w:rPr>
        </w:r>
        <w:r w:rsidR="006F128D">
          <w:rPr>
            <w:noProof/>
            <w:webHidden/>
          </w:rPr>
          <w:fldChar w:fldCharType="separate"/>
        </w:r>
        <w:r w:rsidR="006F128D">
          <w:rPr>
            <w:noProof/>
            <w:webHidden/>
          </w:rPr>
          <w:t>30</w:t>
        </w:r>
        <w:r w:rsidR="006F128D">
          <w:rPr>
            <w:noProof/>
            <w:webHidden/>
          </w:rPr>
          <w:fldChar w:fldCharType="end"/>
        </w:r>
      </w:hyperlink>
    </w:p>
    <w:p w14:paraId="68335CE4" w14:textId="749DD844"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4" w:history="1">
        <w:r w:rsidR="006F128D" w:rsidRPr="0031046F">
          <w:rPr>
            <w:rStyle w:val="Hyperlink"/>
            <w:noProof/>
          </w:rPr>
          <w:t>Hình 24: Kết quả phát hiện h4 bị tấn công và tự chặn cổng đi vào của h4</w:t>
        </w:r>
        <w:r w:rsidR="006F128D">
          <w:rPr>
            <w:noProof/>
            <w:webHidden/>
          </w:rPr>
          <w:tab/>
        </w:r>
        <w:r w:rsidR="006F128D">
          <w:rPr>
            <w:noProof/>
            <w:webHidden/>
          </w:rPr>
          <w:fldChar w:fldCharType="begin"/>
        </w:r>
        <w:r w:rsidR="006F128D">
          <w:rPr>
            <w:noProof/>
            <w:webHidden/>
          </w:rPr>
          <w:instrText xml:space="preserve"> PAGEREF _Toc174616984 \h </w:instrText>
        </w:r>
        <w:r w:rsidR="006F128D">
          <w:rPr>
            <w:noProof/>
            <w:webHidden/>
          </w:rPr>
        </w:r>
        <w:r w:rsidR="006F128D">
          <w:rPr>
            <w:noProof/>
            <w:webHidden/>
          </w:rPr>
          <w:fldChar w:fldCharType="separate"/>
        </w:r>
        <w:r w:rsidR="006F128D">
          <w:rPr>
            <w:noProof/>
            <w:webHidden/>
          </w:rPr>
          <w:t>31</w:t>
        </w:r>
        <w:r w:rsidR="006F128D">
          <w:rPr>
            <w:noProof/>
            <w:webHidden/>
          </w:rPr>
          <w:fldChar w:fldCharType="end"/>
        </w:r>
      </w:hyperlink>
    </w:p>
    <w:p w14:paraId="0256AD7F" w14:textId="157F82E1" w:rsidR="007E6AB9" w:rsidRDefault="002C7D83">
      <w:pPr>
        <w:spacing w:after="200" w:line="276" w:lineRule="auto"/>
        <w:rPr>
          <w:sz w:val="26"/>
          <w:szCs w:val="26"/>
        </w:rPr>
      </w:pPr>
      <w:r>
        <w:rPr>
          <w:sz w:val="26"/>
          <w:szCs w:val="26"/>
        </w:rPr>
        <w:fldChar w:fldCharType="end"/>
      </w:r>
    </w:p>
    <w:p w14:paraId="524A9BA8" w14:textId="77777777" w:rsidR="002C7D83" w:rsidRDefault="002C7D83">
      <w:pPr>
        <w:spacing w:after="200" w:line="276" w:lineRule="auto"/>
        <w:rPr>
          <w:b/>
          <w:sz w:val="32"/>
          <w:szCs w:val="32"/>
          <w:lang w:val="vi-VN"/>
        </w:rPr>
      </w:pPr>
      <w:r>
        <w:br w:type="page"/>
      </w:r>
    </w:p>
    <w:p w14:paraId="1342508E" w14:textId="77777777" w:rsidR="00F772AD" w:rsidRDefault="000044BC" w:rsidP="00D013C2">
      <w:pPr>
        <w:pStyle w:val="Heading1"/>
        <w:numPr>
          <w:ilvl w:val="0"/>
          <w:numId w:val="0"/>
        </w:numPr>
        <w:jc w:val="center"/>
        <w:rPr>
          <w:lang w:val="en-US"/>
        </w:rPr>
      </w:pPr>
      <w:bookmarkStart w:id="2" w:name="_Toc174616921"/>
      <w:r w:rsidRPr="000044BC">
        <w:lastRenderedPageBreak/>
        <w:t xml:space="preserve">DANH MỤC </w:t>
      </w:r>
      <w:r>
        <w:rPr>
          <w:lang w:val="en-US"/>
        </w:rPr>
        <w:t>BẢNG BIỂU</w:t>
      </w:r>
      <w:bookmarkEnd w:id="2"/>
    </w:p>
    <w:p w14:paraId="27A24943" w14:textId="7C8C1AE6" w:rsidR="006F128D" w:rsidRDefault="00EE0288">
      <w:pPr>
        <w:pStyle w:val="TableofFigures"/>
        <w:tabs>
          <w:tab w:val="right" w:leader="dot" w:pos="8777"/>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"Bảng" </w:instrText>
      </w:r>
      <w:r>
        <w:rPr>
          <w:szCs w:val="26"/>
        </w:rPr>
        <w:fldChar w:fldCharType="separate"/>
      </w:r>
      <w:hyperlink w:anchor="_Toc174616985" w:history="1">
        <w:r w:rsidR="006F128D" w:rsidRPr="00D67D49">
          <w:rPr>
            <w:rStyle w:val="Hyperlink"/>
            <w:noProof/>
            <w:lang w:val="vi-VN"/>
          </w:rPr>
          <w:t>Bảng 1: Các loại tấn công DDoS phổ biến [2]</w:t>
        </w:r>
        <w:r w:rsidR="006F128D">
          <w:rPr>
            <w:noProof/>
            <w:webHidden/>
          </w:rPr>
          <w:tab/>
        </w:r>
        <w:r w:rsidR="006F128D">
          <w:rPr>
            <w:noProof/>
            <w:webHidden/>
          </w:rPr>
          <w:fldChar w:fldCharType="begin"/>
        </w:r>
        <w:r w:rsidR="006F128D">
          <w:rPr>
            <w:noProof/>
            <w:webHidden/>
          </w:rPr>
          <w:instrText xml:space="preserve"> PAGEREF _Toc174616985 \h </w:instrText>
        </w:r>
        <w:r w:rsidR="006F128D">
          <w:rPr>
            <w:noProof/>
            <w:webHidden/>
          </w:rPr>
        </w:r>
        <w:r w:rsidR="006F128D">
          <w:rPr>
            <w:noProof/>
            <w:webHidden/>
          </w:rPr>
          <w:fldChar w:fldCharType="separate"/>
        </w:r>
        <w:r w:rsidR="006F128D">
          <w:rPr>
            <w:noProof/>
            <w:webHidden/>
          </w:rPr>
          <w:t>3</w:t>
        </w:r>
        <w:r w:rsidR="006F128D">
          <w:rPr>
            <w:noProof/>
            <w:webHidden/>
          </w:rPr>
          <w:fldChar w:fldCharType="end"/>
        </w:r>
      </w:hyperlink>
    </w:p>
    <w:p w14:paraId="17E14D88" w14:textId="61B62B6F"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6" w:history="1">
        <w:r w:rsidR="006F128D" w:rsidRPr="00D67D49">
          <w:rPr>
            <w:rStyle w:val="Hyperlink"/>
            <w:noProof/>
          </w:rPr>
          <w:t>Bảng 2: Phương thức và ưu điểm của phương pháp học máy [1]</w:t>
        </w:r>
        <w:r w:rsidR="006F128D">
          <w:rPr>
            <w:noProof/>
            <w:webHidden/>
          </w:rPr>
          <w:tab/>
        </w:r>
        <w:r w:rsidR="006F128D">
          <w:rPr>
            <w:noProof/>
            <w:webHidden/>
          </w:rPr>
          <w:fldChar w:fldCharType="begin"/>
        </w:r>
        <w:r w:rsidR="006F128D">
          <w:rPr>
            <w:noProof/>
            <w:webHidden/>
          </w:rPr>
          <w:instrText xml:space="preserve"> PAGEREF _Toc174616986 \h </w:instrText>
        </w:r>
        <w:r w:rsidR="006F128D">
          <w:rPr>
            <w:noProof/>
            <w:webHidden/>
          </w:rPr>
        </w:r>
        <w:r w:rsidR="006F128D">
          <w:rPr>
            <w:noProof/>
            <w:webHidden/>
          </w:rPr>
          <w:fldChar w:fldCharType="separate"/>
        </w:r>
        <w:r w:rsidR="006F128D">
          <w:rPr>
            <w:noProof/>
            <w:webHidden/>
          </w:rPr>
          <w:t>7</w:t>
        </w:r>
        <w:r w:rsidR="006F128D">
          <w:rPr>
            <w:noProof/>
            <w:webHidden/>
          </w:rPr>
          <w:fldChar w:fldCharType="end"/>
        </w:r>
      </w:hyperlink>
    </w:p>
    <w:p w14:paraId="39682B1B" w14:textId="2A007EB5"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7" w:history="1">
        <w:r w:rsidR="006F128D" w:rsidRPr="00D67D49">
          <w:rPr>
            <w:rStyle w:val="Hyperlink"/>
            <w:noProof/>
          </w:rPr>
          <w:t>Bảng 3: Tóm tắt kết quả đạt được của các phương pháp dựa trên học máy [1]</w:t>
        </w:r>
        <w:r w:rsidR="006F128D">
          <w:rPr>
            <w:noProof/>
            <w:webHidden/>
          </w:rPr>
          <w:tab/>
        </w:r>
        <w:r w:rsidR="006F128D">
          <w:rPr>
            <w:noProof/>
            <w:webHidden/>
          </w:rPr>
          <w:fldChar w:fldCharType="begin"/>
        </w:r>
        <w:r w:rsidR="006F128D">
          <w:rPr>
            <w:noProof/>
            <w:webHidden/>
          </w:rPr>
          <w:instrText xml:space="preserve"> PAGEREF _Toc174616987 \h </w:instrText>
        </w:r>
        <w:r w:rsidR="006F128D">
          <w:rPr>
            <w:noProof/>
            <w:webHidden/>
          </w:rPr>
        </w:r>
        <w:r w:rsidR="006F128D">
          <w:rPr>
            <w:noProof/>
            <w:webHidden/>
          </w:rPr>
          <w:fldChar w:fldCharType="separate"/>
        </w:r>
        <w:r w:rsidR="006F128D">
          <w:rPr>
            <w:noProof/>
            <w:webHidden/>
          </w:rPr>
          <w:t>8</w:t>
        </w:r>
        <w:r w:rsidR="006F128D">
          <w:rPr>
            <w:noProof/>
            <w:webHidden/>
          </w:rPr>
          <w:fldChar w:fldCharType="end"/>
        </w:r>
      </w:hyperlink>
    </w:p>
    <w:p w14:paraId="6C4A7655" w14:textId="378DC975"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8" w:history="1">
        <w:r w:rsidR="006F128D" w:rsidRPr="00D67D49">
          <w:rPr>
            <w:rStyle w:val="Hyperlink"/>
            <w:noProof/>
          </w:rPr>
          <w:t>Bảng 4: Mô tả các đặc trưng của dữ liệu</w:t>
        </w:r>
        <w:r w:rsidR="006F128D">
          <w:rPr>
            <w:noProof/>
            <w:webHidden/>
          </w:rPr>
          <w:tab/>
        </w:r>
        <w:r w:rsidR="006F128D">
          <w:rPr>
            <w:noProof/>
            <w:webHidden/>
          </w:rPr>
          <w:fldChar w:fldCharType="begin"/>
        </w:r>
        <w:r w:rsidR="006F128D">
          <w:rPr>
            <w:noProof/>
            <w:webHidden/>
          </w:rPr>
          <w:instrText xml:space="preserve"> PAGEREF _Toc174616988 \h </w:instrText>
        </w:r>
        <w:r w:rsidR="006F128D">
          <w:rPr>
            <w:noProof/>
            <w:webHidden/>
          </w:rPr>
        </w:r>
        <w:r w:rsidR="006F128D">
          <w:rPr>
            <w:noProof/>
            <w:webHidden/>
          </w:rPr>
          <w:fldChar w:fldCharType="separate"/>
        </w:r>
        <w:r w:rsidR="006F128D">
          <w:rPr>
            <w:noProof/>
            <w:webHidden/>
          </w:rPr>
          <w:t>17</w:t>
        </w:r>
        <w:r w:rsidR="006F128D">
          <w:rPr>
            <w:noProof/>
            <w:webHidden/>
          </w:rPr>
          <w:fldChar w:fldCharType="end"/>
        </w:r>
      </w:hyperlink>
    </w:p>
    <w:p w14:paraId="7FAA9EAD" w14:textId="136A829B"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9" w:history="1">
        <w:r w:rsidR="006F128D" w:rsidRPr="00D67D49">
          <w:rPr>
            <w:rStyle w:val="Hyperlink"/>
            <w:noProof/>
          </w:rPr>
          <w:t>Bảng 5: Kết quả quấn luyện các mô hình học máy với 15 đặc trưng</w:t>
        </w:r>
        <w:r w:rsidR="006F128D">
          <w:rPr>
            <w:noProof/>
            <w:webHidden/>
          </w:rPr>
          <w:tab/>
        </w:r>
        <w:r w:rsidR="006F128D">
          <w:rPr>
            <w:noProof/>
            <w:webHidden/>
          </w:rPr>
          <w:fldChar w:fldCharType="begin"/>
        </w:r>
        <w:r w:rsidR="006F128D">
          <w:rPr>
            <w:noProof/>
            <w:webHidden/>
          </w:rPr>
          <w:instrText xml:space="preserve"> PAGEREF _Toc174616989 \h </w:instrText>
        </w:r>
        <w:r w:rsidR="006F128D">
          <w:rPr>
            <w:noProof/>
            <w:webHidden/>
          </w:rPr>
        </w:r>
        <w:r w:rsidR="006F128D">
          <w:rPr>
            <w:noProof/>
            <w:webHidden/>
          </w:rPr>
          <w:fldChar w:fldCharType="separate"/>
        </w:r>
        <w:r w:rsidR="006F128D">
          <w:rPr>
            <w:noProof/>
            <w:webHidden/>
          </w:rPr>
          <w:t>20</w:t>
        </w:r>
        <w:r w:rsidR="006F128D">
          <w:rPr>
            <w:noProof/>
            <w:webHidden/>
          </w:rPr>
          <w:fldChar w:fldCharType="end"/>
        </w:r>
      </w:hyperlink>
    </w:p>
    <w:p w14:paraId="489BB606" w14:textId="4F96402B" w:rsidR="000044BC" w:rsidRDefault="00EE0288">
      <w:pPr>
        <w:spacing w:after="200" w:line="276" w:lineRule="auto"/>
        <w:rPr>
          <w:b/>
          <w:sz w:val="32"/>
          <w:szCs w:val="32"/>
          <w:lang w:val="vi-VN"/>
        </w:rPr>
      </w:pPr>
      <w:r>
        <w:rPr>
          <w:sz w:val="26"/>
          <w:szCs w:val="26"/>
        </w:rPr>
        <w:fldChar w:fldCharType="end"/>
      </w:r>
    </w:p>
    <w:p w14:paraId="18A2DF12" w14:textId="77777777" w:rsidR="00D013C2" w:rsidRDefault="00D013C2">
      <w:pPr>
        <w:spacing w:before="0" w:after="200" w:line="276" w:lineRule="auto"/>
        <w:rPr>
          <w:b/>
          <w:sz w:val="32"/>
          <w:szCs w:val="32"/>
          <w:lang w:val="vi-VN"/>
        </w:rPr>
      </w:pPr>
      <w:r>
        <w:br w:type="page"/>
      </w:r>
    </w:p>
    <w:p w14:paraId="3B5475AE" w14:textId="77777777" w:rsidR="000044BC" w:rsidRDefault="000044BC" w:rsidP="00BF2FF1">
      <w:pPr>
        <w:pStyle w:val="Heading1"/>
        <w:numPr>
          <w:ilvl w:val="0"/>
          <w:numId w:val="0"/>
        </w:numPr>
        <w:jc w:val="center"/>
      </w:pPr>
      <w:bookmarkStart w:id="3" w:name="_Toc174616922"/>
      <w:r w:rsidRPr="000044BC">
        <w:lastRenderedPageBreak/>
        <w:t>DANH MỤC CÁC CHỮ VIẾT TẮT</w:t>
      </w:r>
      <w:bookmarkEnd w:id="3"/>
    </w:p>
    <w:p w14:paraId="32335A45" w14:textId="77777777" w:rsidR="00DB2364" w:rsidRPr="00CA5B5A" w:rsidRDefault="00DB2364">
      <w:pPr>
        <w:spacing w:after="200" w:line="276" w:lineRule="auto"/>
        <w:rPr>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6"/>
        <w:gridCol w:w="5941"/>
      </w:tblGrid>
      <w:tr w:rsidR="00D1645F" w:rsidRPr="00E357F4" w14:paraId="239AE024" w14:textId="77777777" w:rsidTr="00722EBB">
        <w:tc>
          <w:tcPr>
            <w:tcW w:w="2846" w:type="dxa"/>
          </w:tcPr>
          <w:p w14:paraId="1176DE63" w14:textId="77777777" w:rsidR="00D1645F" w:rsidRPr="003978BA" w:rsidRDefault="00D1645F" w:rsidP="005530F2">
            <w:pPr>
              <w:spacing w:line="360" w:lineRule="auto"/>
              <w:rPr>
                <w:sz w:val="26"/>
                <w:szCs w:val="26"/>
              </w:rPr>
            </w:pPr>
            <w:r>
              <w:rPr>
                <w:sz w:val="26"/>
                <w:szCs w:val="26"/>
              </w:rPr>
              <w:t>ANN</w:t>
            </w:r>
          </w:p>
        </w:tc>
        <w:tc>
          <w:tcPr>
            <w:tcW w:w="5941" w:type="dxa"/>
          </w:tcPr>
          <w:p w14:paraId="183E2840" w14:textId="77777777" w:rsidR="00D1645F" w:rsidRDefault="00D1645F" w:rsidP="005530F2">
            <w:pPr>
              <w:spacing w:line="360" w:lineRule="auto"/>
              <w:rPr>
                <w:sz w:val="26"/>
                <w:szCs w:val="26"/>
              </w:rPr>
            </w:pPr>
            <w:r w:rsidRPr="00A27CA8">
              <w:rPr>
                <w:sz w:val="26"/>
                <w:szCs w:val="26"/>
              </w:rPr>
              <w:t>Artificial Neural Network</w:t>
            </w:r>
          </w:p>
        </w:tc>
      </w:tr>
      <w:tr w:rsidR="00D1645F" w:rsidRPr="00E357F4" w14:paraId="327EBD87" w14:textId="77777777" w:rsidTr="00722EBB">
        <w:tc>
          <w:tcPr>
            <w:tcW w:w="2846" w:type="dxa"/>
          </w:tcPr>
          <w:p w14:paraId="07958419" w14:textId="77777777" w:rsidR="00D1645F" w:rsidRPr="00DB2364" w:rsidRDefault="00D1645F" w:rsidP="009C6D6C">
            <w:pPr>
              <w:spacing w:line="360" w:lineRule="auto"/>
              <w:rPr>
                <w:sz w:val="26"/>
                <w:szCs w:val="26"/>
              </w:rPr>
            </w:pPr>
            <w:r>
              <w:rPr>
                <w:sz w:val="26"/>
                <w:szCs w:val="26"/>
              </w:rPr>
              <w:t>DDoS</w:t>
            </w:r>
          </w:p>
        </w:tc>
        <w:tc>
          <w:tcPr>
            <w:tcW w:w="5941" w:type="dxa"/>
          </w:tcPr>
          <w:p w14:paraId="0DF95D58" w14:textId="77777777" w:rsidR="00D1645F" w:rsidRPr="000570A0" w:rsidRDefault="00D1645F" w:rsidP="009C6D6C">
            <w:pPr>
              <w:spacing w:line="360" w:lineRule="auto"/>
              <w:rPr>
                <w:sz w:val="26"/>
                <w:szCs w:val="26"/>
                <w:lang w:val="vi-VN"/>
              </w:rPr>
            </w:pPr>
            <w:r w:rsidRPr="000570A0">
              <w:rPr>
                <w:sz w:val="26"/>
                <w:szCs w:val="26"/>
              </w:rPr>
              <w:t>Distributed denial of service</w:t>
            </w:r>
          </w:p>
        </w:tc>
      </w:tr>
      <w:tr w:rsidR="00D1645F" w:rsidRPr="00E357F4" w14:paraId="334D180F" w14:textId="77777777" w:rsidTr="00722EBB">
        <w:tc>
          <w:tcPr>
            <w:tcW w:w="2846" w:type="dxa"/>
          </w:tcPr>
          <w:p w14:paraId="4339C59A" w14:textId="77777777" w:rsidR="00D1645F" w:rsidRDefault="00D1645F" w:rsidP="005530F2">
            <w:pPr>
              <w:spacing w:line="360" w:lineRule="auto"/>
              <w:rPr>
                <w:sz w:val="26"/>
                <w:szCs w:val="26"/>
              </w:rPr>
            </w:pPr>
            <w:r>
              <w:rPr>
                <w:sz w:val="26"/>
                <w:szCs w:val="26"/>
              </w:rPr>
              <w:t>DT</w:t>
            </w:r>
          </w:p>
        </w:tc>
        <w:tc>
          <w:tcPr>
            <w:tcW w:w="5941" w:type="dxa"/>
          </w:tcPr>
          <w:p w14:paraId="1A5E6B75" w14:textId="77777777" w:rsidR="00D1645F" w:rsidRPr="00A27CA8" w:rsidRDefault="00D1645F" w:rsidP="005530F2">
            <w:pPr>
              <w:spacing w:line="360" w:lineRule="auto"/>
              <w:rPr>
                <w:sz w:val="26"/>
                <w:szCs w:val="26"/>
              </w:rPr>
            </w:pPr>
            <w:r>
              <w:rPr>
                <w:sz w:val="26"/>
                <w:szCs w:val="26"/>
              </w:rPr>
              <w:t>Decision Tree</w:t>
            </w:r>
          </w:p>
        </w:tc>
      </w:tr>
      <w:tr w:rsidR="00D1645F" w:rsidRPr="00E357F4" w14:paraId="1403A299" w14:textId="77777777" w:rsidTr="00722EBB">
        <w:tc>
          <w:tcPr>
            <w:tcW w:w="2846" w:type="dxa"/>
          </w:tcPr>
          <w:p w14:paraId="2FA0C5E7" w14:textId="77777777" w:rsidR="00D1645F" w:rsidRDefault="00D1645F" w:rsidP="005530F2">
            <w:pPr>
              <w:spacing w:line="360" w:lineRule="auto"/>
              <w:rPr>
                <w:sz w:val="26"/>
                <w:szCs w:val="26"/>
              </w:rPr>
            </w:pPr>
            <w:r>
              <w:rPr>
                <w:sz w:val="26"/>
                <w:szCs w:val="26"/>
              </w:rPr>
              <w:t>KNN</w:t>
            </w:r>
          </w:p>
        </w:tc>
        <w:tc>
          <w:tcPr>
            <w:tcW w:w="5941" w:type="dxa"/>
          </w:tcPr>
          <w:p w14:paraId="45D4E936" w14:textId="77777777" w:rsidR="00D1645F" w:rsidRDefault="00D1645F" w:rsidP="005530F2">
            <w:pPr>
              <w:spacing w:line="360" w:lineRule="auto"/>
              <w:rPr>
                <w:sz w:val="26"/>
                <w:szCs w:val="26"/>
              </w:rPr>
            </w:pPr>
            <w:r w:rsidRPr="00362853">
              <w:rPr>
                <w:sz w:val="26"/>
                <w:szCs w:val="26"/>
              </w:rPr>
              <w:t>K-Nearest Neighbor</w:t>
            </w:r>
          </w:p>
        </w:tc>
      </w:tr>
      <w:tr w:rsidR="00D1645F" w:rsidRPr="00E357F4" w14:paraId="1C8454BC" w14:textId="77777777" w:rsidTr="00722EBB">
        <w:tc>
          <w:tcPr>
            <w:tcW w:w="2846" w:type="dxa"/>
          </w:tcPr>
          <w:p w14:paraId="6A818339" w14:textId="77777777" w:rsidR="00D1645F" w:rsidRPr="00D013C2" w:rsidRDefault="00D1645F" w:rsidP="005530F2">
            <w:pPr>
              <w:spacing w:line="360" w:lineRule="auto"/>
              <w:rPr>
                <w:sz w:val="26"/>
                <w:szCs w:val="26"/>
              </w:rPr>
            </w:pPr>
            <w:r>
              <w:rPr>
                <w:sz w:val="26"/>
                <w:szCs w:val="26"/>
              </w:rPr>
              <w:t>SDN</w:t>
            </w:r>
          </w:p>
        </w:tc>
        <w:tc>
          <w:tcPr>
            <w:tcW w:w="5941" w:type="dxa"/>
          </w:tcPr>
          <w:p w14:paraId="05941207" w14:textId="77777777" w:rsidR="00D1645F" w:rsidRPr="00D013C2" w:rsidRDefault="00D1645F" w:rsidP="005530F2">
            <w:pPr>
              <w:spacing w:line="360" w:lineRule="auto"/>
              <w:rPr>
                <w:sz w:val="26"/>
                <w:szCs w:val="26"/>
              </w:rPr>
            </w:pPr>
            <w:r>
              <w:rPr>
                <w:sz w:val="26"/>
                <w:szCs w:val="26"/>
              </w:rPr>
              <w:t>Software defined Networking</w:t>
            </w:r>
          </w:p>
        </w:tc>
      </w:tr>
      <w:tr w:rsidR="00D1645F" w:rsidRPr="00E357F4" w14:paraId="545662B1" w14:textId="77777777" w:rsidTr="00722EBB">
        <w:tc>
          <w:tcPr>
            <w:tcW w:w="2846" w:type="dxa"/>
          </w:tcPr>
          <w:p w14:paraId="1BB380FF" w14:textId="77777777" w:rsidR="00D1645F" w:rsidRDefault="00D1645F" w:rsidP="005530F2">
            <w:pPr>
              <w:spacing w:line="360" w:lineRule="auto"/>
              <w:rPr>
                <w:sz w:val="26"/>
                <w:szCs w:val="26"/>
              </w:rPr>
            </w:pPr>
            <w:r>
              <w:rPr>
                <w:sz w:val="26"/>
                <w:szCs w:val="26"/>
              </w:rPr>
              <w:t>SVM</w:t>
            </w:r>
          </w:p>
        </w:tc>
        <w:tc>
          <w:tcPr>
            <w:tcW w:w="5941" w:type="dxa"/>
          </w:tcPr>
          <w:p w14:paraId="5068822A" w14:textId="77777777" w:rsidR="00D1645F" w:rsidRPr="00362853" w:rsidRDefault="00D1645F" w:rsidP="005530F2">
            <w:pPr>
              <w:spacing w:line="360" w:lineRule="auto"/>
              <w:rPr>
                <w:sz w:val="26"/>
                <w:szCs w:val="26"/>
              </w:rPr>
            </w:pPr>
            <w:r>
              <w:rPr>
                <w:sz w:val="26"/>
                <w:szCs w:val="26"/>
              </w:rPr>
              <w:t>Support Vector Machines</w:t>
            </w:r>
          </w:p>
        </w:tc>
      </w:tr>
    </w:tbl>
    <w:p w14:paraId="77A84385" w14:textId="6E59D843" w:rsidR="00DB2364" w:rsidRDefault="00A27CA8" w:rsidP="00A27CA8">
      <w:pPr>
        <w:tabs>
          <w:tab w:val="left" w:pos="3012"/>
        </w:tabs>
        <w:spacing w:after="200" w:line="276" w:lineRule="auto"/>
        <w:rPr>
          <w:sz w:val="26"/>
          <w:szCs w:val="26"/>
        </w:rPr>
      </w:pPr>
      <w:r>
        <w:rPr>
          <w:sz w:val="26"/>
          <w:szCs w:val="26"/>
        </w:rPr>
        <w:tab/>
      </w:r>
    </w:p>
    <w:p w14:paraId="0D332D78" w14:textId="77777777" w:rsidR="00743F7E" w:rsidRDefault="00DB2364">
      <w:pPr>
        <w:spacing w:after="200" w:line="276" w:lineRule="auto"/>
        <w:rPr>
          <w:sz w:val="26"/>
          <w:szCs w:val="26"/>
        </w:rPr>
        <w:sectPr w:rsidR="00743F7E" w:rsidSect="00602D02">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14:paraId="7F641AA6" w14:textId="1085452A" w:rsidR="00AA35D1" w:rsidRPr="00BF2FF1" w:rsidRDefault="00F772AD" w:rsidP="00BF2FF1">
      <w:pPr>
        <w:pStyle w:val="Heading1"/>
      </w:pPr>
      <w:bookmarkStart w:id="4" w:name="_Toc174616923"/>
      <w:r>
        <w:rPr>
          <w:lang w:val="en-US"/>
        </w:rPr>
        <w:lastRenderedPageBreak/>
        <w:t>TỔNG QUAN ĐỀ TÀI</w:t>
      </w:r>
      <w:bookmarkEnd w:id="4"/>
    </w:p>
    <w:p w14:paraId="3E5F4C23" w14:textId="64AB2149" w:rsidR="00DB2364" w:rsidRDefault="00AF7361" w:rsidP="005530F2">
      <w:pPr>
        <w:pStyle w:val="Heading2"/>
      </w:pPr>
      <w:bookmarkStart w:id="5" w:name="_Toc174616924"/>
      <w:r>
        <w:rPr>
          <w:lang w:val="en-US"/>
        </w:rPr>
        <w:t>Giới thiệu đề tài</w:t>
      </w:r>
      <w:bookmarkEnd w:id="5"/>
    </w:p>
    <w:p w14:paraId="0BD22EED" w14:textId="77777777" w:rsidR="005C3F4E" w:rsidRPr="005C3F4E" w:rsidRDefault="005C3F4E" w:rsidP="005C3F4E">
      <w:pPr>
        <w:pStyle w:val="Nidungvnbn"/>
        <w:rPr>
          <w:lang w:val="vi-VN"/>
        </w:rPr>
      </w:pPr>
      <w:r w:rsidRPr="005C3F4E">
        <w:rPr>
          <w:lang w:val="vi-VN"/>
        </w:rPr>
        <w:t>Trong bối cảnh công nghệ thông tin phát triển mạnh mẽ, các cuộc tấn công mạng ngày càng trở nên phức tạp và khó lường. Một trong những dạng tấn công phổ biến và nguy hiểm nhất là tấn công từ chối dịch vụ phân tán (DDoS - Distributed Denial of Service). Tấn công DDoS nhắm vào mục tiêu làm gián đoạn hoặc làm suy yếu các dịch vụ trực tuyến bằng cách gửi lượng lớn yêu cầu tới máy chủ hoặc mạng mục tiêu, làm cho hệ thống không thể xử lý kịp thời và dẫn đến việc dịch vụ bị gián đoạn.</w:t>
      </w:r>
    </w:p>
    <w:p w14:paraId="195EE316" w14:textId="7AD85A64" w:rsidR="005C3F4E" w:rsidRPr="00E83054" w:rsidRDefault="000E6E4D" w:rsidP="005C3F4E">
      <w:pPr>
        <w:pStyle w:val="Nidungvnbn"/>
        <w:rPr>
          <w:lang w:val="vi-VN"/>
        </w:rPr>
      </w:pPr>
      <w:r w:rsidRPr="000E6E4D">
        <w:rPr>
          <w:lang w:val="vi-VN"/>
        </w:rPr>
        <w:t>Mạng Xác định bằng Phần mềm (SDN) là một kiến trúc mạng tiên tiến, cho phép quản lý linh hoạt và hiệu quả các tài nguyên mạng thông qua việc tách biệt mặt phẳng điều khiển và mặt phẳng dữ liệu. Với khả năng điều khiển tập trung và khả năng cấu hình động, SDN mang lại nhiều lợi ích trong việc quản lý và bảo vệ mạng. Tuy nhiên, sự phát triển của SDN cũng đi kèm với những thách thức mới, trong đó có vấn đề an ninh mạng.</w:t>
      </w:r>
    </w:p>
    <w:p w14:paraId="5D134CE4" w14:textId="7FAD93EA" w:rsidR="000E6E4D" w:rsidRPr="000E6E4D" w:rsidRDefault="000E6E4D" w:rsidP="000E6E4D">
      <w:pPr>
        <w:pStyle w:val="Nidungvnbn"/>
        <w:rPr>
          <w:lang w:val="vi-VN"/>
        </w:rPr>
      </w:pPr>
      <w:r w:rsidRPr="000E6E4D">
        <w:rPr>
          <w:lang w:val="vi-VN"/>
        </w:rPr>
        <w:t>Để giải quyết vấn đề này, nghiên cứu và áp dụng các kỹ thuật học máy trong việc phát hiện tấn công DDoS trong môi trường SDN đã thu hút được nhiều sự quan tâm. Các thuật toán học máy có khả năng phân tích và nhận diện các mẫu lưu lượng mạng, từ đó phát hiện sớm các cuộc tấn công và đưa ra biện pháp phòng ngừa kịp thời.</w:t>
      </w:r>
    </w:p>
    <w:p w14:paraId="6CA8EFBE" w14:textId="77777777" w:rsidR="000E6E4D" w:rsidRPr="00E83054" w:rsidRDefault="000E6E4D" w:rsidP="000E6E4D">
      <w:pPr>
        <w:pStyle w:val="Nidungvnbn"/>
        <w:rPr>
          <w:lang w:val="vi-VN"/>
        </w:rPr>
      </w:pPr>
      <w:r w:rsidRPr="000E6E4D">
        <w:rPr>
          <w:lang w:val="vi-VN"/>
        </w:rPr>
        <w:t>Mục tiêu của đề tài này là nghiên cứu và phát triển một hệ thống phát hiện tấn công DDoS hiệu quả trong môi trường SDN bằng cách sử dụng các kỹ thuật học máy. Hệ thống này không chỉ giúp cải thiện khả năng phát hiện sớm và chính xác các cuộc tấn công mà còn đóng góp vào việc nâng cao an ninh mạng, giảm thiểu thiệt hại do các cuộc tấn công DDoS gây ra.</w:t>
      </w:r>
    </w:p>
    <w:p w14:paraId="62CCE00A" w14:textId="59109820" w:rsidR="00800705" w:rsidRPr="00800340" w:rsidRDefault="00800340" w:rsidP="000E6E4D">
      <w:pPr>
        <w:pStyle w:val="Nidungvnbn"/>
      </w:pPr>
      <w:r w:rsidRPr="00800340">
        <w:rPr>
          <w:lang w:val="vi-VN"/>
        </w:rPr>
        <w:t xml:space="preserve">Các chương sau của báo cáo sẽ có cấu trúc như sau. Chương 2 đề cập đến các phương pháp phát hiện DDoS hiện có. Trong chương 3, nhóm sẽ đề xuất phương </w:t>
      </w:r>
      <w:r w:rsidRPr="00800340">
        <w:rPr>
          <w:lang w:val="vi-VN"/>
        </w:rPr>
        <w:lastRenderedPageBreak/>
        <w:t xml:space="preserve">pháp mà nhóm nghiên cứu. Chương 4 là phần thực nghiệm cho phương pháp đã đề ra. </w:t>
      </w:r>
      <w:r>
        <w:t>Chương 5 là phần kết luận của báo cáo.</w:t>
      </w:r>
    </w:p>
    <w:p w14:paraId="31D684B6" w14:textId="06EA5730" w:rsidR="0064026B" w:rsidRDefault="0064026B" w:rsidP="0064026B">
      <w:pPr>
        <w:pStyle w:val="Heading2"/>
        <w:rPr>
          <w:lang w:val="en-US"/>
        </w:rPr>
      </w:pPr>
      <w:bookmarkStart w:id="6" w:name="_Toc174616925"/>
      <w:r>
        <w:rPr>
          <w:lang w:val="en-US"/>
        </w:rPr>
        <w:t>Lý do chọn đề tài</w:t>
      </w:r>
      <w:bookmarkEnd w:id="6"/>
    </w:p>
    <w:p w14:paraId="3C44BF28" w14:textId="2F1067C0" w:rsidR="0064026B" w:rsidRDefault="0064026B" w:rsidP="0064026B">
      <w:pPr>
        <w:pStyle w:val="Nidungvnbn"/>
      </w:pPr>
      <w:r>
        <w:t xml:space="preserve">Tính cấp thiết: </w:t>
      </w:r>
      <w:r w:rsidRPr="0064026B">
        <w:t>Các cuộc tấn công DDoS đang gia tăng cả về số lượng và mức độ phức tạp, gây ra tổn thất lớn về kinh tế và uy tín cho các doanh nghiệp và tổ chức. Việc tìm ra các phương pháp hiệu quả để phát hiện và ngăn chặn các cuộc tấn công này là nhu cầu cấp bách.</w:t>
      </w:r>
    </w:p>
    <w:p w14:paraId="0E7D8367" w14:textId="7464AFDD" w:rsidR="0064026B" w:rsidRDefault="0064026B" w:rsidP="0064026B">
      <w:pPr>
        <w:pStyle w:val="Nidungvnbn"/>
      </w:pPr>
      <w:r>
        <w:t xml:space="preserve">Tính mới lạ: </w:t>
      </w:r>
      <w:r w:rsidRPr="0064026B">
        <w:t>Việc sử dụng mô hình học máy để phát hiện tấn công DDoS trong môi trường SDN là một hướng nghiên cứu mới mẻ và chưa được khám phá nhiều.</w:t>
      </w:r>
      <w:r w:rsidR="00942E63">
        <w:t xml:space="preserve"> </w:t>
      </w:r>
      <w:r w:rsidRPr="0064026B">
        <w:t xml:space="preserve"> </w:t>
      </w:r>
      <w:r w:rsidR="00942E63" w:rsidRPr="00942E63">
        <w:t>Sử dụng học máy cho phép phát hiện các cuộc tấn công một cách tự động và hiệu quả hơn so với các phương pháp truyền thống. Nghiên cứu này mang đến cách tiếp cận hiện đại và đổi mới trong việc giải quyết vấn đề an ninh mạng.</w:t>
      </w:r>
    </w:p>
    <w:p w14:paraId="77463B55" w14:textId="79DDF371" w:rsidR="0064026B" w:rsidRPr="0064026B" w:rsidRDefault="00942E63" w:rsidP="0064026B">
      <w:pPr>
        <w:pStyle w:val="Nidungvnbn"/>
      </w:pPr>
      <w:r>
        <w:t xml:space="preserve">Tính thực tế: </w:t>
      </w:r>
      <w:r w:rsidRPr="00942E63">
        <w:t xml:space="preserve">Kết quả nghiên cứu có thể được áp dụng trực tiếp để tăng cường khả năng phát hiện và ngăn chặn các cuộc tấn công DDoS trong môi trường SDN. </w:t>
      </w:r>
    </w:p>
    <w:p w14:paraId="7ACA16DE" w14:textId="48E30117" w:rsidR="0091566D" w:rsidRPr="00B256C9" w:rsidRDefault="0091566D" w:rsidP="00552398">
      <w:pPr>
        <w:pStyle w:val="Nidungvnbn"/>
        <w:rPr>
          <w:sz w:val="32"/>
          <w:szCs w:val="32"/>
          <w:lang w:val="vi-VN"/>
        </w:rPr>
      </w:pPr>
      <w:r w:rsidRPr="00B256C9">
        <w:rPr>
          <w:lang w:val="vi-VN"/>
        </w:rPr>
        <w:br w:type="page"/>
      </w:r>
    </w:p>
    <w:p w14:paraId="35DC470C" w14:textId="7AD18750" w:rsidR="00872606" w:rsidRPr="003D5926" w:rsidRDefault="00DC32FB" w:rsidP="00BF2FF1">
      <w:pPr>
        <w:pStyle w:val="Heading1"/>
      </w:pPr>
      <w:bookmarkStart w:id="7" w:name="_Toc174616926"/>
      <w:r w:rsidRPr="00DC32FB">
        <w:lastRenderedPageBreak/>
        <w:t>CÁC PHƯƠNG PHÁP PHÁT HIỆN DDOS</w:t>
      </w:r>
      <w:bookmarkEnd w:id="7"/>
    </w:p>
    <w:p w14:paraId="4FA8B5A2" w14:textId="650F38BB" w:rsidR="003D5926" w:rsidRPr="00523598" w:rsidRDefault="003D5926" w:rsidP="003D5926">
      <w:pPr>
        <w:pStyle w:val="Heading2"/>
      </w:pPr>
      <w:bookmarkStart w:id="8" w:name="_Toc174616927"/>
      <w:r w:rsidRPr="003D5926">
        <w:t>Sơ lược về tấn công DDoS</w:t>
      </w:r>
      <w:bookmarkEnd w:id="8"/>
    </w:p>
    <w:p w14:paraId="6FF4534D" w14:textId="348701B6" w:rsidR="006D4E69" w:rsidRPr="00301F3C" w:rsidRDefault="006D4E69" w:rsidP="00771598">
      <w:pPr>
        <w:pStyle w:val="Nidungvnbn"/>
        <w:rPr>
          <w:lang w:val="vi-VN"/>
        </w:rPr>
      </w:pPr>
      <w:r w:rsidRPr="00D610BA">
        <w:rPr>
          <w:lang w:val="vi-VN"/>
        </w:rPr>
        <w:t xml:space="preserve">Mục tiêu của một cuộc tấn công DDoS là làm gián đoạn các dịch vụ của mục tiêu bằng cách sử dụng nhiều nguồn phân tán. Một ví dụ điển hình của cuộc tấn công này là cuộc tấn công làm ngập hệ thống mạng (flooding), trong đó nạn nhân bị áp đảo bởi lượng lớn lưu lượng mạng được gửi đến. Ý tưởng của các cuộc tấn công DDoS là sử dụng một số lượng lớn các nguồn phân tán ở nhiều địa điểm khác nhau để tấn công nạn nhân. Các mạng bot (botnets) thường hữu ích để khởi động các cuộc tấn công DDoS vì một lượng lớn các máy chủ bị chiếm quyền điều khiển (còn được gọi là zombie) thường có sẵn. </w:t>
      </w:r>
      <w:r w:rsidR="00301F3C">
        <w:rPr>
          <w:lang w:val="vi-VN"/>
        </w:rPr>
        <w:fldChar w:fldCharType="begin"/>
      </w:r>
      <w:r w:rsidR="00301F3C">
        <w:rPr>
          <w:lang w:val="vi-VN"/>
        </w:rPr>
        <w:instrText xml:space="preserve"> REF _Ref174615572 \h </w:instrText>
      </w:r>
      <w:r w:rsidR="00301F3C">
        <w:rPr>
          <w:lang w:val="vi-VN"/>
        </w:rPr>
      </w:r>
      <w:r w:rsidR="00301F3C">
        <w:rPr>
          <w:lang w:val="vi-VN"/>
        </w:rPr>
        <w:fldChar w:fldCharType="separate"/>
      </w:r>
      <w:r w:rsidR="00301F3C" w:rsidRPr="00301F3C">
        <w:rPr>
          <w:lang w:val="vi-VN"/>
        </w:rPr>
        <w:t xml:space="preserve">Bảng </w:t>
      </w:r>
      <w:r w:rsidR="00301F3C" w:rsidRPr="00301F3C">
        <w:rPr>
          <w:noProof/>
          <w:lang w:val="vi-VN"/>
        </w:rPr>
        <w:t>1</w:t>
      </w:r>
      <w:r w:rsidR="00301F3C">
        <w:rPr>
          <w:lang w:val="vi-VN"/>
        </w:rPr>
        <w:fldChar w:fldCharType="end"/>
      </w:r>
      <w:r w:rsidRPr="00D610BA">
        <w:rPr>
          <w:lang w:val="vi-VN"/>
        </w:rPr>
        <w:t xml:space="preserve"> phân loại các cuộc tấn công DDoS phổ biến thành ba loại. </w:t>
      </w:r>
      <w:r w:rsidRPr="00301F3C">
        <w:rPr>
          <w:lang w:val="vi-VN"/>
        </w:rPr>
        <w:t>[</w:t>
      </w:r>
      <w:r w:rsidR="00395A91" w:rsidRPr="00301F3C">
        <w:rPr>
          <w:lang w:val="vi-VN"/>
        </w:rPr>
        <w:t>2</w:t>
      </w:r>
      <w:r w:rsidRPr="00301F3C">
        <w:rPr>
          <w:lang w:val="vi-VN"/>
        </w:rPr>
        <w:t xml:space="preserve">] </w:t>
      </w:r>
    </w:p>
    <w:p w14:paraId="02660EF0" w14:textId="253459DD" w:rsidR="008F5FD7" w:rsidRPr="00301F3C" w:rsidRDefault="008F5FD7" w:rsidP="008F5FD7">
      <w:pPr>
        <w:pStyle w:val="Caption"/>
        <w:keepNext/>
        <w:rPr>
          <w:lang w:val="vi-VN"/>
        </w:rPr>
      </w:pPr>
      <w:bookmarkStart w:id="9" w:name="_Ref174615572"/>
      <w:bookmarkStart w:id="10" w:name="_Toc174616985"/>
      <w:r w:rsidRPr="00301F3C">
        <w:rPr>
          <w:lang w:val="vi-VN"/>
        </w:rPr>
        <w:t xml:space="preserve">Bảng </w:t>
      </w:r>
      <w:r>
        <w:fldChar w:fldCharType="begin"/>
      </w:r>
      <w:r w:rsidRPr="00301F3C">
        <w:rPr>
          <w:lang w:val="vi-VN"/>
        </w:rPr>
        <w:instrText xml:space="preserve"> SEQ Bảng \* ARABIC </w:instrText>
      </w:r>
      <w:r>
        <w:fldChar w:fldCharType="separate"/>
      </w:r>
      <w:r w:rsidR="00C84E0F">
        <w:rPr>
          <w:noProof/>
          <w:lang w:val="vi-VN"/>
        </w:rPr>
        <w:t>1</w:t>
      </w:r>
      <w:r>
        <w:fldChar w:fldCharType="end"/>
      </w:r>
      <w:bookmarkEnd w:id="9"/>
      <w:r w:rsidRPr="00301F3C">
        <w:rPr>
          <w:lang w:val="vi-VN"/>
        </w:rPr>
        <w:t>: Các loại tấn công DDoS phổ biến [2]</w:t>
      </w:r>
      <w:bookmarkEnd w:id="10"/>
    </w:p>
    <w:tbl>
      <w:tblPr>
        <w:tblStyle w:val="TableGrid"/>
        <w:tblW w:w="0" w:type="auto"/>
        <w:tblLook w:val="04A0" w:firstRow="1" w:lastRow="0" w:firstColumn="1" w:lastColumn="0" w:noHBand="0" w:noVBand="1"/>
      </w:tblPr>
      <w:tblGrid>
        <w:gridCol w:w="4388"/>
        <w:gridCol w:w="4389"/>
      </w:tblGrid>
      <w:tr w:rsidR="006D4E69" w14:paraId="2544B0E7" w14:textId="77777777" w:rsidTr="00DE56B1">
        <w:tc>
          <w:tcPr>
            <w:tcW w:w="8777" w:type="dxa"/>
            <w:gridSpan w:val="2"/>
          </w:tcPr>
          <w:p w14:paraId="043CA2F8" w14:textId="5745FB64" w:rsidR="006D4E69" w:rsidRPr="006D4E69" w:rsidRDefault="006D4E69" w:rsidP="00771598">
            <w:pPr>
              <w:pStyle w:val="Nidungvnbn"/>
              <w:ind w:firstLine="0"/>
              <w:rPr>
                <w:b/>
                <w:bCs/>
              </w:rPr>
            </w:pPr>
            <w:r w:rsidRPr="006D4E69">
              <w:rPr>
                <w:b/>
                <w:bCs/>
              </w:rPr>
              <w:t>Tấn công ngập lụt dựa trên phản xạ</w:t>
            </w:r>
            <w:r>
              <w:rPr>
                <w:b/>
                <w:bCs/>
              </w:rPr>
              <w:t xml:space="preserve"> (</w:t>
            </w:r>
            <w:r w:rsidRPr="006D4E69">
              <w:rPr>
                <w:b/>
                <w:bCs/>
              </w:rPr>
              <w:t>Reﬂection and ampliﬁcation-based ﬂooding attacks</w:t>
            </w:r>
            <w:r>
              <w:rPr>
                <w:b/>
                <w:bCs/>
              </w:rPr>
              <w:t>)</w:t>
            </w:r>
          </w:p>
        </w:tc>
      </w:tr>
      <w:tr w:rsidR="006D4E69" w14:paraId="3FBCFF68" w14:textId="77777777" w:rsidTr="006D4E69">
        <w:tc>
          <w:tcPr>
            <w:tcW w:w="4388" w:type="dxa"/>
          </w:tcPr>
          <w:p w14:paraId="57435938" w14:textId="4C89182E" w:rsidR="006D4E69" w:rsidRDefault="006D4E69" w:rsidP="00771598">
            <w:pPr>
              <w:pStyle w:val="Nidungvnbn"/>
              <w:ind w:firstLine="0"/>
            </w:pPr>
            <w:r>
              <w:t>Tấn công Smurf</w:t>
            </w:r>
          </w:p>
        </w:tc>
        <w:tc>
          <w:tcPr>
            <w:tcW w:w="4389" w:type="dxa"/>
          </w:tcPr>
          <w:p w14:paraId="4DC2A83D" w14:textId="08FBA9B5" w:rsidR="006D4E69" w:rsidRDefault="006D4E69" w:rsidP="006D4E69">
            <w:pPr>
              <w:pStyle w:val="Nidungvnbn"/>
              <w:ind w:firstLine="0"/>
            </w:pPr>
            <w:r>
              <w:t>Trong tấn công Smurf, một số lượng lớn gói tin ICMP (Internet Control Message Protocol) với địa chỉ IP nguồn giả mạo của nạn nhân được phát tán tới một mạng máy tính sử dụng địa chỉ IP Broadcast. Điều này tạo ra một lượng lớn lưu lượng truy cập không hợp lệ trên mạng, gây tắc nghẽn mạng.</w:t>
            </w:r>
          </w:p>
        </w:tc>
      </w:tr>
      <w:tr w:rsidR="006D4E69" w14:paraId="1152C7C3" w14:textId="77777777" w:rsidTr="006D4E69">
        <w:tc>
          <w:tcPr>
            <w:tcW w:w="4388" w:type="dxa"/>
          </w:tcPr>
          <w:p w14:paraId="509F0B0D" w14:textId="19344B8F" w:rsidR="006D4E69" w:rsidRDefault="00E420D4" w:rsidP="00771598">
            <w:pPr>
              <w:pStyle w:val="Nidungvnbn"/>
              <w:ind w:firstLine="0"/>
            </w:pPr>
            <w:r w:rsidRPr="00E420D4">
              <w:t>Tấn công mảnh vỡ</w:t>
            </w:r>
            <w:r>
              <w:t xml:space="preserve"> (Fraggle attack)</w:t>
            </w:r>
          </w:p>
        </w:tc>
        <w:tc>
          <w:tcPr>
            <w:tcW w:w="4389" w:type="dxa"/>
          </w:tcPr>
          <w:p w14:paraId="0077DC80" w14:textId="2071C3FE" w:rsidR="00E420D4" w:rsidRDefault="00E420D4" w:rsidP="00E420D4">
            <w:pPr>
              <w:pStyle w:val="Nidungvnbn"/>
              <w:ind w:firstLine="0"/>
            </w:pPr>
            <w:r>
              <w:t xml:space="preserve">Tấn công </w:t>
            </w:r>
            <w:r w:rsidR="006218DB">
              <w:t>mảnh vỡ</w:t>
            </w:r>
            <w:r>
              <w:t xml:space="preserve"> tương tự như tấn công Smurf, nhưng nó sử dụng lưu lượng UDP không hợp lệ thay vì lưu lượng ICMP để đạt được cùng một mục tiêu.</w:t>
            </w:r>
          </w:p>
        </w:tc>
      </w:tr>
    </w:tbl>
    <w:p w14:paraId="057B95FB" w14:textId="77777777" w:rsidR="00301F3C" w:rsidRDefault="00301F3C"/>
    <w:tbl>
      <w:tblPr>
        <w:tblStyle w:val="TableGrid"/>
        <w:tblW w:w="0" w:type="auto"/>
        <w:tblLook w:val="04A0" w:firstRow="1" w:lastRow="0" w:firstColumn="1" w:lastColumn="0" w:noHBand="0" w:noVBand="1"/>
      </w:tblPr>
      <w:tblGrid>
        <w:gridCol w:w="4388"/>
        <w:gridCol w:w="4389"/>
      </w:tblGrid>
      <w:tr w:rsidR="00E420D4" w14:paraId="336AE9F5" w14:textId="77777777" w:rsidTr="00AF205B">
        <w:tc>
          <w:tcPr>
            <w:tcW w:w="8777" w:type="dxa"/>
            <w:gridSpan w:val="2"/>
          </w:tcPr>
          <w:p w14:paraId="094EE9C5" w14:textId="72A715C5" w:rsidR="00E420D4" w:rsidRPr="00E420D4" w:rsidRDefault="00E420D4" w:rsidP="00E420D4">
            <w:pPr>
              <w:pStyle w:val="Nidungvnbn"/>
              <w:ind w:firstLine="0"/>
              <w:rPr>
                <w:b/>
                <w:bCs/>
              </w:rPr>
            </w:pPr>
            <w:r w:rsidRPr="00E420D4">
              <w:rPr>
                <w:b/>
                <w:bCs/>
              </w:rPr>
              <w:lastRenderedPageBreak/>
              <w:t>Tấn công ngập lụt khai thác giao thức (Protocol exploitation ﬂooding attacks)</w:t>
            </w:r>
          </w:p>
        </w:tc>
      </w:tr>
      <w:tr w:rsidR="00E420D4" w14:paraId="11E949CF" w14:textId="77777777" w:rsidTr="006D4E69">
        <w:tc>
          <w:tcPr>
            <w:tcW w:w="4388" w:type="dxa"/>
          </w:tcPr>
          <w:p w14:paraId="487A0543" w14:textId="76A317A5" w:rsidR="00E420D4" w:rsidRPr="00E420D4" w:rsidRDefault="00E420D4" w:rsidP="00771598">
            <w:pPr>
              <w:pStyle w:val="Nidungvnbn"/>
              <w:ind w:firstLine="0"/>
            </w:pPr>
            <w:r>
              <w:t xml:space="preserve">Tấn công </w:t>
            </w:r>
            <w:r w:rsidRPr="00E420D4">
              <w:t>SYN Flood</w:t>
            </w:r>
          </w:p>
        </w:tc>
        <w:tc>
          <w:tcPr>
            <w:tcW w:w="4389" w:type="dxa"/>
          </w:tcPr>
          <w:p w14:paraId="0C28BD0D" w14:textId="29E93B31" w:rsidR="00E420D4" w:rsidRDefault="00E420D4" w:rsidP="00E420D4">
            <w:pPr>
              <w:pStyle w:val="Nidungvnbn"/>
              <w:ind w:firstLine="0"/>
            </w:pPr>
            <w:r w:rsidRPr="00E420D4">
              <w:t>Trong tấn công TCP SYN flood, kẻ tấn công gửi gói tin với bit SYN được đặt để khởi động quá trình ba bước bắt tay TCP. Nạn nhân phản hồi bằng cách gửi gói tin lại địa chỉ nguồn với bit SYN-ACK được đặt. Kẻ tấn công không bao giờ phản hồi lại gói tin trả lời, có thể là cố ý hoặc vì địa chỉ nguồn của gói tin bị giả mạo. Do đó, hàng đợi nhận TCP của nạn nhân sẽ bị đầy, ngăn cản các kết nối TCP mới từ các khách hàng hợp pháp.</w:t>
            </w:r>
          </w:p>
        </w:tc>
      </w:tr>
      <w:tr w:rsidR="00E420D4" w14:paraId="63578374" w14:textId="77777777" w:rsidTr="006D4E69">
        <w:tc>
          <w:tcPr>
            <w:tcW w:w="4388" w:type="dxa"/>
          </w:tcPr>
          <w:p w14:paraId="3CF743A2" w14:textId="020FCCDA" w:rsidR="00E420D4" w:rsidRPr="00E420D4" w:rsidRDefault="00E420D4" w:rsidP="00771598">
            <w:pPr>
              <w:pStyle w:val="Nidungvnbn"/>
              <w:ind w:firstLine="0"/>
            </w:pPr>
            <w:r w:rsidRPr="00E420D4">
              <w:t>Tấn công phân mảnh UDP</w:t>
            </w:r>
          </w:p>
        </w:tc>
        <w:tc>
          <w:tcPr>
            <w:tcW w:w="4389" w:type="dxa"/>
          </w:tcPr>
          <w:p w14:paraId="74EA80AE" w14:textId="4761366B" w:rsidR="00E420D4" w:rsidRDefault="00E420D4" w:rsidP="00E420D4">
            <w:pPr>
              <w:pStyle w:val="Nidungvnbn"/>
              <w:ind w:firstLine="0"/>
            </w:pPr>
            <w:r w:rsidRPr="00E420D4">
              <w:t>Trong cuộc tấn công Phân mảnh UDP, kẻ tấn công gửi các gói UDP lớn (1500+ byte) để tiêu thụ nhiều băng thông hơn với ít gói hơn. Tài nguyên của nạn nhân bị tiêu hao khi tập hợp lại các gói giả mạo này và không có khả năng tập hợp lại</w:t>
            </w:r>
          </w:p>
        </w:tc>
      </w:tr>
      <w:tr w:rsidR="00E420D4" w14:paraId="3BC0E2FC" w14:textId="77777777" w:rsidTr="005E50C9">
        <w:tc>
          <w:tcPr>
            <w:tcW w:w="8777" w:type="dxa"/>
            <w:gridSpan w:val="2"/>
          </w:tcPr>
          <w:p w14:paraId="6EE75550" w14:textId="6ED5C066" w:rsidR="00E420D4" w:rsidRPr="00E420D4" w:rsidRDefault="00E420D4" w:rsidP="00E420D4">
            <w:pPr>
              <w:pStyle w:val="Nidungvnbn"/>
              <w:ind w:firstLine="0"/>
              <w:rPr>
                <w:b/>
                <w:bCs/>
              </w:rPr>
            </w:pPr>
            <w:r w:rsidRPr="00E420D4">
              <w:rPr>
                <w:b/>
                <w:bCs/>
              </w:rPr>
              <w:t>Tấn công ngập lụt dựa trên phản xạ và khuếch đại (Reﬂection and ampliﬁcation-based ﬂooding attacks)</w:t>
            </w:r>
          </w:p>
        </w:tc>
      </w:tr>
      <w:tr w:rsidR="00E420D4" w14:paraId="00FD59DA" w14:textId="77777777" w:rsidTr="006D4E69">
        <w:tc>
          <w:tcPr>
            <w:tcW w:w="4388" w:type="dxa"/>
          </w:tcPr>
          <w:p w14:paraId="51088238" w14:textId="4A4D3B8B" w:rsidR="00E420D4" w:rsidRPr="00E420D4" w:rsidRDefault="00E420D4" w:rsidP="00771598">
            <w:pPr>
              <w:pStyle w:val="Nidungvnbn"/>
              <w:ind w:firstLine="0"/>
            </w:pPr>
            <w:r w:rsidRPr="00E420D4">
              <w:t>Tấn công khuếch đại DNS</w:t>
            </w:r>
          </w:p>
        </w:tc>
        <w:tc>
          <w:tcPr>
            <w:tcW w:w="4389" w:type="dxa"/>
          </w:tcPr>
          <w:p w14:paraId="4E7887C4" w14:textId="3E4F1DEE" w:rsidR="00E420D4" w:rsidRDefault="00E420D4" w:rsidP="00E420D4">
            <w:pPr>
              <w:pStyle w:val="Nidungvnbn"/>
              <w:ind w:firstLine="0"/>
            </w:pPr>
            <w:r w:rsidRPr="00E420D4">
              <w:t>Trong tấn công khuếch đại DNS (DNS amplification flooding), các máy zombie tạo ra các truy vấn DNS nhỏ với địa chỉ IP nguồn giả mạo, dẫn đến việc tạo ra một khối lượng lớn lưu lượng mạng hướng về phía nạn nhân.</w:t>
            </w:r>
          </w:p>
        </w:tc>
      </w:tr>
      <w:tr w:rsidR="00E420D4" w14:paraId="07B7483D" w14:textId="77777777" w:rsidTr="006D4E69">
        <w:tc>
          <w:tcPr>
            <w:tcW w:w="4388" w:type="dxa"/>
          </w:tcPr>
          <w:p w14:paraId="3CC986A5" w14:textId="191DAA81" w:rsidR="00E420D4" w:rsidRPr="00E420D4" w:rsidRDefault="00E420D4" w:rsidP="00771598">
            <w:pPr>
              <w:pStyle w:val="Nidungvnbn"/>
              <w:ind w:firstLine="0"/>
            </w:pPr>
            <w:r w:rsidRPr="00E420D4">
              <w:t>Khuếch đại NTP Tấn công lũ lụt</w:t>
            </w:r>
          </w:p>
        </w:tc>
        <w:tc>
          <w:tcPr>
            <w:tcW w:w="4389" w:type="dxa"/>
          </w:tcPr>
          <w:p w14:paraId="1A3F4142" w14:textId="2945FC00" w:rsidR="00E420D4" w:rsidRDefault="00E420D4" w:rsidP="00E420D4">
            <w:pPr>
              <w:pStyle w:val="Nidungvnbn"/>
              <w:ind w:firstLine="0"/>
            </w:pPr>
            <w:r>
              <w:t xml:space="preserve">Tấn công khuếch đại NTP (Network Time Protocol) tương tự như tấn công </w:t>
            </w:r>
            <w:r>
              <w:lastRenderedPageBreak/>
              <w:t>khuếch đại DNS, nhưng nó sử dụng các máy chủ NTP thay vì máy chủ DNS.</w:t>
            </w:r>
          </w:p>
        </w:tc>
      </w:tr>
    </w:tbl>
    <w:p w14:paraId="4DA4B1E7" w14:textId="3B79E395" w:rsidR="00991663" w:rsidRDefault="00991663" w:rsidP="00991663">
      <w:pPr>
        <w:pStyle w:val="Heading2"/>
        <w:rPr>
          <w:lang w:val="en-US"/>
        </w:rPr>
      </w:pPr>
      <w:bookmarkStart w:id="11" w:name="_Toc174616928"/>
      <w:r>
        <w:rPr>
          <w:lang w:val="en-US"/>
        </w:rPr>
        <w:lastRenderedPageBreak/>
        <w:t xml:space="preserve">Các phương pháp phát hiện DDoS </w:t>
      </w:r>
      <w:r w:rsidR="00854799">
        <w:rPr>
          <w:lang w:val="en-US"/>
        </w:rPr>
        <w:t>dựa trên học máy</w:t>
      </w:r>
      <w:bookmarkEnd w:id="11"/>
    </w:p>
    <w:p w14:paraId="2A26555E" w14:textId="0AF63A7B" w:rsidR="00EE4676" w:rsidRDefault="00EE4676" w:rsidP="00EE4676">
      <w:pPr>
        <w:pStyle w:val="Nidungvnbn"/>
      </w:pPr>
      <w:r>
        <w:t>Phần này sẽ trình bày chi tiết về các phương pháp học máy được áp dụng trong việc phát hiện DDoS đã được nghiên cứu</w:t>
      </w:r>
      <w:r w:rsidR="00CA1A85">
        <w:t xml:space="preserve"> và công bố. </w:t>
      </w:r>
      <w:r w:rsidR="00021C9B">
        <w:fldChar w:fldCharType="begin"/>
      </w:r>
      <w:r w:rsidR="00021C9B">
        <w:instrText xml:space="preserve"> REF _Ref174615801 \h </w:instrText>
      </w:r>
      <w:r w:rsidR="00021C9B">
        <w:fldChar w:fldCharType="separate"/>
      </w:r>
      <w:r w:rsidR="00021C9B">
        <w:t xml:space="preserve">Bảng </w:t>
      </w:r>
      <w:r w:rsidR="00021C9B">
        <w:rPr>
          <w:noProof/>
        </w:rPr>
        <w:t>2</w:t>
      </w:r>
      <w:r w:rsidR="00021C9B">
        <w:fldChar w:fldCharType="end"/>
      </w:r>
      <w:r w:rsidR="00021C9B">
        <w:t xml:space="preserve"> </w:t>
      </w:r>
      <w:r w:rsidR="00CA1A85" w:rsidRPr="00CA1A85">
        <w:t>liệt kê các phương pháp và ưu điểm của các phương pháp ML một cách chi tiết</w:t>
      </w:r>
      <w:r w:rsidR="00C96FAC">
        <w:t xml:space="preserve">. </w:t>
      </w:r>
      <w:r w:rsidR="00272CE6">
        <w:fldChar w:fldCharType="begin"/>
      </w:r>
      <w:r w:rsidR="00272CE6">
        <w:instrText xml:space="preserve"> REF _Ref174615828 \h </w:instrText>
      </w:r>
      <w:r w:rsidR="00272CE6">
        <w:fldChar w:fldCharType="separate"/>
      </w:r>
      <w:r w:rsidR="00272CE6">
        <w:t xml:space="preserve">Bảng </w:t>
      </w:r>
      <w:r w:rsidR="00272CE6">
        <w:rPr>
          <w:noProof/>
        </w:rPr>
        <w:t>3</w:t>
      </w:r>
      <w:r w:rsidR="00272CE6">
        <w:fldChar w:fldCharType="end"/>
      </w:r>
      <w:r w:rsidR="00C96FAC">
        <w:t xml:space="preserve"> tóm tắt kết quả đạt được của các phương pháp dựa trên học máy</w:t>
      </w:r>
      <w:r>
        <w:t xml:space="preserve">. </w:t>
      </w:r>
    </w:p>
    <w:p w14:paraId="2BE1A47F" w14:textId="77777777" w:rsidR="00EE4676" w:rsidRDefault="00EE4676" w:rsidP="00EE4676">
      <w:pPr>
        <w:pStyle w:val="Caption"/>
        <w:keepNext/>
      </w:pPr>
      <w:r>
        <w:rPr>
          <w:noProof/>
        </w:rPr>
        <w:drawing>
          <wp:inline distT="0" distB="0" distL="0" distR="0" wp14:anchorId="3C52AE20" wp14:editId="6A8EB5C9">
            <wp:extent cx="5202487" cy="1510146"/>
            <wp:effectExtent l="0" t="0" r="0" b="0"/>
            <wp:docPr id="117075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55141" name=""/>
                    <pic:cNvPicPr/>
                  </pic:nvPicPr>
                  <pic:blipFill>
                    <a:blip r:embed="rId12"/>
                    <a:stretch>
                      <a:fillRect/>
                    </a:stretch>
                  </pic:blipFill>
                  <pic:spPr>
                    <a:xfrm>
                      <a:off x="0" y="0"/>
                      <a:ext cx="5261074" cy="1527152"/>
                    </a:xfrm>
                    <a:prstGeom prst="rect">
                      <a:avLst/>
                    </a:prstGeom>
                  </pic:spPr>
                </pic:pic>
              </a:graphicData>
            </a:graphic>
          </wp:inline>
        </w:drawing>
      </w:r>
    </w:p>
    <w:p w14:paraId="4CE79B48" w14:textId="6CBD7520" w:rsidR="00EE4676" w:rsidRDefault="00EE4676" w:rsidP="00EE4676">
      <w:pPr>
        <w:pStyle w:val="Caption"/>
      </w:pPr>
      <w:bookmarkStart w:id="12" w:name="_Toc174616961"/>
      <w:r>
        <w:t xml:space="preserve">Hình </w:t>
      </w:r>
      <w:r>
        <w:fldChar w:fldCharType="begin"/>
      </w:r>
      <w:r>
        <w:instrText xml:space="preserve"> SEQ Hình \* ARABIC </w:instrText>
      </w:r>
      <w:r>
        <w:fldChar w:fldCharType="separate"/>
      </w:r>
      <w:r w:rsidR="00930B64">
        <w:rPr>
          <w:noProof/>
        </w:rPr>
        <w:t>1</w:t>
      </w:r>
      <w:r>
        <w:rPr>
          <w:noProof/>
        </w:rPr>
        <w:fldChar w:fldCharType="end"/>
      </w:r>
      <w:r>
        <w:t>: Các phương pháp phát hiện dựa trên học máy</w:t>
      </w:r>
      <w:r w:rsidR="003978BA">
        <w:t xml:space="preserve"> [1]</w:t>
      </w:r>
      <w:bookmarkEnd w:id="12"/>
    </w:p>
    <w:p w14:paraId="24A4C1EB" w14:textId="7B7E6C57" w:rsidR="00CA1A85" w:rsidRPr="00CA1A85" w:rsidRDefault="00CA1A85" w:rsidP="00CA1A85">
      <w:pPr>
        <w:pStyle w:val="Nidungvnbn"/>
        <w:rPr>
          <w:b/>
          <w:bCs/>
        </w:rPr>
      </w:pPr>
      <w:r w:rsidRPr="00CA1A85">
        <w:rPr>
          <w:b/>
          <w:bCs/>
        </w:rPr>
        <w:t>Naive Bayes</w:t>
      </w:r>
      <w:r>
        <w:rPr>
          <w:b/>
          <w:bCs/>
        </w:rPr>
        <w:t xml:space="preserve"> (NB)</w:t>
      </w:r>
    </w:p>
    <w:p w14:paraId="7FD09A00" w14:textId="193F0CE4" w:rsidR="00CA1A85" w:rsidRDefault="00CA1A85" w:rsidP="00CA1A85">
      <w:pPr>
        <w:pStyle w:val="Nidungvnbn"/>
      </w:pPr>
      <w:r>
        <w:t>Fadhil et al. [</w:t>
      </w:r>
      <w:r w:rsidR="00913A58">
        <w:t>5</w:t>
      </w:r>
      <w:r>
        <w:t>] đã đề xuất việc sử dụng NB để phát hiện tấn công DDoS thông qua phân tích thống kê lưu lượng mạng. Một mô hình được thiết kế và triển khai thực tế để phát hiện tấn công DDoS cũng đã sử dụng phân loại NB [</w:t>
      </w:r>
      <w:r w:rsidR="00913A58">
        <w:t>6</w:t>
      </w:r>
      <w:r>
        <w:t>].</w:t>
      </w:r>
    </w:p>
    <w:p w14:paraId="1DE416AD" w14:textId="72D68330" w:rsidR="00CA1A85" w:rsidRDefault="00CA1A85" w:rsidP="00CA1A85">
      <w:pPr>
        <w:pStyle w:val="Nidungvnbn"/>
      </w:pPr>
      <w:r w:rsidRPr="00CA1A85">
        <w:rPr>
          <w:b/>
          <w:bCs/>
        </w:rPr>
        <w:t>Support Vector Machine (SVM)</w:t>
      </w:r>
    </w:p>
    <w:p w14:paraId="7D0632DD" w14:textId="674067CD" w:rsidR="00CA1A85" w:rsidRDefault="00CA1A85" w:rsidP="00CA1A85">
      <w:pPr>
        <w:pStyle w:val="Nidungvnbn"/>
      </w:pPr>
      <w:r>
        <w:t>SVM có khả năng thực hiện cả hồi quy và phân loại bằng cách sử dụng học có giám sát [</w:t>
      </w:r>
      <w:r w:rsidR="00913A58">
        <w:t>10</w:t>
      </w:r>
      <w:r>
        <w:t>]. Subbulakshmi et al. [</w:t>
      </w:r>
      <w:r w:rsidR="00913A58">
        <w:t>11</w:t>
      </w:r>
      <w:r>
        <w:t>] đã tạo ra một tập dữ liệu chứa các cuộc tấn công DDoS và sau đó sử dụng máy vector hỗ trợ cải tiến (ESVM) để xác định các cuộc tấn công này. Ye et al. [</w:t>
      </w:r>
      <w:r w:rsidR="00913A58">
        <w:t>7</w:t>
      </w:r>
      <w:r>
        <w:t>] cũng đã phát triển một mô hình phát hiện tấn công DDoS vào năm 2018 bằng cách kết hợp các kỹ thuật phân loại SVM.</w:t>
      </w:r>
    </w:p>
    <w:p w14:paraId="5AB4BC44" w14:textId="1630DE3C" w:rsidR="00CA1A85" w:rsidRDefault="00CA1A85" w:rsidP="00CA1A85">
      <w:pPr>
        <w:pStyle w:val="Nidungvnbn"/>
      </w:pPr>
      <w:r w:rsidRPr="00CA1A85">
        <w:rPr>
          <w:b/>
          <w:bCs/>
        </w:rPr>
        <w:t>Decision Tree</w:t>
      </w:r>
      <w:r>
        <w:rPr>
          <w:b/>
          <w:bCs/>
        </w:rPr>
        <w:t xml:space="preserve"> (DT)</w:t>
      </w:r>
    </w:p>
    <w:p w14:paraId="4BC94079" w14:textId="2CDB0495" w:rsidR="00CA1A85" w:rsidRDefault="00CA1A85" w:rsidP="00CA1A85">
      <w:pPr>
        <w:pStyle w:val="Nidungvnbn"/>
      </w:pPr>
      <w:r>
        <w:t>Zekri et al. [</w:t>
      </w:r>
      <w:r w:rsidR="00913A58">
        <w:t>14</w:t>
      </w:r>
      <w:r>
        <w:t>] đã phát triển một phương pháp dựa trên cây quyết định để tự động và hiệu quả nhận diện các cuộc tấn công ngập lụt DDoS dựa trên chữ ký. Bài báo [</w:t>
      </w:r>
      <w:r w:rsidR="00913A58">
        <w:t>7</w:t>
      </w:r>
      <w:r>
        <w:t>] cũng đã tạo ra một mô hình học máy có khả năng học từ các mẫu tấn công, kết hợp cả phát hiện tấn công DDoS dựa trên bất thường và dựa trên chữ ký.</w:t>
      </w:r>
    </w:p>
    <w:p w14:paraId="65E5FC47" w14:textId="5847A92F" w:rsidR="00CA1A85" w:rsidRPr="00CA1A85" w:rsidRDefault="00CA1A85" w:rsidP="00CA1A85">
      <w:pPr>
        <w:pStyle w:val="Nidungvnbn"/>
        <w:rPr>
          <w:b/>
          <w:bCs/>
        </w:rPr>
      </w:pPr>
      <w:bookmarkStart w:id="13" w:name="_Hlk173253924"/>
      <w:r w:rsidRPr="00CA1A85">
        <w:rPr>
          <w:b/>
          <w:bCs/>
        </w:rPr>
        <w:lastRenderedPageBreak/>
        <w:t xml:space="preserve">Artificial Neural Network </w:t>
      </w:r>
      <w:bookmarkEnd w:id="13"/>
      <w:r w:rsidRPr="00CA1A85">
        <w:rPr>
          <w:b/>
          <w:bCs/>
        </w:rPr>
        <w:t>(ANN)</w:t>
      </w:r>
    </w:p>
    <w:p w14:paraId="418F60DE" w14:textId="694B8B30" w:rsidR="00CA1A85" w:rsidRDefault="00CA1A85" w:rsidP="00CA1A85">
      <w:pPr>
        <w:pStyle w:val="Nidungvnbn"/>
      </w:pPr>
      <w:r>
        <w:t>Để nhận diện và giảm thiểu các cuộc tấn công DDoS đã biết và chưa biết trong thời gian thực, Saied et al. [</w:t>
      </w:r>
      <w:r w:rsidR="00C347EC">
        <w:t>16</w:t>
      </w:r>
      <w:r>
        <w:t>] đã phát triển một mô hình ANN. Balarengadurai và Saraswathi [</w:t>
      </w:r>
      <w:r w:rsidR="00C347EC">
        <w:t>17</w:t>
      </w:r>
      <w:r>
        <w:t>] cũng đã phát triển một mô hình đánh giá mối nguy cho IoT bằng cách sử dụng ANN trong khuôn khổ nghiên cứu của họ.</w:t>
      </w:r>
    </w:p>
    <w:p w14:paraId="49369705" w14:textId="6A85A271" w:rsidR="00CA1A85" w:rsidRDefault="00CA1A85" w:rsidP="00CA1A85">
      <w:pPr>
        <w:pStyle w:val="Nidungvnbn"/>
      </w:pPr>
      <w:r w:rsidRPr="00CA1A85">
        <w:rPr>
          <w:b/>
          <w:bCs/>
        </w:rPr>
        <w:t>K-mean Clustering</w:t>
      </w:r>
    </w:p>
    <w:p w14:paraId="6449D80A" w14:textId="1227A015" w:rsidR="00CA1A85" w:rsidRDefault="00CA1A85" w:rsidP="00CA1A85">
      <w:pPr>
        <w:pStyle w:val="Nidungvnbn"/>
      </w:pPr>
      <w:r>
        <w:t>Hao et al. [</w:t>
      </w:r>
      <w:r w:rsidR="00C347EC">
        <w:t>18</w:t>
      </w:r>
      <w:r>
        <w:t>] đã phát triển một thuật toán phát hiện các cuộc tấn công DDoS của các phiên chưa biết bằng cách sử dụng thuật toán phân cụm K-means, đạt được tỷ lệ chính xác 97,83% [</w:t>
      </w:r>
      <w:r w:rsidR="00C347EC">
        <w:t>8</w:t>
      </w:r>
      <w:r>
        <w:t>].</w:t>
      </w:r>
    </w:p>
    <w:p w14:paraId="7F17116C" w14:textId="0177039B" w:rsidR="00CA1A85" w:rsidRPr="00CA1A85" w:rsidRDefault="00CA1A85" w:rsidP="00CA1A85">
      <w:pPr>
        <w:pStyle w:val="Nidungvnbn"/>
        <w:rPr>
          <w:b/>
          <w:bCs/>
        </w:rPr>
      </w:pPr>
      <w:r w:rsidRPr="00CA1A85">
        <w:rPr>
          <w:b/>
          <w:bCs/>
        </w:rPr>
        <w:t>Fuzzy Logic</w:t>
      </w:r>
    </w:p>
    <w:p w14:paraId="481914EB" w14:textId="213E91FE" w:rsidR="00CA1A85" w:rsidRDefault="00CA1A85" w:rsidP="00CA1A85">
      <w:pPr>
        <w:pStyle w:val="Nidungvnbn"/>
      </w:pPr>
      <w:r>
        <w:t>Balarengadurai và Saraswathi [</w:t>
      </w:r>
      <w:r w:rsidR="002110C7">
        <w:t>20</w:t>
      </w:r>
      <w:r>
        <w:t>] đã phát triển một cơ chế để dự đoán và phát hiện các cuộc tấn công DDoS trong IEEE 802.15.4 bằng cách sử dụng thuật toán logic mờ.</w:t>
      </w:r>
    </w:p>
    <w:p w14:paraId="2AADDCF8" w14:textId="3E89CEA2" w:rsidR="00CA1A85" w:rsidRPr="00CA1A85" w:rsidRDefault="00CA1A85" w:rsidP="00CA1A85">
      <w:pPr>
        <w:pStyle w:val="Nidungvnbn"/>
        <w:rPr>
          <w:b/>
          <w:bCs/>
        </w:rPr>
      </w:pPr>
      <w:r w:rsidRPr="00CA1A85">
        <w:rPr>
          <w:b/>
          <w:bCs/>
        </w:rPr>
        <w:t>Genetic Algorithms</w:t>
      </w:r>
    </w:p>
    <w:p w14:paraId="019EACCC" w14:textId="1E9FCDA3" w:rsidR="00EE4676" w:rsidRDefault="00CA1A85" w:rsidP="00CA1A85">
      <w:pPr>
        <w:pStyle w:val="Nidungvnbn"/>
      </w:pPr>
      <w:r>
        <w:t>Chaudhary và Shrimal [</w:t>
      </w:r>
      <w:r w:rsidR="002110C7">
        <w:t>8</w:t>
      </w:r>
      <w:r>
        <w:t>] đã đề xuất một phương pháp phát hiện các cuộc tấn công DDoS trong các mạng ad hoc di động dựa trên các thuật toán tiến hóa vào năm 2019. Một phân tích lưu lượng thời gian thực có thể mở rộng dựa trên các thuật toán tiến hóa đã được phát triển để phát hiện và giảm thiểu các cuộc tấn công DDoS trên cơ sở hạ tầng xử lý phân tán Hadoop.</w:t>
      </w:r>
    </w:p>
    <w:p w14:paraId="02BB45D7" w14:textId="0595DC3B" w:rsidR="006E5508" w:rsidRDefault="006E5508" w:rsidP="006E5508">
      <w:pPr>
        <w:pStyle w:val="Caption"/>
        <w:keepNext/>
      </w:pPr>
      <w:bookmarkStart w:id="14" w:name="_Ref174615801"/>
      <w:bookmarkStart w:id="15" w:name="_Toc174616986"/>
      <w:r>
        <w:t xml:space="preserve">Bảng </w:t>
      </w:r>
      <w:r>
        <w:fldChar w:fldCharType="begin"/>
      </w:r>
      <w:r>
        <w:instrText xml:space="preserve"> SEQ Bảng \* ARABIC </w:instrText>
      </w:r>
      <w:r>
        <w:fldChar w:fldCharType="separate"/>
      </w:r>
      <w:r w:rsidR="00C84E0F">
        <w:rPr>
          <w:noProof/>
        </w:rPr>
        <w:t>2</w:t>
      </w:r>
      <w:r>
        <w:rPr>
          <w:noProof/>
        </w:rPr>
        <w:fldChar w:fldCharType="end"/>
      </w:r>
      <w:bookmarkEnd w:id="14"/>
      <w:r>
        <w:t xml:space="preserve">: </w:t>
      </w:r>
      <w:r w:rsidRPr="00854799">
        <w:t xml:space="preserve">Phương </w:t>
      </w:r>
      <w:r>
        <w:t>thức</w:t>
      </w:r>
      <w:r w:rsidRPr="00854799">
        <w:t xml:space="preserve"> và ưu điểm của phương pháp</w:t>
      </w:r>
      <w:r>
        <w:t xml:space="preserve"> học máy</w:t>
      </w:r>
      <w:bookmarkEnd w:id="15"/>
    </w:p>
    <w:tbl>
      <w:tblPr>
        <w:tblStyle w:val="TableGrid"/>
        <w:tblW w:w="0" w:type="auto"/>
        <w:tblLook w:val="04A0" w:firstRow="1" w:lastRow="0" w:firstColumn="1" w:lastColumn="0" w:noHBand="0" w:noVBand="1"/>
      </w:tblPr>
      <w:tblGrid>
        <w:gridCol w:w="2926"/>
        <w:gridCol w:w="2925"/>
        <w:gridCol w:w="2926"/>
      </w:tblGrid>
      <w:tr w:rsidR="00854799" w14:paraId="27D77700" w14:textId="77777777" w:rsidTr="00854799">
        <w:tc>
          <w:tcPr>
            <w:tcW w:w="2926" w:type="dxa"/>
          </w:tcPr>
          <w:p w14:paraId="48F52011" w14:textId="77777777" w:rsidR="00854799" w:rsidRDefault="00854799" w:rsidP="00CA1A85">
            <w:pPr>
              <w:pStyle w:val="Nidungvnbn"/>
              <w:ind w:firstLine="0"/>
            </w:pPr>
          </w:p>
        </w:tc>
        <w:tc>
          <w:tcPr>
            <w:tcW w:w="2925" w:type="dxa"/>
          </w:tcPr>
          <w:p w14:paraId="1E055555" w14:textId="1B2FB17B" w:rsidR="00854799" w:rsidRDefault="00854799" w:rsidP="00CA1A85">
            <w:pPr>
              <w:pStyle w:val="Nidungvnbn"/>
              <w:ind w:firstLine="0"/>
            </w:pPr>
            <w:r>
              <w:t>Phương thức</w:t>
            </w:r>
          </w:p>
        </w:tc>
        <w:tc>
          <w:tcPr>
            <w:tcW w:w="2926" w:type="dxa"/>
          </w:tcPr>
          <w:p w14:paraId="4DA75793" w14:textId="58E14F43" w:rsidR="00854799" w:rsidRDefault="00854799" w:rsidP="00CA1A85">
            <w:pPr>
              <w:pStyle w:val="Nidungvnbn"/>
              <w:ind w:firstLine="0"/>
            </w:pPr>
            <w:r>
              <w:t>Ưu điểm</w:t>
            </w:r>
          </w:p>
        </w:tc>
      </w:tr>
      <w:tr w:rsidR="00854799" w14:paraId="5EAF2A9E" w14:textId="77777777" w:rsidTr="00854799">
        <w:tc>
          <w:tcPr>
            <w:tcW w:w="2926" w:type="dxa"/>
          </w:tcPr>
          <w:p w14:paraId="59BD1AAD" w14:textId="037C516E" w:rsidR="00854799" w:rsidRDefault="00854799" w:rsidP="00CA1A85">
            <w:pPr>
              <w:pStyle w:val="Nidungvnbn"/>
              <w:ind w:firstLine="0"/>
            </w:pPr>
            <w:r w:rsidRPr="00854799">
              <w:t>Fadlil et al. [</w:t>
            </w:r>
            <w:r w:rsidR="002110C7">
              <w:t>5</w:t>
            </w:r>
            <w:r w:rsidRPr="00854799">
              <w:t>]</w:t>
            </w:r>
          </w:p>
        </w:tc>
        <w:tc>
          <w:tcPr>
            <w:tcW w:w="292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9"/>
            </w:tblGrid>
            <w:tr w:rsidR="00F76FE5" w:rsidRPr="00F76FE5" w14:paraId="5ABC35D2" w14:textId="77777777" w:rsidTr="00F76FE5">
              <w:trPr>
                <w:tblCellSpacing w:w="15" w:type="dxa"/>
              </w:trPr>
              <w:tc>
                <w:tcPr>
                  <w:tcW w:w="0" w:type="auto"/>
                  <w:vAlign w:val="center"/>
                  <w:hideMark/>
                </w:tcPr>
                <w:p w14:paraId="3EEB0F71" w14:textId="77777777" w:rsidR="00F76FE5" w:rsidRPr="00F76FE5" w:rsidRDefault="00F76FE5" w:rsidP="00F76FE5">
                  <w:pPr>
                    <w:pStyle w:val="Nidungvnbn"/>
                    <w:ind w:firstLine="0"/>
                  </w:pPr>
                  <w:r w:rsidRPr="00F76FE5">
                    <w:t>Tạo ra một phương pháp mới để phát hiện các cuộc tấn công DDoS.</w:t>
                  </w:r>
                </w:p>
              </w:tc>
            </w:tr>
          </w:tbl>
          <w:p w14:paraId="016995FB" w14:textId="77777777" w:rsidR="00F76FE5" w:rsidRPr="00F76FE5" w:rsidRDefault="00F76FE5" w:rsidP="00F76FE5">
            <w:pPr>
              <w:pStyle w:val="Nidungvnbn"/>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6FE5" w:rsidRPr="00F76FE5" w14:paraId="2C6B26A2" w14:textId="77777777" w:rsidTr="00F76FE5">
              <w:trPr>
                <w:tblCellSpacing w:w="15" w:type="dxa"/>
              </w:trPr>
              <w:tc>
                <w:tcPr>
                  <w:tcW w:w="0" w:type="auto"/>
                  <w:vAlign w:val="center"/>
                  <w:hideMark/>
                </w:tcPr>
                <w:p w14:paraId="4AAB65BF" w14:textId="77777777" w:rsidR="00F76FE5" w:rsidRPr="00F76FE5" w:rsidRDefault="00F76FE5" w:rsidP="00F76FE5">
                  <w:pPr>
                    <w:pStyle w:val="Nidungvnbn"/>
                  </w:pPr>
                </w:p>
              </w:tc>
            </w:tr>
          </w:tbl>
          <w:p w14:paraId="0FFCF140" w14:textId="0ADF9886" w:rsidR="00854799" w:rsidRPr="00854799" w:rsidRDefault="00854799" w:rsidP="00854799">
            <w:pPr>
              <w:pStyle w:val="Nidungvnbn"/>
              <w:ind w:firstLine="0"/>
            </w:pPr>
          </w:p>
        </w:tc>
        <w:tc>
          <w:tcPr>
            <w:tcW w:w="2926" w:type="dxa"/>
          </w:tcPr>
          <w:p w14:paraId="75BFEB34" w14:textId="5B047389" w:rsidR="00854799" w:rsidRDefault="00F76FE5" w:rsidP="00CA1A85">
            <w:pPr>
              <w:pStyle w:val="Nidungvnbn"/>
              <w:ind w:firstLine="0"/>
            </w:pPr>
            <w:r w:rsidRPr="00F76FE5">
              <w:t>Dự đoán sẽ hoạt động phối hợp với hệ thống phát hiện xâm nhập (IDS) để dự báo sự xuất hiện của các cuộc tấn công DDoS.</w:t>
            </w:r>
          </w:p>
        </w:tc>
      </w:tr>
      <w:tr w:rsidR="00854799" w14:paraId="4DE6D345" w14:textId="77777777" w:rsidTr="00854799">
        <w:tc>
          <w:tcPr>
            <w:tcW w:w="2926" w:type="dxa"/>
          </w:tcPr>
          <w:p w14:paraId="32EA76FD" w14:textId="399F9FE6" w:rsidR="00854799" w:rsidRDefault="00854799" w:rsidP="00CA1A85">
            <w:pPr>
              <w:pStyle w:val="Nidungvnbn"/>
              <w:ind w:firstLine="0"/>
            </w:pPr>
            <w:r w:rsidRPr="00854799">
              <w:t>Ye et al. [</w:t>
            </w:r>
            <w:r w:rsidR="002110C7">
              <w:t>7</w:t>
            </w:r>
            <w:r w:rsidRPr="00854799">
              <w:t>]</w:t>
            </w:r>
          </w:p>
        </w:tc>
        <w:tc>
          <w:tcPr>
            <w:tcW w:w="2925" w:type="dxa"/>
          </w:tcPr>
          <w:p w14:paraId="0102CBA4" w14:textId="6D6D0FD7" w:rsidR="00854799" w:rsidRDefault="00F76FE5" w:rsidP="00CA1A85">
            <w:pPr>
              <w:pStyle w:val="Nidungvnbn"/>
              <w:ind w:firstLine="0"/>
            </w:pPr>
            <w:r>
              <w:t>T</w:t>
            </w:r>
            <w:r w:rsidRPr="00F76FE5">
              <w:t xml:space="preserve">rích xuất các giá trị đặc trưng 6-tuple từ </w:t>
            </w:r>
            <w:r>
              <w:t>flow table</w:t>
            </w:r>
            <w:r w:rsidRPr="00F76FE5">
              <w:t xml:space="preserve"> </w:t>
            </w:r>
            <w:r w:rsidRPr="00F76FE5">
              <w:lastRenderedPageBreak/>
              <w:t>của switch và tạo ra mô hình tấn công DDoS.</w:t>
            </w:r>
          </w:p>
        </w:tc>
        <w:tc>
          <w:tcPr>
            <w:tcW w:w="2926" w:type="dxa"/>
          </w:tcPr>
          <w:p w14:paraId="634AF6B1" w14:textId="215673FC" w:rsidR="00854799" w:rsidRDefault="00F76FE5" w:rsidP="00CA1A85">
            <w:pPr>
              <w:pStyle w:val="Nidungvnbn"/>
              <w:ind w:firstLine="0"/>
            </w:pPr>
            <w:r>
              <w:lastRenderedPageBreak/>
              <w:t>C</w:t>
            </w:r>
            <w:r w:rsidRPr="00F76FE5">
              <w:t xml:space="preserve">ó ích trong việc xác định các cuộc tấn công DDoS </w:t>
            </w:r>
            <w:r w:rsidRPr="00F76FE5">
              <w:lastRenderedPageBreak/>
              <w:t>trong mạng định nghĩa bằng phần mềm (SDN).</w:t>
            </w:r>
          </w:p>
        </w:tc>
      </w:tr>
      <w:tr w:rsidR="00854799" w14:paraId="120CB4C2" w14:textId="77777777" w:rsidTr="00854799">
        <w:tc>
          <w:tcPr>
            <w:tcW w:w="2926" w:type="dxa"/>
          </w:tcPr>
          <w:p w14:paraId="1FFDF43D" w14:textId="77846E1E" w:rsidR="00854799" w:rsidRDefault="00854799" w:rsidP="00CA1A85">
            <w:pPr>
              <w:pStyle w:val="Nidungvnbn"/>
              <w:ind w:firstLine="0"/>
            </w:pPr>
            <w:r w:rsidRPr="00854799">
              <w:lastRenderedPageBreak/>
              <w:t>Lucky et al. [</w:t>
            </w:r>
            <w:r w:rsidR="00094FE6">
              <w:t>8]</w:t>
            </w:r>
          </w:p>
        </w:tc>
        <w:tc>
          <w:tcPr>
            <w:tcW w:w="2925" w:type="dxa"/>
          </w:tcPr>
          <w:p w14:paraId="2159CE6B" w14:textId="77777777" w:rsidR="00F76FE5" w:rsidRPr="00F76FE5" w:rsidRDefault="00F76FE5" w:rsidP="00F76FE5">
            <w:pPr>
              <w:pStyle w:val="Nidungvnbn"/>
              <w:ind w:firstLine="0"/>
            </w:pPr>
            <w:r w:rsidRPr="00F76FE5">
              <w:t>Được triển khai trong các môi trường chi phí thấp để phát hiện và giảm thiểu các cuộc tấn công DDoS một cách hiệu quả và nhanh chóng.</w:t>
            </w:r>
          </w:p>
          <w:p w14:paraId="2B43E3BF" w14:textId="67E38F51" w:rsidR="00854799" w:rsidRDefault="00854799" w:rsidP="00CA1A85">
            <w:pPr>
              <w:pStyle w:val="Nidungvnbn"/>
              <w:ind w:firstLine="0"/>
            </w:pPr>
          </w:p>
        </w:tc>
        <w:tc>
          <w:tcPr>
            <w:tcW w:w="2926" w:type="dxa"/>
          </w:tcPr>
          <w:p w14:paraId="6684DC84" w14:textId="54E53818" w:rsidR="00854799" w:rsidRDefault="00F76FE5" w:rsidP="00CA1A85">
            <w:pPr>
              <w:pStyle w:val="Nidungvnbn"/>
              <w:ind w:firstLine="0"/>
            </w:pPr>
            <w:r w:rsidRPr="00F76FE5">
              <w:t>Thiết kế đã được xem xét và kết quả cho thấy kiến trúc mới không tạo thêm gánh nặng cho mạng được giám sát.</w:t>
            </w:r>
          </w:p>
        </w:tc>
      </w:tr>
      <w:tr w:rsidR="00854799" w14:paraId="14868202" w14:textId="77777777" w:rsidTr="00854799">
        <w:tc>
          <w:tcPr>
            <w:tcW w:w="2926" w:type="dxa"/>
          </w:tcPr>
          <w:p w14:paraId="59E85278" w14:textId="7136360F" w:rsidR="00854799" w:rsidRDefault="00854799" w:rsidP="00CA1A85">
            <w:pPr>
              <w:pStyle w:val="Nidungvnbn"/>
              <w:ind w:firstLine="0"/>
            </w:pPr>
            <w:r w:rsidRPr="00854799">
              <w:t>Putri et al. [</w:t>
            </w:r>
            <w:r w:rsidR="00094FE6">
              <w:t>9</w:t>
            </w:r>
            <w:r w:rsidRPr="00854799">
              <w:t>]</w:t>
            </w:r>
          </w:p>
        </w:tc>
        <w:tc>
          <w:tcPr>
            <w:tcW w:w="2925" w:type="dxa"/>
          </w:tcPr>
          <w:p w14:paraId="137E6F82" w14:textId="77777777" w:rsidR="00F76FE5" w:rsidRPr="00F76FE5" w:rsidRDefault="00F76FE5" w:rsidP="00F76FE5">
            <w:pPr>
              <w:pStyle w:val="Nidungvnbn"/>
              <w:ind w:firstLine="0"/>
            </w:pPr>
            <w:r w:rsidRPr="00F76FE5">
              <w:t>Trên tập dữ liệu ISCX trong môi trường thử nghiệm, Snort phát hiện lên tới 42 cảnh báo về các cuộc tấn công DoS.</w:t>
            </w:r>
          </w:p>
          <w:p w14:paraId="0C7F332C" w14:textId="6C8F8B85" w:rsidR="00854799" w:rsidRPr="00F76FE5" w:rsidRDefault="00854799" w:rsidP="00F76FE5">
            <w:pPr>
              <w:pStyle w:val="Nidungvnbn"/>
            </w:pPr>
          </w:p>
        </w:tc>
        <w:tc>
          <w:tcPr>
            <w:tcW w:w="2926" w:type="dxa"/>
          </w:tcPr>
          <w:p w14:paraId="06DAD769" w14:textId="319F87B7" w:rsidR="00854799" w:rsidRDefault="00F76FE5" w:rsidP="00F76FE5">
            <w:pPr>
              <w:pStyle w:val="Nidungvnbn"/>
              <w:keepNext/>
              <w:ind w:firstLine="0"/>
            </w:pPr>
            <w:r>
              <w:t>Do sự khác biệt về độ chính xác giữa giá trị và công cụ phân cụm WEKA, các gói dữ liệu mneg-cluster được chọn ngẫu nhiên từ một gói giá trị dữ liệu và được sử dụng để tính toán giá trị của centroid.</w:t>
            </w:r>
          </w:p>
        </w:tc>
      </w:tr>
      <w:tr w:rsidR="00854799" w14:paraId="3CCCAA5D" w14:textId="77777777" w:rsidTr="00854799">
        <w:tc>
          <w:tcPr>
            <w:tcW w:w="2926" w:type="dxa"/>
          </w:tcPr>
          <w:p w14:paraId="00FB6A87" w14:textId="77777777" w:rsidR="00854799" w:rsidRDefault="00854799" w:rsidP="00854799">
            <w:pPr>
              <w:pStyle w:val="Nidungvnbn"/>
              <w:ind w:firstLine="0"/>
            </w:pPr>
            <w:r>
              <w:t>Chaudhary and</w:t>
            </w:r>
          </w:p>
          <w:p w14:paraId="0AD2738B" w14:textId="697CC932" w:rsidR="00854799" w:rsidRPr="00854799" w:rsidRDefault="00854799" w:rsidP="00854799">
            <w:pPr>
              <w:pStyle w:val="Nidungvnbn"/>
              <w:ind w:firstLine="0"/>
            </w:pPr>
            <w:r>
              <w:t>Shrimal [</w:t>
            </w:r>
            <w:r w:rsidR="00094FE6">
              <w:t>10</w:t>
            </w:r>
            <w:r>
              <w:t>]</w:t>
            </w:r>
          </w:p>
        </w:tc>
        <w:tc>
          <w:tcPr>
            <w:tcW w:w="2925" w:type="dxa"/>
          </w:tcPr>
          <w:p w14:paraId="65C2EDA6" w14:textId="2C75E27E" w:rsidR="00F76FE5" w:rsidRPr="00F76FE5" w:rsidRDefault="00F76FE5" w:rsidP="00F76FE5">
            <w:pPr>
              <w:pStyle w:val="Nidungvnbn"/>
              <w:ind w:firstLine="0"/>
            </w:pPr>
            <w:r w:rsidRPr="00F76FE5">
              <w:t>Mục tiêu của nghiên cứu này là tạo ra một hệ thống IDS dựa trên thuật toán di truyền để phát hiện các cuộc tấn công DDoS trong mạng MANETs.</w:t>
            </w:r>
          </w:p>
          <w:p w14:paraId="46A74E4C" w14:textId="77777777" w:rsidR="00854799" w:rsidRDefault="00854799" w:rsidP="00CA1A85">
            <w:pPr>
              <w:pStyle w:val="Nidungvnbn"/>
              <w:ind w:firstLine="0"/>
            </w:pPr>
          </w:p>
        </w:tc>
        <w:tc>
          <w:tcPr>
            <w:tcW w:w="2926" w:type="dxa"/>
          </w:tcPr>
          <w:p w14:paraId="1B73994C" w14:textId="2ADFAFE4" w:rsidR="00854799" w:rsidRDefault="00F76FE5" w:rsidP="00F76FE5">
            <w:pPr>
              <w:pStyle w:val="Nidungvnbn"/>
              <w:keepNext/>
              <w:ind w:firstLine="0"/>
            </w:pPr>
            <w:r>
              <w:t>Theo kết quả thực hiện, hệ thống IDS được đề xuất, dựa trên các thuật toán tiến hóa, có thể phát hiện hiệu quả các cuộc tấn công DDoS trên MANETs.</w:t>
            </w:r>
          </w:p>
        </w:tc>
      </w:tr>
    </w:tbl>
    <w:p w14:paraId="08A24E77" w14:textId="77777777" w:rsidR="0016452A" w:rsidRPr="0016452A" w:rsidRDefault="0016452A" w:rsidP="00C84E0F">
      <w:pPr>
        <w:pStyle w:val="Nidungvnbn"/>
        <w:ind w:firstLine="0"/>
      </w:pPr>
    </w:p>
    <w:p w14:paraId="6F627FAE" w14:textId="77777777" w:rsidR="00B24043" w:rsidRDefault="00B24043" w:rsidP="00C84E0F">
      <w:pPr>
        <w:pStyle w:val="Caption"/>
        <w:keepNext/>
      </w:pPr>
      <w:bookmarkStart w:id="16" w:name="_Toc174616987"/>
    </w:p>
    <w:p w14:paraId="2EBE3A59" w14:textId="77777777" w:rsidR="00B24043" w:rsidRDefault="00B24043" w:rsidP="00C84E0F">
      <w:pPr>
        <w:pStyle w:val="Caption"/>
        <w:keepNext/>
      </w:pPr>
    </w:p>
    <w:p w14:paraId="61670342" w14:textId="30C91F30" w:rsidR="00C84E0F" w:rsidRDefault="00C84E0F" w:rsidP="00C84E0F">
      <w:pPr>
        <w:pStyle w:val="Caption"/>
        <w:keepNext/>
      </w:pPr>
      <w:r>
        <w:t xml:space="preserve">Bảng </w:t>
      </w:r>
      <w:r>
        <w:fldChar w:fldCharType="begin"/>
      </w:r>
      <w:r>
        <w:instrText xml:space="preserve"> SEQ Bảng \* ARABIC </w:instrText>
      </w:r>
      <w:r>
        <w:fldChar w:fldCharType="separate"/>
      </w:r>
      <w:r>
        <w:rPr>
          <w:noProof/>
        </w:rPr>
        <w:t>3</w:t>
      </w:r>
      <w:r>
        <w:rPr>
          <w:noProof/>
        </w:rPr>
        <w:fldChar w:fldCharType="end"/>
      </w:r>
      <w:r>
        <w:t>: Tóm tắt kết quả đạt được của các phương pháp dựa trên học máy</w:t>
      </w:r>
      <w:bookmarkEnd w:id="16"/>
    </w:p>
    <w:tbl>
      <w:tblPr>
        <w:tblStyle w:val="TableGrid"/>
        <w:tblW w:w="0" w:type="auto"/>
        <w:jc w:val="center"/>
        <w:tblLook w:val="04A0" w:firstRow="1" w:lastRow="0" w:firstColumn="1" w:lastColumn="0" w:noHBand="0" w:noVBand="1"/>
      </w:tblPr>
      <w:tblGrid>
        <w:gridCol w:w="2194"/>
        <w:gridCol w:w="2194"/>
        <w:gridCol w:w="2194"/>
        <w:gridCol w:w="2195"/>
      </w:tblGrid>
      <w:tr w:rsidR="00C96FAC" w14:paraId="6C90EA11" w14:textId="77777777" w:rsidTr="00C96FAC">
        <w:trPr>
          <w:jc w:val="center"/>
        </w:trPr>
        <w:tc>
          <w:tcPr>
            <w:tcW w:w="2194" w:type="dxa"/>
          </w:tcPr>
          <w:p w14:paraId="0164DB00" w14:textId="77777777" w:rsidR="00C96FAC" w:rsidRDefault="00C96FAC" w:rsidP="00C96FAC">
            <w:pPr>
              <w:pStyle w:val="Nidungvnbn"/>
              <w:ind w:firstLine="0"/>
            </w:pPr>
          </w:p>
        </w:tc>
        <w:tc>
          <w:tcPr>
            <w:tcW w:w="2194" w:type="dxa"/>
          </w:tcPr>
          <w:p w14:paraId="15324A92" w14:textId="2D958878" w:rsidR="00C96FAC" w:rsidRDefault="00C96FAC" w:rsidP="00C96FAC">
            <w:pPr>
              <w:pStyle w:val="Nidungvnbn"/>
              <w:ind w:firstLine="0"/>
              <w:jc w:val="center"/>
            </w:pPr>
            <w:r>
              <w:t>Kĩ thuật</w:t>
            </w:r>
          </w:p>
        </w:tc>
        <w:tc>
          <w:tcPr>
            <w:tcW w:w="2194" w:type="dxa"/>
          </w:tcPr>
          <w:p w14:paraId="45638607" w14:textId="06A77EB0" w:rsidR="00C96FAC" w:rsidRDefault="00C96FAC" w:rsidP="00C96FAC">
            <w:pPr>
              <w:pStyle w:val="Nidungvnbn"/>
              <w:ind w:firstLine="0"/>
              <w:jc w:val="center"/>
            </w:pPr>
            <w:r>
              <w:t>Độ chính xác(%)</w:t>
            </w:r>
          </w:p>
        </w:tc>
        <w:tc>
          <w:tcPr>
            <w:tcW w:w="2195" w:type="dxa"/>
          </w:tcPr>
          <w:p w14:paraId="1619885C" w14:textId="77139125" w:rsidR="00C96FAC" w:rsidRDefault="00C96FAC" w:rsidP="00C96FAC">
            <w:pPr>
              <w:pStyle w:val="Nidungvnbn"/>
              <w:ind w:firstLine="0"/>
              <w:jc w:val="center"/>
            </w:pPr>
            <w:r>
              <w:t>Dataset</w:t>
            </w:r>
          </w:p>
        </w:tc>
      </w:tr>
      <w:tr w:rsidR="00C96FAC" w14:paraId="48C91EC2" w14:textId="77777777" w:rsidTr="00C96FAC">
        <w:trPr>
          <w:jc w:val="center"/>
        </w:trPr>
        <w:tc>
          <w:tcPr>
            <w:tcW w:w="2194" w:type="dxa"/>
          </w:tcPr>
          <w:p w14:paraId="0E70744E" w14:textId="0189FA05" w:rsidR="00C96FAC" w:rsidRDefault="00C96FAC" w:rsidP="00C96FAC">
            <w:pPr>
              <w:pStyle w:val="Nidungvnbn"/>
              <w:ind w:firstLine="0"/>
            </w:pPr>
            <w:r w:rsidRPr="00C96FAC">
              <w:t>Fadlil et al. [</w:t>
            </w:r>
            <w:r w:rsidR="00094FE6">
              <w:t>5</w:t>
            </w:r>
            <w:r w:rsidRPr="00C96FAC">
              <w:t>]</w:t>
            </w:r>
          </w:p>
        </w:tc>
        <w:tc>
          <w:tcPr>
            <w:tcW w:w="2194" w:type="dxa"/>
          </w:tcPr>
          <w:p w14:paraId="0B2A9DFE" w14:textId="1D1E0C03" w:rsidR="00C96FAC" w:rsidRDefault="00C96FAC" w:rsidP="00C96FAC">
            <w:pPr>
              <w:pStyle w:val="Nidungvnbn"/>
              <w:ind w:firstLine="0"/>
              <w:jc w:val="center"/>
            </w:pPr>
            <w:r>
              <w:t>NB</w:t>
            </w:r>
          </w:p>
        </w:tc>
        <w:tc>
          <w:tcPr>
            <w:tcW w:w="2194" w:type="dxa"/>
          </w:tcPr>
          <w:p w14:paraId="7CFBE1F3" w14:textId="24BF91B4" w:rsidR="00C96FAC" w:rsidRDefault="00C96FAC" w:rsidP="00C96FAC">
            <w:pPr>
              <w:pStyle w:val="Nidungvnbn"/>
              <w:ind w:firstLine="0"/>
              <w:jc w:val="center"/>
            </w:pPr>
            <w:r>
              <w:t>-</w:t>
            </w:r>
          </w:p>
        </w:tc>
        <w:tc>
          <w:tcPr>
            <w:tcW w:w="2195" w:type="dxa"/>
          </w:tcPr>
          <w:p w14:paraId="66182ED2" w14:textId="2FA65964" w:rsidR="00C96FAC" w:rsidRDefault="00C96FAC" w:rsidP="00C96FAC">
            <w:pPr>
              <w:pStyle w:val="Nidungvnbn"/>
              <w:ind w:firstLine="0"/>
              <w:jc w:val="center"/>
            </w:pPr>
            <w:r w:rsidRPr="00C96FAC">
              <w:t>MITRLADUY</w:t>
            </w:r>
          </w:p>
        </w:tc>
      </w:tr>
      <w:tr w:rsidR="00C96FAC" w14:paraId="3181A560" w14:textId="77777777" w:rsidTr="00C96FAC">
        <w:trPr>
          <w:jc w:val="center"/>
        </w:trPr>
        <w:tc>
          <w:tcPr>
            <w:tcW w:w="2194" w:type="dxa"/>
          </w:tcPr>
          <w:p w14:paraId="66ADC49A" w14:textId="1D66D020" w:rsidR="00C96FAC" w:rsidRDefault="00C96FAC" w:rsidP="00C96FAC">
            <w:pPr>
              <w:pStyle w:val="Nidungvnbn"/>
              <w:ind w:firstLine="0"/>
            </w:pPr>
            <w:r w:rsidRPr="00C96FAC">
              <w:t>Ye et al. [</w:t>
            </w:r>
            <w:r w:rsidR="00094FE6">
              <w:t>6</w:t>
            </w:r>
            <w:r w:rsidRPr="00C96FAC">
              <w:t>]</w:t>
            </w:r>
          </w:p>
        </w:tc>
        <w:tc>
          <w:tcPr>
            <w:tcW w:w="2194" w:type="dxa"/>
          </w:tcPr>
          <w:p w14:paraId="335C36C4" w14:textId="72918582" w:rsidR="00C96FAC" w:rsidRDefault="00C96FAC" w:rsidP="00C96FAC">
            <w:pPr>
              <w:pStyle w:val="Nidungvnbn"/>
              <w:ind w:firstLine="0"/>
              <w:jc w:val="center"/>
            </w:pPr>
            <w:r>
              <w:t>SVM</w:t>
            </w:r>
          </w:p>
        </w:tc>
        <w:tc>
          <w:tcPr>
            <w:tcW w:w="2194" w:type="dxa"/>
          </w:tcPr>
          <w:p w14:paraId="73ADC97A" w14:textId="147D1EF6" w:rsidR="00C96FAC" w:rsidRDefault="00C96FAC" w:rsidP="00C96FAC">
            <w:pPr>
              <w:pStyle w:val="Nidungvnbn"/>
              <w:ind w:firstLine="0"/>
              <w:jc w:val="center"/>
            </w:pPr>
            <w:r>
              <w:t>95,24</w:t>
            </w:r>
          </w:p>
        </w:tc>
        <w:tc>
          <w:tcPr>
            <w:tcW w:w="2195" w:type="dxa"/>
          </w:tcPr>
          <w:p w14:paraId="6D174A13" w14:textId="1F198589" w:rsidR="00C96FAC" w:rsidRDefault="00C96FAC" w:rsidP="00C96FAC">
            <w:pPr>
              <w:pStyle w:val="Nidungvnbn"/>
              <w:ind w:firstLine="0"/>
              <w:jc w:val="center"/>
            </w:pPr>
            <w:r>
              <w:t>-</w:t>
            </w:r>
          </w:p>
        </w:tc>
      </w:tr>
      <w:tr w:rsidR="00C96FAC" w14:paraId="02010D82" w14:textId="77777777" w:rsidTr="00C96FAC">
        <w:trPr>
          <w:jc w:val="center"/>
        </w:trPr>
        <w:tc>
          <w:tcPr>
            <w:tcW w:w="2194" w:type="dxa"/>
          </w:tcPr>
          <w:p w14:paraId="55B2320F" w14:textId="2E7F2702" w:rsidR="00C96FAC" w:rsidRDefault="00C96FAC" w:rsidP="00C96FAC">
            <w:pPr>
              <w:pStyle w:val="Nidungvnbn"/>
              <w:ind w:firstLine="0"/>
            </w:pPr>
            <w:r w:rsidRPr="00C96FAC">
              <w:t>Zekri et al. [</w:t>
            </w:r>
            <w:r w:rsidR="00094FE6">
              <w:t>14</w:t>
            </w:r>
            <w:r w:rsidRPr="00C96FAC">
              <w:t>]</w:t>
            </w:r>
          </w:p>
        </w:tc>
        <w:tc>
          <w:tcPr>
            <w:tcW w:w="2194" w:type="dxa"/>
          </w:tcPr>
          <w:p w14:paraId="30374FA7" w14:textId="529C7DE4" w:rsidR="00C96FAC" w:rsidRDefault="00C96FAC" w:rsidP="00C96FAC">
            <w:pPr>
              <w:pStyle w:val="Nidungvnbn"/>
              <w:ind w:firstLine="0"/>
              <w:jc w:val="center"/>
            </w:pPr>
            <w:r w:rsidRPr="00C96FAC">
              <w:t>Decision tree</w:t>
            </w:r>
          </w:p>
        </w:tc>
        <w:tc>
          <w:tcPr>
            <w:tcW w:w="2194" w:type="dxa"/>
          </w:tcPr>
          <w:p w14:paraId="54F78A37" w14:textId="06C13556" w:rsidR="00C96FAC" w:rsidRDefault="00C96FAC" w:rsidP="00C96FAC">
            <w:pPr>
              <w:pStyle w:val="Nidungvnbn"/>
              <w:ind w:firstLine="0"/>
              <w:jc w:val="center"/>
            </w:pPr>
            <w:r>
              <w:t>-</w:t>
            </w:r>
          </w:p>
        </w:tc>
        <w:tc>
          <w:tcPr>
            <w:tcW w:w="2195" w:type="dxa"/>
          </w:tcPr>
          <w:p w14:paraId="377E43F0" w14:textId="207A1696" w:rsidR="00C96FAC" w:rsidRDefault="00C96FAC" w:rsidP="00C96FAC">
            <w:pPr>
              <w:pStyle w:val="Nidungvnbn"/>
              <w:ind w:firstLine="0"/>
              <w:jc w:val="center"/>
            </w:pPr>
            <w:r>
              <w:t>Tự thu thập</w:t>
            </w:r>
          </w:p>
        </w:tc>
      </w:tr>
      <w:tr w:rsidR="00C96FAC" w14:paraId="2E9D9F0A" w14:textId="77777777" w:rsidTr="00C96FAC">
        <w:trPr>
          <w:jc w:val="center"/>
        </w:trPr>
        <w:tc>
          <w:tcPr>
            <w:tcW w:w="2194" w:type="dxa"/>
          </w:tcPr>
          <w:p w14:paraId="7D6FD3FE" w14:textId="22699471" w:rsidR="00C96FAC" w:rsidRDefault="00C96FAC" w:rsidP="00C96FAC">
            <w:pPr>
              <w:pStyle w:val="Nidungvnbn"/>
              <w:ind w:firstLine="0"/>
            </w:pPr>
            <w:r w:rsidRPr="00C96FAC">
              <w:t>Lucky et al. [</w:t>
            </w:r>
            <w:r w:rsidR="00094FE6">
              <w:t>7</w:t>
            </w:r>
            <w:r w:rsidRPr="00C96FAC">
              <w:t>]</w:t>
            </w:r>
          </w:p>
        </w:tc>
        <w:tc>
          <w:tcPr>
            <w:tcW w:w="2194" w:type="dxa"/>
          </w:tcPr>
          <w:p w14:paraId="4624B814" w14:textId="78046D8D" w:rsidR="00C96FAC" w:rsidRDefault="00C96FAC" w:rsidP="00C96FAC">
            <w:pPr>
              <w:pStyle w:val="Nidungvnbn"/>
              <w:ind w:firstLine="0"/>
              <w:jc w:val="center"/>
            </w:pPr>
            <w:r w:rsidRPr="00C96FAC">
              <w:t>Decision tree</w:t>
            </w:r>
          </w:p>
        </w:tc>
        <w:tc>
          <w:tcPr>
            <w:tcW w:w="2194" w:type="dxa"/>
          </w:tcPr>
          <w:p w14:paraId="09B6AAF7" w14:textId="1251A02A" w:rsidR="00C96FAC" w:rsidRDefault="00C96FAC" w:rsidP="00C96FAC">
            <w:pPr>
              <w:pStyle w:val="Nidungvnbn"/>
              <w:ind w:firstLine="0"/>
              <w:jc w:val="center"/>
            </w:pPr>
            <w:r w:rsidRPr="00C96FAC">
              <w:t>99.93</w:t>
            </w:r>
          </w:p>
        </w:tc>
        <w:tc>
          <w:tcPr>
            <w:tcW w:w="2195" w:type="dxa"/>
          </w:tcPr>
          <w:p w14:paraId="3FC97516" w14:textId="2990BBAB" w:rsidR="00C96FAC" w:rsidRDefault="00C96FAC" w:rsidP="00C96FAC">
            <w:pPr>
              <w:pStyle w:val="Nidungvnbn"/>
              <w:ind w:firstLine="0"/>
              <w:jc w:val="center"/>
            </w:pPr>
            <w:r w:rsidRPr="00C96FAC">
              <w:t>CIC 2017 and 2019</w:t>
            </w:r>
          </w:p>
        </w:tc>
      </w:tr>
      <w:tr w:rsidR="00C96FAC" w14:paraId="4A550FD1" w14:textId="77777777" w:rsidTr="00C96FAC">
        <w:trPr>
          <w:jc w:val="center"/>
        </w:trPr>
        <w:tc>
          <w:tcPr>
            <w:tcW w:w="2194" w:type="dxa"/>
          </w:tcPr>
          <w:p w14:paraId="6FEB187F" w14:textId="649916FC" w:rsidR="00C96FAC" w:rsidRDefault="00C96FAC" w:rsidP="00C96FAC">
            <w:pPr>
              <w:pStyle w:val="Nidungvnbn"/>
              <w:ind w:firstLine="0"/>
            </w:pPr>
            <w:r w:rsidRPr="00C96FAC">
              <w:t>Putri et al. [</w:t>
            </w:r>
            <w:r w:rsidR="00EC2AF3">
              <w:t>9</w:t>
            </w:r>
            <w:r w:rsidRPr="00C96FAC">
              <w:t>]</w:t>
            </w:r>
          </w:p>
        </w:tc>
        <w:tc>
          <w:tcPr>
            <w:tcW w:w="2194" w:type="dxa"/>
          </w:tcPr>
          <w:p w14:paraId="2917C67C" w14:textId="19A751A5" w:rsidR="00C96FAC" w:rsidRDefault="00C96FAC" w:rsidP="00C96FAC">
            <w:pPr>
              <w:pStyle w:val="Nidungvnbn"/>
              <w:ind w:firstLine="0"/>
              <w:jc w:val="center"/>
            </w:pPr>
            <w:r w:rsidRPr="00C96FAC">
              <w:t>K-mean clustering</w:t>
            </w:r>
          </w:p>
        </w:tc>
        <w:tc>
          <w:tcPr>
            <w:tcW w:w="2194" w:type="dxa"/>
          </w:tcPr>
          <w:p w14:paraId="102650C0" w14:textId="2D81C9E0" w:rsidR="00C96FAC" w:rsidRDefault="00C96FAC" w:rsidP="00C96FAC">
            <w:pPr>
              <w:pStyle w:val="Nidungvnbn"/>
              <w:ind w:firstLine="0"/>
              <w:jc w:val="center"/>
            </w:pPr>
            <w:r w:rsidRPr="00C96FAC">
              <w:t>99.69</w:t>
            </w:r>
          </w:p>
        </w:tc>
        <w:tc>
          <w:tcPr>
            <w:tcW w:w="2195" w:type="dxa"/>
          </w:tcPr>
          <w:p w14:paraId="28F49717" w14:textId="1B361DEC" w:rsidR="00C96FAC" w:rsidRDefault="00C96FAC" w:rsidP="00C96FAC">
            <w:pPr>
              <w:pStyle w:val="Nidungvnbn"/>
              <w:ind w:firstLine="0"/>
              <w:jc w:val="center"/>
            </w:pPr>
            <w:r w:rsidRPr="00C96FAC">
              <w:t>ISCX</w:t>
            </w:r>
          </w:p>
        </w:tc>
      </w:tr>
      <w:tr w:rsidR="00C96FAC" w14:paraId="50546B8F" w14:textId="77777777" w:rsidTr="00C96FAC">
        <w:trPr>
          <w:jc w:val="center"/>
        </w:trPr>
        <w:tc>
          <w:tcPr>
            <w:tcW w:w="2194" w:type="dxa"/>
          </w:tcPr>
          <w:p w14:paraId="3C4CA330" w14:textId="0A3B42C0" w:rsidR="00C96FAC" w:rsidRDefault="00C96FAC" w:rsidP="00C96FAC">
            <w:pPr>
              <w:pStyle w:val="Nidungvnbn"/>
              <w:ind w:firstLine="0"/>
            </w:pPr>
            <w:r w:rsidRPr="00C96FAC">
              <w:t>Chaudhary</w:t>
            </w:r>
            <w:r w:rsidR="00EC2AF3">
              <w:t xml:space="preserve"> </w:t>
            </w:r>
            <w:r w:rsidRPr="00C96FAC">
              <w:t>and Shrimal [</w:t>
            </w:r>
            <w:r w:rsidR="00EC2AF3">
              <w:t>10</w:t>
            </w:r>
            <w:r w:rsidRPr="00C96FAC">
              <w:t>]</w:t>
            </w:r>
          </w:p>
        </w:tc>
        <w:tc>
          <w:tcPr>
            <w:tcW w:w="2194" w:type="dxa"/>
          </w:tcPr>
          <w:p w14:paraId="631D2F3E" w14:textId="7C48DE43" w:rsidR="00C96FAC" w:rsidRDefault="00C96FAC" w:rsidP="00C96FAC">
            <w:pPr>
              <w:pStyle w:val="Nidungvnbn"/>
              <w:ind w:firstLine="0"/>
              <w:jc w:val="center"/>
            </w:pPr>
            <w:r w:rsidRPr="00C96FAC">
              <w:t>Genetic algorithm</w:t>
            </w:r>
          </w:p>
        </w:tc>
        <w:tc>
          <w:tcPr>
            <w:tcW w:w="2194" w:type="dxa"/>
          </w:tcPr>
          <w:p w14:paraId="71AA5050" w14:textId="24EAEBAD" w:rsidR="00C96FAC" w:rsidRDefault="00C96FAC" w:rsidP="00C96FAC">
            <w:pPr>
              <w:pStyle w:val="Nidungvnbn"/>
              <w:ind w:firstLine="0"/>
              <w:jc w:val="center"/>
            </w:pPr>
            <w:r w:rsidRPr="00C96FAC">
              <w:t>85</w:t>
            </w:r>
          </w:p>
        </w:tc>
        <w:tc>
          <w:tcPr>
            <w:tcW w:w="2195" w:type="dxa"/>
          </w:tcPr>
          <w:p w14:paraId="2DD7F165" w14:textId="3EE1B23F" w:rsidR="00C96FAC" w:rsidRDefault="00C96FAC" w:rsidP="00C96FAC">
            <w:pPr>
              <w:pStyle w:val="Nidungvnbn"/>
              <w:keepNext/>
              <w:ind w:firstLine="0"/>
              <w:jc w:val="center"/>
            </w:pPr>
            <w:r>
              <w:t>Tự thu thập</w:t>
            </w:r>
          </w:p>
        </w:tc>
      </w:tr>
    </w:tbl>
    <w:p w14:paraId="23C33D4C" w14:textId="77777777" w:rsidR="00C84E0F" w:rsidRDefault="00C84E0F" w:rsidP="00C84E0F">
      <w:pPr>
        <w:pStyle w:val="Nidungvnbn"/>
      </w:pPr>
    </w:p>
    <w:p w14:paraId="23C7B39E" w14:textId="77777777" w:rsidR="00D3211A" w:rsidRDefault="00D3211A">
      <w:pPr>
        <w:spacing w:before="0" w:after="200" w:line="276" w:lineRule="auto"/>
        <w:rPr>
          <w:b/>
          <w:sz w:val="32"/>
          <w:szCs w:val="32"/>
          <w:lang w:val="vi-VN"/>
        </w:rPr>
      </w:pPr>
      <w:bookmarkStart w:id="17" w:name="_Toc174616929"/>
      <w:r>
        <w:br w:type="page"/>
      </w:r>
    </w:p>
    <w:p w14:paraId="2540E972" w14:textId="26A1AF1D" w:rsidR="00DC32FB" w:rsidRPr="0016452A" w:rsidRDefault="00EE4676" w:rsidP="00C84E0F">
      <w:pPr>
        <w:pStyle w:val="Heading1"/>
      </w:pPr>
      <w:r w:rsidRPr="00C84E0F">
        <w:lastRenderedPageBreak/>
        <w:t>P</w:t>
      </w:r>
      <w:r w:rsidR="0016452A" w:rsidRPr="00C84E0F">
        <w:t>HƯƠNG</w:t>
      </w:r>
      <w:r w:rsidR="0016452A">
        <w:rPr>
          <w:lang w:val="en-US"/>
        </w:rPr>
        <w:t xml:space="preserve"> PHÁP ĐỀ XUẤT</w:t>
      </w:r>
      <w:bookmarkEnd w:id="17"/>
    </w:p>
    <w:p w14:paraId="35649A53" w14:textId="3FEBA8BD" w:rsidR="0016452A" w:rsidRPr="00965DBE" w:rsidRDefault="0016452A" w:rsidP="0016452A">
      <w:pPr>
        <w:pStyle w:val="Nidungvnbn"/>
        <w:rPr>
          <w:lang w:val="vi-VN"/>
        </w:rPr>
      </w:pPr>
      <w:r w:rsidRPr="0016452A">
        <w:rPr>
          <w:lang w:val="vi-VN"/>
        </w:rPr>
        <w:t>Trong chương này, nhóm đề xuất phương pháp phát hiện DDoS dựa trên học máy kết hợp với xây dựng mô hình mạng trong môi trường SDN.</w:t>
      </w:r>
      <w:r w:rsidR="002A1F20" w:rsidRPr="002A1F20">
        <w:rPr>
          <w:lang w:val="vi-VN"/>
        </w:rPr>
        <w:t xml:space="preserve"> Đầu tiên cần xây dựng mô hình mạng giả lập trong môi trường SDN. Tiến hành thu thập dữ liệu và gắn nhãn để xây dựng dataset cho mô hình học máy. Sau khi có dataset, tiến hành phân tích, xử lý dữ liệu và trích xuất các đặc trưng quan trọng. Tiến hành huấn luyện và so sánh các mô hình dựa trên các tiêu chí khác nhau (Accuracy, Recall, Precision</w:t>
      </w:r>
      <w:r w:rsidR="002A1F20" w:rsidRPr="002A1F20">
        <w:rPr>
          <w:sz w:val="24"/>
          <w:szCs w:val="24"/>
          <w:lang w:val="vi-VN"/>
        </w:rPr>
        <w:t xml:space="preserve"> </w:t>
      </w:r>
      <w:r w:rsidR="002A1F20" w:rsidRPr="002A1F20">
        <w:rPr>
          <w:lang w:val="vi-VN"/>
        </w:rPr>
        <w:t xml:space="preserve">F1 Score, </w:t>
      </w:r>
      <w:r w:rsidR="002A1F20">
        <w:rPr>
          <w:lang w:val="vi-VN"/>
        </w:rPr>
        <w:t>…</w:t>
      </w:r>
      <w:r w:rsidR="002A1F20" w:rsidRPr="002A1F20">
        <w:rPr>
          <w:lang w:val="vi-VN"/>
        </w:rPr>
        <w:t>), sau đó chọn ra mô hình tốt nhất. Cuối cùng áp dụng mô hình học máy vào thực nghiệm</w:t>
      </w:r>
      <w:r w:rsidR="00965DBE" w:rsidRPr="00965DBE">
        <w:rPr>
          <w:lang w:val="vi-VN"/>
        </w:rPr>
        <w:t xml:space="preserve"> phát hiện</w:t>
      </w:r>
      <w:r w:rsidR="002A1F20" w:rsidRPr="002A1F20">
        <w:rPr>
          <w:lang w:val="vi-VN"/>
        </w:rPr>
        <w:t xml:space="preserve"> tấn công</w:t>
      </w:r>
      <w:r w:rsidR="00965DBE" w:rsidRPr="00965DBE">
        <w:rPr>
          <w:lang w:val="vi-VN"/>
        </w:rPr>
        <w:t xml:space="preserve"> DDoS.</w:t>
      </w:r>
    </w:p>
    <w:p w14:paraId="3D3A9766" w14:textId="77777777" w:rsidR="002A1F20" w:rsidRDefault="002A1F20" w:rsidP="002A1F20">
      <w:pPr>
        <w:pStyle w:val="Caption"/>
        <w:keepNext/>
      </w:pPr>
      <w:r w:rsidRPr="002A1F20">
        <w:rPr>
          <w:noProof/>
        </w:rPr>
        <w:drawing>
          <wp:inline distT="0" distB="0" distL="0" distR="0" wp14:anchorId="452FABAB" wp14:editId="5A83B298">
            <wp:extent cx="5534025" cy="1533525"/>
            <wp:effectExtent l="0" t="0" r="9525" b="9525"/>
            <wp:docPr id="1308351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51101" name="Picture 1308351101"/>
                    <pic:cNvPicPr/>
                  </pic:nvPicPr>
                  <pic:blipFill>
                    <a:blip r:embed="rId13">
                      <a:extLst>
                        <a:ext uri="{28A0092B-C50C-407E-A947-70E740481C1C}">
                          <a14:useLocalDpi xmlns:a14="http://schemas.microsoft.com/office/drawing/2010/main" val="0"/>
                        </a:ext>
                      </a:extLst>
                    </a:blip>
                    <a:stretch>
                      <a:fillRect/>
                    </a:stretch>
                  </pic:blipFill>
                  <pic:spPr>
                    <a:xfrm>
                      <a:off x="0" y="0"/>
                      <a:ext cx="5534025" cy="1533525"/>
                    </a:xfrm>
                    <a:prstGeom prst="rect">
                      <a:avLst/>
                    </a:prstGeom>
                  </pic:spPr>
                </pic:pic>
              </a:graphicData>
            </a:graphic>
          </wp:inline>
        </w:drawing>
      </w:r>
    </w:p>
    <w:p w14:paraId="3BCD1DE4" w14:textId="45184184" w:rsidR="0016452A" w:rsidRDefault="002A1F20" w:rsidP="002A1F20">
      <w:pPr>
        <w:pStyle w:val="Caption"/>
      </w:pPr>
      <w:bookmarkStart w:id="18" w:name="_Toc174616962"/>
      <w:r>
        <w:t xml:space="preserve">Hình </w:t>
      </w:r>
      <w:r>
        <w:fldChar w:fldCharType="begin"/>
      </w:r>
      <w:r>
        <w:instrText xml:space="preserve"> SEQ Hình \* ARABIC </w:instrText>
      </w:r>
      <w:r>
        <w:fldChar w:fldCharType="separate"/>
      </w:r>
      <w:r w:rsidR="00930B64">
        <w:rPr>
          <w:noProof/>
        </w:rPr>
        <w:t>2</w:t>
      </w:r>
      <w:r>
        <w:rPr>
          <w:noProof/>
        </w:rPr>
        <w:fldChar w:fldCharType="end"/>
      </w:r>
      <w:r>
        <w:t xml:space="preserve">: </w:t>
      </w:r>
      <w:r w:rsidR="00965DBE">
        <w:t>Các bước chính trong phương pháp đề xuất</w:t>
      </w:r>
      <w:bookmarkEnd w:id="18"/>
    </w:p>
    <w:p w14:paraId="7684D4AF" w14:textId="1320115E" w:rsidR="002B20A3" w:rsidRDefault="002B20A3" w:rsidP="002B20A3">
      <w:pPr>
        <w:pStyle w:val="Heading2"/>
        <w:rPr>
          <w:lang w:val="en-US"/>
        </w:rPr>
      </w:pPr>
      <w:bookmarkStart w:id="19" w:name="_Toc174616930"/>
      <w:r>
        <w:rPr>
          <w:lang w:val="en-US"/>
        </w:rPr>
        <w:t>Công nghệ SDN</w:t>
      </w:r>
      <w:bookmarkEnd w:id="19"/>
    </w:p>
    <w:p w14:paraId="650651AB" w14:textId="77777777" w:rsidR="002B20A3" w:rsidRDefault="002B20A3" w:rsidP="002B20A3">
      <w:pPr>
        <w:pStyle w:val="Heading3"/>
      </w:pPr>
      <w:bookmarkStart w:id="20" w:name="_Toc174616931"/>
      <w:r>
        <w:t>Định nghĩa về SDN</w:t>
      </w:r>
      <w:bookmarkEnd w:id="20"/>
    </w:p>
    <w:p w14:paraId="3E77F6D8" w14:textId="77777777" w:rsidR="002B20A3" w:rsidRPr="008E2B65" w:rsidRDefault="002B20A3" w:rsidP="002B20A3">
      <w:pPr>
        <w:pStyle w:val="Nidungvnbn"/>
      </w:pPr>
      <w:r w:rsidRPr="008E2B65">
        <w:t>SDN (Software-Defined Networking) là một phương pháp tiếp cận quản lý mạng dựa trên phần mềm. Nó tách biệt các chức năng điều khiển mạng khỏi các thiết bị phần cứng truyền thống như router và switch, thay vào đó sử dụng phần mềm để quản lý và điều khiển mạng.</w:t>
      </w:r>
    </w:p>
    <w:p w14:paraId="1B45A1A0" w14:textId="77777777" w:rsidR="002B20A3" w:rsidRDefault="002B20A3" w:rsidP="002B20A3">
      <w:pPr>
        <w:pStyle w:val="Nidungvnbn"/>
      </w:pPr>
      <w:r w:rsidRPr="00AA4B54">
        <w:t>Về cơ bản, SDN chia tách độc lập hai cơ chế hiện đang tồn tại trong cùng một thiết bị mạng: Cơ chế điều khiển (Control Plane), cơ chế chuyển tiếp dữ liệu (Data Plane) để có thể tối ưu hoạt động của hai cơ chế này</w:t>
      </w:r>
      <w:r>
        <w:t xml:space="preserve"> [2]</w:t>
      </w:r>
      <w:r w:rsidRPr="00AA4B54">
        <w:t>.</w:t>
      </w:r>
    </w:p>
    <w:p w14:paraId="595632D7" w14:textId="77777777" w:rsidR="002B20A3" w:rsidRDefault="002B20A3" w:rsidP="002B20A3">
      <w:pPr>
        <w:pStyle w:val="Nidungvnbn"/>
      </w:pPr>
      <w:r>
        <w:t>Control Plane (Mặt phẳng điều khiển)</w:t>
      </w:r>
    </w:p>
    <w:p w14:paraId="5AE95964" w14:textId="77777777" w:rsidR="002B20A3" w:rsidRDefault="002B20A3" w:rsidP="00287A93">
      <w:pPr>
        <w:pStyle w:val="Nidungvnbn"/>
        <w:numPr>
          <w:ilvl w:val="0"/>
          <w:numId w:val="2"/>
        </w:numPr>
      </w:pPr>
      <w:r>
        <w:t xml:space="preserve">Chức năng: Control Plane chịu trách nhiệm ra quyết định về cách các gói dữ liệu sẽ được chuyển tiếp qua mạng. Nó bao gồm các chức năng </w:t>
      </w:r>
      <w:r>
        <w:lastRenderedPageBreak/>
        <w:t>như định tuyến, định tuyến lại (rerouting), xây dựng bảng định tuyến (routing tables), và các giao thức điều khiển như OSPF, BGP, và RIP.</w:t>
      </w:r>
    </w:p>
    <w:p w14:paraId="451731C3" w14:textId="77777777" w:rsidR="002B20A3" w:rsidRDefault="002B20A3" w:rsidP="00287A93">
      <w:pPr>
        <w:pStyle w:val="Nidungvnbn"/>
        <w:numPr>
          <w:ilvl w:val="0"/>
          <w:numId w:val="2"/>
        </w:numPr>
      </w:pPr>
      <w:r>
        <w:t>Hoạt động: Các thiết bị mạng như router và switch sử dụng Control Plane để trao đổi thông tin về trạng thái mạng, từ đó đưa ra quyết định về đường đi của các gói dữ liệu. Ví dụ, router sử dụng giao thức định tuyến để học biết về các mạng khác và xác định đường đi tốt nhất cho các gói dữ liệu.</w:t>
      </w:r>
    </w:p>
    <w:p w14:paraId="25DCD6EA" w14:textId="77777777" w:rsidR="002B20A3" w:rsidRDefault="002B20A3" w:rsidP="00287A93">
      <w:pPr>
        <w:pStyle w:val="Nidungvnbn"/>
        <w:numPr>
          <w:ilvl w:val="0"/>
          <w:numId w:val="2"/>
        </w:numPr>
      </w:pPr>
      <w:r>
        <w:t>Vị trí: Control Plane thường được tích hợp trong các thiết bị mạng (router, switch). Mỗi thiết bị mạng có Control Plane riêng của nó để quản lý và ra quyết định.</w:t>
      </w:r>
    </w:p>
    <w:p w14:paraId="242D9704" w14:textId="77777777" w:rsidR="002B20A3" w:rsidRDefault="002B20A3" w:rsidP="002B20A3">
      <w:pPr>
        <w:pStyle w:val="Nidungvnbn"/>
      </w:pPr>
      <w:r>
        <w:t>Data Plane (Mặt phẳng dữ liệu)</w:t>
      </w:r>
    </w:p>
    <w:p w14:paraId="04073D4A" w14:textId="77777777" w:rsidR="002B20A3" w:rsidRDefault="002B20A3" w:rsidP="00287A93">
      <w:pPr>
        <w:pStyle w:val="Nidungvnbn"/>
        <w:numPr>
          <w:ilvl w:val="0"/>
          <w:numId w:val="3"/>
        </w:numPr>
      </w:pPr>
      <w:r>
        <w:t>Chức năng: Data Plane chịu trách nhiệm chuyển tiếp các gói dữ liệu theo các quyết định được đưa ra bởi Control Plane. Nó thực hiện các hoạt động như truyền tải, định tuyến và lọc gói tin.</w:t>
      </w:r>
    </w:p>
    <w:p w14:paraId="24C6E247" w14:textId="77777777" w:rsidR="002B20A3" w:rsidRDefault="002B20A3" w:rsidP="00287A93">
      <w:pPr>
        <w:pStyle w:val="Nidungvnbn"/>
        <w:numPr>
          <w:ilvl w:val="0"/>
          <w:numId w:val="3"/>
        </w:numPr>
      </w:pPr>
      <w:r>
        <w:t>Hoạt động: Khi một gói dữ liệu đến một thiết bị mạng, Data Plane sẽ dựa vào bảng định tuyến (được xây dựng bởi Control Plane) để xác định đường đi của gói tin và chuyển tiếp nó đến đích. Data Plane thực hiện các hoạt động này ở tốc độ cao để đảm bảo hiệu suất mạng.</w:t>
      </w:r>
    </w:p>
    <w:p w14:paraId="7CE37F94" w14:textId="77777777" w:rsidR="002B20A3" w:rsidRDefault="002B20A3" w:rsidP="00287A93">
      <w:pPr>
        <w:pStyle w:val="Nidungvnbn"/>
        <w:numPr>
          <w:ilvl w:val="0"/>
          <w:numId w:val="3"/>
        </w:numPr>
      </w:pPr>
      <w:r>
        <w:t>Vị trí: Data Plane cũng được tích hợp trong các thiết bị mạng, nơi nó hoạt động song song với Control Plane nhưng với vai trò khác biệt.</w:t>
      </w:r>
    </w:p>
    <w:p w14:paraId="3EA23D0A" w14:textId="77777777" w:rsidR="002B20A3" w:rsidRDefault="002B20A3" w:rsidP="002B20A3">
      <w:pPr>
        <w:pStyle w:val="Nidungvnbn"/>
      </w:pPr>
      <w:r>
        <w:t>Trong các mạng truyền thống, Control Plane và Data Plane thường được tích hợp trong cùng một thiết bị mạng. Tuy nhiên, với sự ra đời của SDN (Software-Defined Networking), hai mặt phẳng này được tách biệt rõ ràng:</w:t>
      </w:r>
    </w:p>
    <w:p w14:paraId="710C6E3D" w14:textId="77777777" w:rsidR="002B20A3" w:rsidRDefault="002B20A3" w:rsidP="00287A93">
      <w:pPr>
        <w:pStyle w:val="Nidungvnbn"/>
        <w:numPr>
          <w:ilvl w:val="0"/>
          <w:numId w:val="4"/>
        </w:numPr>
      </w:pPr>
      <w:r>
        <w:t>Control Plane: Được chuyển lên các bộ điều khiển trung tâm (controllers), quản lý và ra quyết định cho toàn bộ mạng.</w:t>
      </w:r>
    </w:p>
    <w:p w14:paraId="223EBEFC" w14:textId="37DA518F" w:rsidR="0043654A" w:rsidRDefault="002B20A3" w:rsidP="0043654A">
      <w:pPr>
        <w:pStyle w:val="Nidungvnbn"/>
        <w:numPr>
          <w:ilvl w:val="0"/>
          <w:numId w:val="4"/>
        </w:numPr>
      </w:pPr>
      <w:r>
        <w:t>Data Plane: Vẫn được duy trì trong các thiết bị mạng nhưng hoạt động dưới sự chỉ đạo của Control Plane từ các bộ điều khiển.</w:t>
      </w:r>
    </w:p>
    <w:p w14:paraId="030F2A31" w14:textId="77777777" w:rsidR="0043654A" w:rsidRDefault="0043654A" w:rsidP="0043654A">
      <w:pPr>
        <w:pStyle w:val="Nidungvnbn"/>
      </w:pPr>
    </w:p>
    <w:p w14:paraId="575EEBD3" w14:textId="77777777" w:rsidR="0043654A" w:rsidRDefault="0043654A" w:rsidP="0043654A">
      <w:pPr>
        <w:pStyle w:val="Nidungvnbn"/>
      </w:pPr>
    </w:p>
    <w:p w14:paraId="3BFDA466" w14:textId="68766CF4" w:rsidR="002B20A3" w:rsidRDefault="002B20A3" w:rsidP="0043654A">
      <w:pPr>
        <w:pStyle w:val="Heading3"/>
      </w:pPr>
      <w:bookmarkStart w:id="21" w:name="_Toc174616932"/>
      <w:r>
        <w:lastRenderedPageBreak/>
        <w:t>Kiến trúc SDN</w:t>
      </w:r>
      <w:bookmarkEnd w:id="21"/>
    </w:p>
    <w:p w14:paraId="73FB007C" w14:textId="101E15B1" w:rsidR="00F824EA" w:rsidRDefault="008C0476" w:rsidP="008C0476">
      <w:pPr>
        <w:pStyle w:val="Caption"/>
      </w:pPr>
      <w:r w:rsidRPr="008C0476">
        <w:rPr>
          <w:noProof/>
        </w:rPr>
        <w:drawing>
          <wp:inline distT="0" distB="0" distL="0" distR="0" wp14:anchorId="6D32E8B6" wp14:editId="59BCB1E5">
            <wp:extent cx="5748893" cy="3387436"/>
            <wp:effectExtent l="0" t="0" r="4445" b="3810"/>
            <wp:docPr id="5281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1064" name=""/>
                    <pic:cNvPicPr/>
                  </pic:nvPicPr>
                  <pic:blipFill>
                    <a:blip r:embed="rId14"/>
                    <a:stretch>
                      <a:fillRect/>
                    </a:stretch>
                  </pic:blipFill>
                  <pic:spPr>
                    <a:xfrm>
                      <a:off x="0" y="0"/>
                      <a:ext cx="5811686" cy="3424436"/>
                    </a:xfrm>
                    <a:prstGeom prst="rect">
                      <a:avLst/>
                    </a:prstGeom>
                  </pic:spPr>
                </pic:pic>
              </a:graphicData>
            </a:graphic>
          </wp:inline>
        </w:drawing>
      </w:r>
    </w:p>
    <w:p w14:paraId="0C98B938" w14:textId="13EDBE45" w:rsidR="002B20A3" w:rsidRDefault="00F824EA" w:rsidP="00F824EA">
      <w:pPr>
        <w:pStyle w:val="Caption"/>
      </w:pPr>
      <w:bookmarkStart w:id="22" w:name="_Toc174616963"/>
      <w:r>
        <w:t xml:space="preserve">Hình </w:t>
      </w:r>
      <w:r>
        <w:fldChar w:fldCharType="begin"/>
      </w:r>
      <w:r>
        <w:instrText xml:space="preserve"> SEQ Hình \* ARABIC </w:instrText>
      </w:r>
      <w:r>
        <w:fldChar w:fldCharType="separate"/>
      </w:r>
      <w:r w:rsidR="00930B64">
        <w:rPr>
          <w:noProof/>
        </w:rPr>
        <w:t>3</w:t>
      </w:r>
      <w:r>
        <w:rPr>
          <w:noProof/>
        </w:rPr>
        <w:fldChar w:fldCharType="end"/>
      </w:r>
      <w:r>
        <w:t>: Kiến trúc cơ bản của SDN</w:t>
      </w:r>
      <w:r w:rsidR="008C0476">
        <w:t>[4]</w:t>
      </w:r>
      <w:bookmarkEnd w:id="22"/>
    </w:p>
    <w:p w14:paraId="41250A49" w14:textId="77777777" w:rsidR="002B20A3" w:rsidRDefault="002B20A3" w:rsidP="002B20A3">
      <w:pPr>
        <w:pStyle w:val="Nidungvnbn"/>
      </w:pPr>
      <w:r>
        <w:t>Kiến trúc SDN bao gồm ba lớp chính:</w:t>
      </w:r>
    </w:p>
    <w:p w14:paraId="45086C5C" w14:textId="0948A508" w:rsidR="002B20A3" w:rsidRDefault="002B20A3" w:rsidP="00287A93">
      <w:pPr>
        <w:pStyle w:val="Nidungvnbn"/>
        <w:numPr>
          <w:ilvl w:val="0"/>
          <w:numId w:val="5"/>
        </w:numPr>
      </w:pPr>
      <w:r>
        <w:t>Lớp hạ tầng mạng (Infrastructure):</w:t>
      </w:r>
    </w:p>
    <w:p w14:paraId="6F31D717" w14:textId="77777777" w:rsidR="002B20A3" w:rsidRDefault="002B20A3" w:rsidP="00287A93">
      <w:pPr>
        <w:pStyle w:val="Nidungvnbn"/>
        <w:numPr>
          <w:ilvl w:val="1"/>
          <w:numId w:val="5"/>
        </w:numPr>
      </w:pPr>
      <w:r>
        <w:t>Bao gồm các thiết bị mạng như switch và router.</w:t>
      </w:r>
    </w:p>
    <w:p w14:paraId="66158D1B" w14:textId="77777777" w:rsidR="002B20A3" w:rsidRDefault="002B20A3" w:rsidP="00287A93">
      <w:pPr>
        <w:pStyle w:val="Nidungvnbn"/>
        <w:numPr>
          <w:ilvl w:val="1"/>
          <w:numId w:val="5"/>
        </w:numPr>
      </w:pPr>
      <w:r>
        <w:t>Chịu trách nhiệm truyền tải dữ liệu.</w:t>
      </w:r>
    </w:p>
    <w:p w14:paraId="63D33978" w14:textId="09554320" w:rsidR="002B20A3" w:rsidRDefault="002B20A3" w:rsidP="00287A93">
      <w:pPr>
        <w:pStyle w:val="Nidungvnbn"/>
        <w:numPr>
          <w:ilvl w:val="0"/>
          <w:numId w:val="5"/>
        </w:numPr>
      </w:pPr>
      <w:r>
        <w:t xml:space="preserve">Lớp điều khiển (Control </w:t>
      </w:r>
      <w:r w:rsidR="002959B4">
        <w:t>plane</w:t>
      </w:r>
      <w:r>
        <w:t>):</w:t>
      </w:r>
    </w:p>
    <w:p w14:paraId="3950A9AE" w14:textId="77777777" w:rsidR="002B20A3" w:rsidRDefault="002B20A3" w:rsidP="00287A93">
      <w:pPr>
        <w:pStyle w:val="Nidungvnbn"/>
        <w:numPr>
          <w:ilvl w:val="1"/>
          <w:numId w:val="5"/>
        </w:numPr>
      </w:pPr>
      <w:r>
        <w:t>Gồm các bộ điều khiển (controller), đây là nơi diễn ra việc ra quyết định và quản lý toàn bộ mạng.</w:t>
      </w:r>
    </w:p>
    <w:p w14:paraId="668A4011" w14:textId="77777777" w:rsidR="002B20A3" w:rsidRDefault="002B20A3" w:rsidP="00287A93">
      <w:pPr>
        <w:pStyle w:val="Nidungvnbn"/>
        <w:numPr>
          <w:ilvl w:val="1"/>
          <w:numId w:val="5"/>
        </w:numPr>
      </w:pPr>
      <w:r>
        <w:t>Controller giao tiếp với các thiết bị mạng qua giao diện phía Nam (Southbound Interface), thường sử dụng giao thức OpenFlow.</w:t>
      </w:r>
    </w:p>
    <w:p w14:paraId="60C8AD6E" w14:textId="0488A5AE" w:rsidR="002B20A3" w:rsidRDefault="002B20A3" w:rsidP="00287A93">
      <w:pPr>
        <w:pStyle w:val="Nidungvnbn"/>
        <w:numPr>
          <w:ilvl w:val="0"/>
          <w:numId w:val="6"/>
        </w:numPr>
      </w:pPr>
      <w:r>
        <w:t xml:space="preserve">Lớp ứng dụng (Application </w:t>
      </w:r>
      <w:r w:rsidR="002959B4">
        <w:t>plane</w:t>
      </w:r>
      <w:r>
        <w:t>):</w:t>
      </w:r>
    </w:p>
    <w:p w14:paraId="0DB24C53" w14:textId="7A1FF85E" w:rsidR="002B20A3" w:rsidRDefault="002B20A3" w:rsidP="00287A93">
      <w:pPr>
        <w:pStyle w:val="Nidungvnbn"/>
        <w:numPr>
          <w:ilvl w:val="1"/>
          <w:numId w:val="6"/>
        </w:numPr>
      </w:pPr>
      <w:r w:rsidRPr="001204B0">
        <w:t>Là lớ</w:t>
      </w:r>
      <w:r>
        <w:t xml:space="preserve">p ứng dụng dành cho người dùng, người dùng có thể sử dụng các </w:t>
      </w:r>
      <w:r w:rsidRPr="001204B0">
        <w:t>API</w:t>
      </w:r>
      <w:r>
        <w:t xml:space="preserve"> được cung cấp từ lớp Control</w:t>
      </w:r>
      <w:r w:rsidRPr="001204B0">
        <w:t xml:space="preserve"> Layer</w:t>
      </w:r>
      <w:r>
        <w:t xml:space="preserve"> để có thể lập </w:t>
      </w:r>
      <w:r>
        <w:lastRenderedPageBreak/>
        <w:t>trình hoạt động của mạng, ngoài ra cho phép giám sát được lưu lượng ra vào mạng và hiệu năng.</w:t>
      </w:r>
    </w:p>
    <w:p w14:paraId="0C26CD32" w14:textId="77777777" w:rsidR="002B20A3" w:rsidRDefault="002B20A3" w:rsidP="00287A93">
      <w:pPr>
        <w:pStyle w:val="Nidungvnbn"/>
        <w:numPr>
          <w:ilvl w:val="1"/>
          <w:numId w:val="6"/>
        </w:numPr>
      </w:pPr>
      <w:r>
        <w:t>Các ứng dụng này cung cấp các chức năng và dịch vụ mạng cụ thể, như quản lý lưu lượng, bảo mật, và ảo hóa mạng.</w:t>
      </w:r>
    </w:p>
    <w:p w14:paraId="479A9DC1" w14:textId="77777777" w:rsidR="002B20A3" w:rsidRDefault="002B20A3" w:rsidP="002B20A3">
      <w:pPr>
        <w:pStyle w:val="Nidungvnbn"/>
      </w:pPr>
      <w:r>
        <w:t>Các lớp giao tiếp  thông  qua  một  tập  hợp các giao diện được gọi là northbound APIs và southbound  APIs.</w:t>
      </w:r>
    </w:p>
    <w:p w14:paraId="11A2BD7F" w14:textId="77777777" w:rsidR="002B20A3" w:rsidRDefault="002B20A3" w:rsidP="002B20A3">
      <w:pPr>
        <w:pStyle w:val="Heading3"/>
      </w:pPr>
      <w:bookmarkStart w:id="23" w:name="_Toc174616933"/>
      <w:r>
        <w:t>Giao thức OpenFlow</w:t>
      </w:r>
      <w:bookmarkEnd w:id="23"/>
    </w:p>
    <w:p w14:paraId="2B4C7672" w14:textId="77777777" w:rsidR="002B20A3" w:rsidRDefault="002B20A3" w:rsidP="002B20A3">
      <w:pPr>
        <w:pStyle w:val="Heading4"/>
      </w:pPr>
      <w:r>
        <w:t>Giới thiệu OpenFlow</w:t>
      </w:r>
    </w:p>
    <w:p w14:paraId="2F68CDEE" w14:textId="77777777" w:rsidR="002B20A3" w:rsidRDefault="002B20A3" w:rsidP="002B20A3">
      <w:pPr>
        <w:pStyle w:val="Nidungvnbn"/>
      </w:pPr>
      <w:r w:rsidRPr="00F719FC">
        <w:t>Giao thức OpenFlow là một thành phần quan trọng trong kiến trúc Mạng điều khiển bằng phần mềm (SDN - Software-Defined Networking). OpenFlow cho phép các bộ điều khiển SDN trực tiếp tương tác với tầng dữ liệu của các thiết bị mạng như switch và router, để quản lý luồng dữ liệu trên mạng.</w:t>
      </w:r>
    </w:p>
    <w:p w14:paraId="62B0E71F" w14:textId="77777777" w:rsidR="002B20A3" w:rsidRDefault="002B20A3" w:rsidP="002B20A3">
      <w:pPr>
        <w:pStyle w:val="Nidungvnbn"/>
      </w:pPr>
      <w:r w:rsidRPr="00F719FC">
        <w:t>OpenFlow là giao thức mở chuẩn hóa được thiết kế bởi nhóm Open Networking Foundation (ONF). Nó cho phép sự tách rời của tầng điều khiển (control plane) và tầng dữ liệu (data plane), một khái niệm cốt lõi của SDN. Tầng điều khiển quyết định đường đi của dữ liệu, trong khi tầng dữ liệu chịu trách nhiệm chuyển tiếp dữ liệu dựa trên những quyết định đó.</w:t>
      </w:r>
    </w:p>
    <w:p w14:paraId="379F6AED" w14:textId="77777777" w:rsidR="002B20A3" w:rsidRDefault="002B20A3" w:rsidP="002B20A3">
      <w:pPr>
        <w:pStyle w:val="Heading4"/>
      </w:pPr>
      <w:r>
        <w:t>Kiến trúc OpenFlow</w:t>
      </w:r>
    </w:p>
    <w:p w14:paraId="79D5D7B1" w14:textId="77777777" w:rsidR="002B20A3" w:rsidRDefault="002B20A3" w:rsidP="002B20A3">
      <w:pPr>
        <w:pStyle w:val="Caption"/>
        <w:keepNext/>
      </w:pPr>
      <w:r>
        <w:rPr>
          <w:noProof/>
        </w:rPr>
        <w:drawing>
          <wp:inline distT="0" distB="0" distL="0" distR="0" wp14:anchorId="287A3542" wp14:editId="6EB72D79">
            <wp:extent cx="3230880" cy="2447290"/>
            <wp:effectExtent l="0" t="0" r="7620" b="0"/>
            <wp:docPr id="4745167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9639" cy="2453925"/>
                    </a:xfrm>
                    <a:prstGeom prst="rect">
                      <a:avLst/>
                    </a:prstGeom>
                    <a:noFill/>
                  </pic:spPr>
                </pic:pic>
              </a:graphicData>
            </a:graphic>
          </wp:inline>
        </w:drawing>
      </w:r>
    </w:p>
    <w:p w14:paraId="1BC09A16" w14:textId="23CA3420" w:rsidR="002B20A3" w:rsidRPr="00171F4D" w:rsidRDefault="002B20A3" w:rsidP="002B20A3">
      <w:pPr>
        <w:pStyle w:val="Caption"/>
      </w:pPr>
      <w:bookmarkStart w:id="24" w:name="_Toc174616964"/>
      <w:r>
        <w:t xml:space="preserve">Hình </w:t>
      </w:r>
      <w:r>
        <w:fldChar w:fldCharType="begin"/>
      </w:r>
      <w:r>
        <w:instrText xml:space="preserve"> SEQ Hình \* ARABIC </w:instrText>
      </w:r>
      <w:r>
        <w:fldChar w:fldCharType="separate"/>
      </w:r>
      <w:r w:rsidR="00930B64">
        <w:rPr>
          <w:noProof/>
        </w:rPr>
        <w:t>4</w:t>
      </w:r>
      <w:r>
        <w:rPr>
          <w:noProof/>
        </w:rPr>
        <w:fldChar w:fldCharType="end"/>
      </w:r>
      <w:r>
        <w:t>: Các thành phần chính của OpenFlow</w:t>
      </w:r>
      <w:r w:rsidR="008C0476">
        <w:t xml:space="preserve"> [4]</w:t>
      </w:r>
      <w:bookmarkEnd w:id="24"/>
    </w:p>
    <w:p w14:paraId="46E41057" w14:textId="77777777" w:rsidR="002B20A3" w:rsidRDefault="002B20A3" w:rsidP="002B20A3">
      <w:pPr>
        <w:pStyle w:val="Nidungvnbn"/>
      </w:pPr>
      <w:r>
        <w:lastRenderedPageBreak/>
        <w:t>Kiến trúc OpenFlow bao gồm các thành phần chính sau:</w:t>
      </w:r>
    </w:p>
    <w:p w14:paraId="3653A4FC" w14:textId="77777777" w:rsidR="002B20A3" w:rsidRDefault="002B20A3" w:rsidP="00287A93">
      <w:pPr>
        <w:pStyle w:val="Nidungvnbn"/>
        <w:numPr>
          <w:ilvl w:val="0"/>
          <w:numId w:val="7"/>
        </w:numPr>
      </w:pPr>
      <w:r>
        <w:t>Controller (Bộ điều khiển): Là một hệ thống phần mềm trung tâm quản lý và điều khiển các thiết bị mạng bằng cách sử dụng giao thức OpenFlow.</w:t>
      </w:r>
    </w:p>
    <w:p w14:paraId="41ED270C" w14:textId="77777777" w:rsidR="002B20A3" w:rsidRDefault="002B20A3" w:rsidP="00287A93">
      <w:pPr>
        <w:pStyle w:val="Nidungvnbn"/>
        <w:numPr>
          <w:ilvl w:val="0"/>
          <w:numId w:val="7"/>
        </w:numPr>
      </w:pPr>
      <w:r>
        <w:t>OpenFlow Switch: Là thiết bị phần cứng hoặc phần mềm hỗ trợ giao thức OpenFlow, có chức năng chuyển tiếp dữ liệu dựa trên các quy tắc (flow rules) được thiết lập bởi Controller.</w:t>
      </w:r>
    </w:p>
    <w:p w14:paraId="41FFC67C" w14:textId="77777777" w:rsidR="002B20A3" w:rsidRDefault="002B20A3" w:rsidP="00287A93">
      <w:pPr>
        <w:pStyle w:val="Nidungvnbn"/>
        <w:numPr>
          <w:ilvl w:val="0"/>
          <w:numId w:val="7"/>
        </w:numPr>
      </w:pPr>
      <w:r>
        <w:t>Flow Table (Bảng luồng): Mỗi switch OpenFlow có một hoặc nhiều bảng luồng, chứa các quy tắc để xác định cách xử lý các gói tin.</w:t>
      </w:r>
    </w:p>
    <w:p w14:paraId="0C6E55B2" w14:textId="77777777" w:rsidR="002B20A3" w:rsidRDefault="002B20A3" w:rsidP="00287A93">
      <w:pPr>
        <w:pStyle w:val="Nidungvnbn"/>
        <w:numPr>
          <w:ilvl w:val="0"/>
          <w:numId w:val="7"/>
        </w:numPr>
      </w:pPr>
      <w:r>
        <w:t>Secure Channel (Kênh bảo mật): Là kênh giao tiếp an toàn giữa switch và Controller, thường sử dụng TLS (Transport Layer Security) để bảo mật.</w:t>
      </w:r>
    </w:p>
    <w:p w14:paraId="7FDA4E8C" w14:textId="77777777" w:rsidR="002B20A3" w:rsidRDefault="002B20A3" w:rsidP="002B20A3">
      <w:pPr>
        <w:pStyle w:val="Heading4"/>
      </w:pPr>
      <w:r w:rsidRPr="00F719FC">
        <w:t>Hoạt động của OpenFlow</w:t>
      </w:r>
    </w:p>
    <w:p w14:paraId="75045C99" w14:textId="77777777" w:rsidR="002B20A3" w:rsidRDefault="002B20A3" w:rsidP="002B20A3">
      <w:pPr>
        <w:pStyle w:val="Nidungvnbn"/>
      </w:pPr>
      <w:r>
        <w:t>Quy trình hoạt động của OpenFlow có thể được mô tả như sau:</w:t>
      </w:r>
    </w:p>
    <w:p w14:paraId="436150A5" w14:textId="77777777" w:rsidR="002B20A3" w:rsidRDefault="002B20A3" w:rsidP="00287A93">
      <w:pPr>
        <w:pStyle w:val="Nidungvnbn"/>
        <w:numPr>
          <w:ilvl w:val="0"/>
          <w:numId w:val="8"/>
        </w:numPr>
      </w:pPr>
      <w:r>
        <w:t>Thiết lập Kết nối: Switch OpenFlow khởi tạo một kết nối bảo mật với Controller thông qua kênh bảo mật.</w:t>
      </w:r>
    </w:p>
    <w:p w14:paraId="075F958C" w14:textId="77777777" w:rsidR="002B20A3" w:rsidRDefault="002B20A3" w:rsidP="00287A93">
      <w:pPr>
        <w:pStyle w:val="Nidungvnbn"/>
        <w:numPr>
          <w:ilvl w:val="0"/>
          <w:numId w:val="8"/>
        </w:numPr>
      </w:pPr>
      <w:r>
        <w:t>Trao đổi Thông tin: Switch gửi thông tin về các cổng (ports) và khả năng của mình tới Controller. Controller có thể sử dụng thông tin này để xây dựng các bảng luồng và cấu hình switch.</w:t>
      </w:r>
    </w:p>
    <w:p w14:paraId="78F8D9E6" w14:textId="77777777" w:rsidR="002B20A3" w:rsidRDefault="002B20A3" w:rsidP="00287A93">
      <w:pPr>
        <w:pStyle w:val="Nidungvnbn"/>
        <w:numPr>
          <w:ilvl w:val="0"/>
          <w:numId w:val="8"/>
        </w:numPr>
      </w:pPr>
      <w:r>
        <w:t>Quản lý Luồng: Khi một gói tin mới đến switch mà không có quy tắc nào trong bảng luồng để xử lý nó, gói tin sẽ được gửi đến Controller. Controller sẽ quyết định cách xử lý gói tin đó và cài đặt một quy tắc mới vào bảng luồng của switch.</w:t>
      </w:r>
    </w:p>
    <w:p w14:paraId="7DCC35AD" w14:textId="77777777" w:rsidR="002B20A3" w:rsidRDefault="002B20A3" w:rsidP="00287A93">
      <w:pPr>
        <w:pStyle w:val="Nidungvnbn"/>
        <w:numPr>
          <w:ilvl w:val="0"/>
          <w:numId w:val="8"/>
        </w:numPr>
      </w:pPr>
      <w:r>
        <w:t>Chuyển tiếp Gói Tin: Dựa trên các quy tắc trong bảng luồng, switch sẽ chuyển tiếp các gói tin theo các hành động được xác định trước (ví dụ: chuyển tiếp, bỏ qua, thay đổi tiêu đề, v.v.).</w:t>
      </w:r>
    </w:p>
    <w:p w14:paraId="4CE4DA68" w14:textId="77777777" w:rsidR="00D622D8" w:rsidRDefault="00D622D8" w:rsidP="00D622D8">
      <w:pPr>
        <w:pStyle w:val="Nidungvnbn"/>
      </w:pPr>
    </w:p>
    <w:p w14:paraId="27914291" w14:textId="77777777" w:rsidR="00D622D8" w:rsidRPr="00F719FC" w:rsidRDefault="00D622D8" w:rsidP="00D622D8">
      <w:pPr>
        <w:pStyle w:val="Nidungvnbn"/>
      </w:pPr>
    </w:p>
    <w:p w14:paraId="1E34280F" w14:textId="77777777" w:rsidR="002B20A3" w:rsidRDefault="002B20A3" w:rsidP="002B20A3">
      <w:pPr>
        <w:pStyle w:val="Heading3"/>
      </w:pPr>
      <w:bookmarkStart w:id="25" w:name="_Toc174616934"/>
      <w:r>
        <w:lastRenderedPageBreak/>
        <w:t>Ryu Controller</w:t>
      </w:r>
      <w:bookmarkEnd w:id="25"/>
    </w:p>
    <w:p w14:paraId="51F184D1" w14:textId="77777777" w:rsidR="002B20A3" w:rsidRDefault="002B20A3" w:rsidP="002B20A3">
      <w:pPr>
        <w:pStyle w:val="Nidungvnbn"/>
      </w:pPr>
      <w:r w:rsidRPr="002E666C">
        <w:t>Ryu là một framework mã nguồn mở được thiết kế để phát triển các ứng dụng điều khiển mạng SDN (Software-Defined Networking). Được viết bằng ngôn ngữ lập trình Python, Ryu cung cấp một bộ công cụ và thư viện phong phú để phát triển các ứng dụng điều khiển mạng một cách nhanh chóng và dễ dàng</w:t>
      </w:r>
      <w:r>
        <w:t>.</w:t>
      </w:r>
    </w:p>
    <w:p w14:paraId="398116B3" w14:textId="1023ECC5" w:rsidR="002B20A3" w:rsidRDefault="002B20A3" w:rsidP="002B20A3">
      <w:pPr>
        <w:pStyle w:val="Nidungvnbn"/>
      </w:pPr>
      <w:r w:rsidRPr="002E666C">
        <w:t>Ryu hỗ trợ nhiều giao thức điều khiển mạng khác nhau, bao gồm OpenFlow (từ phiên bản 1.0 đến 1.5), Netconf, OF-config và nhiều giao thức khác. Điều này</w:t>
      </w:r>
      <w:r>
        <w:t xml:space="preserve"> </w:t>
      </w:r>
      <w:r w:rsidRPr="002E666C">
        <w:t>giúp</w:t>
      </w:r>
      <w:r>
        <w:t xml:space="preserve"> Ryu trở thành một công cụ linh hoạt và mạnh mẽ trong việc triển khai và quản lý mạng SDN.</w:t>
      </w:r>
    </w:p>
    <w:p w14:paraId="2850A386" w14:textId="77777777" w:rsidR="002B20A3" w:rsidRDefault="002B20A3" w:rsidP="002B20A3">
      <w:pPr>
        <w:pStyle w:val="Heading4"/>
      </w:pPr>
      <w:r>
        <w:t>Kiến trúc của Ryu Controller</w:t>
      </w:r>
    </w:p>
    <w:p w14:paraId="389E24FF" w14:textId="77777777" w:rsidR="002B20A3" w:rsidRDefault="002B20A3" w:rsidP="002B20A3">
      <w:pPr>
        <w:pStyle w:val="Nidungvnbn"/>
      </w:pPr>
      <w:r>
        <w:t>Ryu Controller được thiết kế với kiến trúc module hóa, cho phép các nhà phát triển dễ dàng thêm, xóa hoặc tùy chỉnh các chức năng của nó. Dưới đây là các thành phần chính của Ryu:</w:t>
      </w:r>
    </w:p>
    <w:p w14:paraId="25FE11E5" w14:textId="77777777" w:rsidR="002B20A3" w:rsidRDefault="002B20A3" w:rsidP="00287A93">
      <w:pPr>
        <w:pStyle w:val="Nidungvnbn"/>
        <w:numPr>
          <w:ilvl w:val="0"/>
          <w:numId w:val="9"/>
        </w:numPr>
      </w:pPr>
      <w:r>
        <w:t>Core Components (Thành phần lõi): Bao gồm các thư viện và công cụ cơ bản để quản lý và điều khiển mạng. Thành phần lõi của Ryu chịu trách nhiệm xử lý các yêu cầu từ các thiết bị mạng và điều khiển chúng theo các quy tắc và chính sách được định nghĩa.</w:t>
      </w:r>
    </w:p>
    <w:p w14:paraId="1F014E11" w14:textId="77777777" w:rsidR="002B20A3" w:rsidRDefault="002B20A3" w:rsidP="00287A93">
      <w:pPr>
        <w:pStyle w:val="Nidungvnbn"/>
        <w:numPr>
          <w:ilvl w:val="0"/>
          <w:numId w:val="9"/>
        </w:numPr>
      </w:pPr>
      <w:r>
        <w:t>Application Components (Thành phần ứng dụng): Đây là nơi mà các ứng dụng mạng cụ thể được triển khai. Các ứng dụng này có thể bao gồm các chức năng như định tuyến, quản lý băng thông, phát hiện tấn công DDoS, v.v. Các ứng dụng này tương tác với các thành phần lõi của Ryu để thực hiện các tác vụ điều khiển mạng.</w:t>
      </w:r>
    </w:p>
    <w:p w14:paraId="101CADC8" w14:textId="77777777" w:rsidR="002B20A3" w:rsidRDefault="002B20A3" w:rsidP="00287A93">
      <w:pPr>
        <w:pStyle w:val="Nidungvnbn"/>
        <w:numPr>
          <w:ilvl w:val="0"/>
          <w:numId w:val="9"/>
        </w:numPr>
      </w:pPr>
      <w:r>
        <w:t>API (Giao diện lập trình ứng dụng): Ryu cung cấp các API phong phú cho phép các nhà phát triển tương tác với controller và các thiết bị mạng. API của Ryu được thiết kế theo hướng RESTful, giúp dễ dàng tích hợp với các ứng dụng và dịch vụ khác.</w:t>
      </w:r>
    </w:p>
    <w:p w14:paraId="05616EDF" w14:textId="77777777" w:rsidR="00D622D8" w:rsidRDefault="00D622D8" w:rsidP="00D622D8">
      <w:pPr>
        <w:pStyle w:val="Nidungvnbn"/>
      </w:pPr>
    </w:p>
    <w:p w14:paraId="47F60EF2" w14:textId="77777777" w:rsidR="00D622D8" w:rsidRDefault="00D622D8" w:rsidP="00D622D8">
      <w:pPr>
        <w:pStyle w:val="Nidungvnbn"/>
      </w:pPr>
    </w:p>
    <w:p w14:paraId="37438FB3" w14:textId="77777777" w:rsidR="002B20A3" w:rsidRDefault="002B20A3" w:rsidP="002B20A3">
      <w:pPr>
        <w:pStyle w:val="Heading4"/>
      </w:pPr>
      <w:r>
        <w:lastRenderedPageBreak/>
        <w:t>Hoạt động của Ryu Controller</w:t>
      </w:r>
    </w:p>
    <w:p w14:paraId="35EC88CA" w14:textId="77777777" w:rsidR="002B20A3" w:rsidRDefault="002B20A3" w:rsidP="002B20A3">
      <w:pPr>
        <w:pStyle w:val="Nidungvnbn"/>
      </w:pPr>
      <w:r>
        <w:t>Ryu Controller hoạt động bằng cách nhận và xử lý các sự kiện mạng từ các thiết bị mạng, sau đó thực hiện các hành động điều khiển dựa trên các sự kiện này. Quá trình hoạt động của Ryu có thể được mô tả qua các bước sau:</w:t>
      </w:r>
    </w:p>
    <w:p w14:paraId="4E488127" w14:textId="77777777" w:rsidR="002B20A3" w:rsidRDefault="002B20A3" w:rsidP="00287A93">
      <w:pPr>
        <w:pStyle w:val="Nidungvnbn"/>
        <w:numPr>
          <w:ilvl w:val="0"/>
          <w:numId w:val="10"/>
        </w:numPr>
      </w:pPr>
      <w:r>
        <w:t>Kết nối và đăng ký: Các thiết bị mạng (như OpenFlow switch) kết nối với Ryu Controller thông qua giao thức OpenFlow. Khi kết nối được thiết lập, các thiết bị này đăng ký với Ryu Controller.</w:t>
      </w:r>
    </w:p>
    <w:p w14:paraId="4E8F91DB" w14:textId="77777777" w:rsidR="002B20A3" w:rsidRDefault="002B20A3" w:rsidP="00287A93">
      <w:pPr>
        <w:pStyle w:val="Nidungvnbn"/>
        <w:numPr>
          <w:ilvl w:val="0"/>
          <w:numId w:val="10"/>
        </w:numPr>
      </w:pPr>
      <w:r>
        <w:t>Nhận sự kiện: Ryu Controller lắng nghe và nhận các sự kiện mạng từ các thiết bị đã đăng ký. Các sự kiện này có thể bao gồm các gói tin mới, thay đổi trạng thái của các cổng, và các sự kiện khác.</w:t>
      </w:r>
    </w:p>
    <w:p w14:paraId="74DB4C7B" w14:textId="77777777" w:rsidR="002B20A3" w:rsidRDefault="002B20A3" w:rsidP="00287A93">
      <w:pPr>
        <w:pStyle w:val="Nidungvnbn"/>
        <w:numPr>
          <w:ilvl w:val="0"/>
          <w:numId w:val="10"/>
        </w:numPr>
      </w:pPr>
      <w:r>
        <w:t>Xử lý sự kiện: Ryu Controller sử dụng các ứng dụng và các module để xử lý các sự kiện nhận được. Các ứng dụng này có thể áp dụng các quy tắc và chính sách điều khiển để quyết định hành động cần thực hiện.</w:t>
      </w:r>
    </w:p>
    <w:p w14:paraId="1C12074B" w14:textId="77777777" w:rsidR="002B20A3" w:rsidRDefault="002B20A3" w:rsidP="00287A93">
      <w:pPr>
        <w:pStyle w:val="Nidungvnbn"/>
        <w:numPr>
          <w:ilvl w:val="0"/>
          <w:numId w:val="10"/>
        </w:numPr>
      </w:pPr>
      <w:r>
        <w:t>Thực hiện hành động: Dựa trên kết quả xử lý sự kiện, Ryu Controller gửi các lệnh điều khiển đến các thiết bị mạng. Các lệnh này có thể bao gồm cài đặt các quy tắc mới trong flow table, thay đổi cấu hình của các cổng, hoặc các hành động khác.</w:t>
      </w:r>
    </w:p>
    <w:p w14:paraId="7F6032F9" w14:textId="64291158" w:rsidR="00E45F0A" w:rsidRDefault="00E45F0A" w:rsidP="00E45F0A">
      <w:pPr>
        <w:pStyle w:val="Heading2"/>
        <w:rPr>
          <w:lang w:val="en-US"/>
        </w:rPr>
      </w:pPr>
      <w:bookmarkStart w:id="26" w:name="_Toc174616935"/>
      <w:r>
        <w:rPr>
          <w:lang w:val="en-US"/>
        </w:rPr>
        <w:t>Xây dựng mô hình mạng</w:t>
      </w:r>
      <w:bookmarkEnd w:id="26"/>
    </w:p>
    <w:p w14:paraId="3FBA24B5" w14:textId="1AE5EA76" w:rsidR="00D622D8" w:rsidRPr="00D622D8" w:rsidRDefault="00D622D8" w:rsidP="00D622D8">
      <w:pPr>
        <w:pStyle w:val="Nidungvnbn"/>
      </w:pPr>
      <w:r w:rsidRPr="00D622D8">
        <w:t>Hệ thống mạng</w:t>
      </w:r>
      <w:r>
        <w:t xml:space="preserve"> (</w:t>
      </w:r>
      <w:r>
        <w:fldChar w:fldCharType="begin"/>
      </w:r>
      <w:r>
        <w:instrText xml:space="preserve"> REF _Ref174616656 \h </w:instrText>
      </w:r>
      <w:r>
        <w:fldChar w:fldCharType="separate"/>
      </w:r>
      <w:r>
        <w:t xml:space="preserve">Hình </w:t>
      </w:r>
      <w:r>
        <w:rPr>
          <w:noProof/>
        </w:rPr>
        <w:t>5</w:t>
      </w:r>
      <w:r>
        <w:fldChar w:fldCharType="end"/>
      </w:r>
      <w:r>
        <w:t>)</w:t>
      </w:r>
      <w:r w:rsidRPr="00D622D8">
        <w:t xml:space="preserve"> gồm một Router R1 được kết nối với Router ISP. Router ISP được kết nối bởi một host Attacker mô phỏng các client từ bên ngoài của hệ thống mạng. Router R1 kết nối với 2 OVSKernelSwitch s1, s2 tương ứng với 2 VLAN: </w:t>
      </w:r>
    </w:p>
    <w:p w14:paraId="631F092C" w14:textId="77777777" w:rsidR="00D622D8" w:rsidRPr="00D622D8" w:rsidRDefault="00D622D8" w:rsidP="00D622D8">
      <w:pPr>
        <w:pStyle w:val="Nidungvnbn"/>
      </w:pPr>
      <w:r w:rsidRPr="00D622D8">
        <w:t>VLAN 10: 192.168.0.0/24 (Switch s1)</w:t>
      </w:r>
    </w:p>
    <w:p w14:paraId="38AFB986" w14:textId="77777777" w:rsidR="00D622D8" w:rsidRPr="00D622D8" w:rsidRDefault="00D622D8" w:rsidP="00D622D8">
      <w:pPr>
        <w:pStyle w:val="Nidungvnbn"/>
      </w:pPr>
      <w:r w:rsidRPr="00D622D8">
        <w:t>VLAN 20: 192.168.1.0/24 (Switch s2)</w:t>
      </w:r>
    </w:p>
    <w:p w14:paraId="5D335445" w14:textId="486D09AB" w:rsidR="00D622D8" w:rsidRPr="00D622D8" w:rsidRDefault="00D622D8" w:rsidP="00D622D8">
      <w:pPr>
        <w:pStyle w:val="Nidungvnbn"/>
      </w:pPr>
      <w:r w:rsidRPr="00D622D8">
        <w:t>Trong đó Switch s1 kết nối với 3 host h1, h2, h3. Switch s2 kết nối với 3 host h4, h5, h6. Host h1 được cấu hình như một Web Server trong hệ thống mạng có chạy trên địa chỉ ip 192.168.0.1 ở port 80. Việc cấu hình định tuyến trên Router cũng như các thiết bị khác được định nghĩa bằng chương trình Python.</w:t>
      </w:r>
    </w:p>
    <w:p w14:paraId="44CBDC6A" w14:textId="0E0EEC60" w:rsidR="002C7ECF" w:rsidRDefault="0064316A" w:rsidP="002C7ECF">
      <w:pPr>
        <w:pStyle w:val="Caption"/>
        <w:keepNext/>
      </w:pPr>
      <w:r w:rsidRPr="0064316A">
        <w:rPr>
          <w:noProof/>
        </w:rPr>
        <w:lastRenderedPageBreak/>
        <w:drawing>
          <wp:inline distT="0" distB="0" distL="0" distR="0" wp14:anchorId="6D8ECD54" wp14:editId="6FDFEE7A">
            <wp:extent cx="5744505" cy="2954655"/>
            <wp:effectExtent l="0" t="0" r="8890" b="0"/>
            <wp:docPr id="201753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37022" name=""/>
                    <pic:cNvPicPr/>
                  </pic:nvPicPr>
                  <pic:blipFill>
                    <a:blip r:embed="rId16"/>
                    <a:stretch>
                      <a:fillRect/>
                    </a:stretch>
                  </pic:blipFill>
                  <pic:spPr>
                    <a:xfrm>
                      <a:off x="0" y="0"/>
                      <a:ext cx="5786342" cy="2976174"/>
                    </a:xfrm>
                    <a:prstGeom prst="rect">
                      <a:avLst/>
                    </a:prstGeom>
                  </pic:spPr>
                </pic:pic>
              </a:graphicData>
            </a:graphic>
          </wp:inline>
        </w:drawing>
      </w:r>
    </w:p>
    <w:p w14:paraId="0F7FA2EB" w14:textId="1696C770" w:rsidR="002C7ECF" w:rsidRDefault="002C7ECF" w:rsidP="00D622D8">
      <w:pPr>
        <w:pStyle w:val="Caption"/>
      </w:pPr>
      <w:bookmarkStart w:id="27" w:name="_Ref174616656"/>
      <w:bookmarkStart w:id="28" w:name="_Toc174616965"/>
      <w:r>
        <w:t xml:space="preserve">Hình </w:t>
      </w:r>
      <w:r>
        <w:fldChar w:fldCharType="begin"/>
      </w:r>
      <w:r>
        <w:instrText xml:space="preserve"> SEQ Hình \* ARABIC </w:instrText>
      </w:r>
      <w:r>
        <w:fldChar w:fldCharType="separate"/>
      </w:r>
      <w:r w:rsidR="00930B64">
        <w:rPr>
          <w:noProof/>
        </w:rPr>
        <w:t>5</w:t>
      </w:r>
      <w:r>
        <w:rPr>
          <w:noProof/>
        </w:rPr>
        <w:fldChar w:fldCharType="end"/>
      </w:r>
      <w:bookmarkEnd w:id="27"/>
      <w:r>
        <w:t>: Kiến trúc mô hình mạng</w:t>
      </w:r>
      <w:bookmarkEnd w:id="28"/>
    </w:p>
    <w:p w14:paraId="179E9FAC" w14:textId="281F607B" w:rsidR="00000CAC" w:rsidRDefault="00000CAC" w:rsidP="00000CAC">
      <w:pPr>
        <w:pStyle w:val="Heading2"/>
        <w:rPr>
          <w:lang w:val="en-US"/>
        </w:rPr>
      </w:pPr>
      <w:bookmarkStart w:id="29" w:name="_Toc174616936"/>
      <w:r>
        <w:rPr>
          <w:lang w:val="en-US"/>
        </w:rPr>
        <w:t>Thu thập dữ liệu</w:t>
      </w:r>
      <w:bookmarkEnd w:id="29"/>
    </w:p>
    <w:p w14:paraId="25412361" w14:textId="0D65107C" w:rsidR="00172043" w:rsidRPr="00172043" w:rsidRDefault="00172043" w:rsidP="00172043">
      <w:pPr>
        <w:pStyle w:val="Heading3"/>
      </w:pPr>
      <w:bookmarkStart w:id="30" w:name="_Toc174616937"/>
      <w:r w:rsidRPr="00172043">
        <w:t>Mô tả các bước trong quá tr</w:t>
      </w:r>
      <w:r>
        <w:t>ình thu thập dữ liệu</w:t>
      </w:r>
      <w:bookmarkEnd w:id="30"/>
    </w:p>
    <w:p w14:paraId="4C386606" w14:textId="77777777" w:rsidR="00D622D8" w:rsidRDefault="00D622D8" w:rsidP="00D622D8">
      <w:pPr>
        <w:pStyle w:val="Nidungvnbn"/>
      </w:pPr>
      <w:r>
        <w:fldChar w:fldCharType="begin"/>
      </w:r>
      <w:r>
        <w:instrText xml:space="preserve"> REF _Ref174616710 \h </w:instrText>
      </w:r>
      <w:r>
        <w:fldChar w:fldCharType="separate"/>
      </w:r>
      <w:r w:rsidRPr="00172043">
        <w:t xml:space="preserve">Hình </w:t>
      </w:r>
      <w:r>
        <w:rPr>
          <w:noProof/>
        </w:rPr>
        <w:t>6</w:t>
      </w:r>
      <w:r>
        <w:fldChar w:fldCharType="end"/>
      </w:r>
      <w:r w:rsidRPr="00172043">
        <w:t xml:space="preserve"> </w:t>
      </w:r>
      <w:r>
        <w:t>m</w:t>
      </w:r>
      <w:r w:rsidRPr="00172043">
        <w:t>ô tả quá trình thu thập dữ liệu để xây dựng dataset, dữ liệu được thu thập hai loại lưu lượng là bình thường và lưu lượng trong trường hợp tấn công DDoS. Dữ liệu thu thập từ hai loại lưu lượng được tiến hành trích xuất đặc trưng, nhãn 0 sẽ được gán cho lưu lượng bình thường, nhãn 1 sẽ được gán cho trường hợp có DDoS. Dataset thu thập</w:t>
      </w:r>
      <w:r>
        <w:t xml:space="preserve"> được</w:t>
      </w:r>
      <w:r w:rsidRPr="00172043">
        <w:t xml:space="preserve"> thông qua việc giám sát traffic trên RYU-controller. Các đặc trưng được tham thảo</w:t>
      </w:r>
      <w:r>
        <w:t xml:space="preserve"> và phát triển</w:t>
      </w:r>
      <w:r w:rsidRPr="00172043">
        <w:t xml:space="preserve"> từ [</w:t>
      </w:r>
      <w:r>
        <w:t>3</w:t>
      </w:r>
      <w:r w:rsidRPr="00172043">
        <w:t xml:space="preserve">]. </w:t>
      </w:r>
    </w:p>
    <w:p w14:paraId="3CF4FEB9" w14:textId="77777777" w:rsidR="00D622D8" w:rsidRDefault="00D622D8" w:rsidP="00D622D8">
      <w:pPr>
        <w:pStyle w:val="Nidungvnbn"/>
        <w:rPr>
          <w:noProof/>
        </w:rPr>
      </w:pPr>
    </w:p>
    <w:p w14:paraId="5477F814" w14:textId="7F13FD9A" w:rsidR="00172043" w:rsidRDefault="00172043" w:rsidP="00172043">
      <w:pPr>
        <w:pStyle w:val="Caption"/>
        <w:keepNext/>
      </w:pPr>
      <w:r>
        <w:rPr>
          <w:noProof/>
        </w:rPr>
        <w:drawing>
          <wp:inline distT="0" distB="0" distL="0" distR="0" wp14:anchorId="0B528299" wp14:editId="22AE7FF3">
            <wp:extent cx="5579745" cy="1680210"/>
            <wp:effectExtent l="0" t="0" r="1905" b="0"/>
            <wp:docPr id="3993690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73730" name="Picture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79745" cy="1680210"/>
                    </a:xfrm>
                    <a:prstGeom prst="rect">
                      <a:avLst/>
                    </a:prstGeom>
                  </pic:spPr>
                </pic:pic>
              </a:graphicData>
            </a:graphic>
          </wp:inline>
        </w:drawing>
      </w:r>
    </w:p>
    <w:p w14:paraId="4C01F714" w14:textId="38708174" w:rsidR="00172043" w:rsidRDefault="00172043" w:rsidP="00172043">
      <w:pPr>
        <w:pStyle w:val="Caption"/>
      </w:pPr>
      <w:bookmarkStart w:id="31" w:name="_Ref174616710"/>
      <w:bookmarkStart w:id="32" w:name="_Toc174616966"/>
      <w:r w:rsidRPr="00172043">
        <w:t xml:space="preserve">Hình </w:t>
      </w:r>
      <w:r>
        <w:fldChar w:fldCharType="begin"/>
      </w:r>
      <w:r w:rsidRPr="00172043">
        <w:instrText xml:space="preserve"> SEQ Hình \* ARABIC </w:instrText>
      </w:r>
      <w:r>
        <w:fldChar w:fldCharType="separate"/>
      </w:r>
      <w:r w:rsidR="00930B64">
        <w:rPr>
          <w:noProof/>
        </w:rPr>
        <w:t>6</w:t>
      </w:r>
      <w:r>
        <w:fldChar w:fldCharType="end"/>
      </w:r>
      <w:bookmarkEnd w:id="31"/>
      <w:r w:rsidRPr="00172043">
        <w:t>: Các bước trong quá tr</w:t>
      </w:r>
      <w:r>
        <w:t>ình thu thập dữ liệu</w:t>
      </w:r>
      <w:bookmarkEnd w:id="32"/>
    </w:p>
    <w:p w14:paraId="77C2545E" w14:textId="08C5077A" w:rsidR="005C0BCF" w:rsidRDefault="005C0BCF" w:rsidP="005C0BCF">
      <w:pPr>
        <w:pStyle w:val="Heading3"/>
      </w:pPr>
      <w:bookmarkStart w:id="33" w:name="_Toc174616938"/>
      <w:r>
        <w:lastRenderedPageBreak/>
        <w:t>Mô tả dữ liệu</w:t>
      </w:r>
      <w:bookmarkEnd w:id="33"/>
    </w:p>
    <w:p w14:paraId="20AE903B" w14:textId="0F8D44FF" w:rsidR="005C0BCF" w:rsidRDefault="005C0BCF" w:rsidP="005C0BCF">
      <w:pPr>
        <w:pStyle w:val="Nidungvnbn"/>
      </w:pPr>
      <w:r>
        <w:t>Mô tả:</w:t>
      </w:r>
    </w:p>
    <w:p w14:paraId="46233D94" w14:textId="7DA3DFC0" w:rsidR="005C0BCF" w:rsidRDefault="005C0BCF" w:rsidP="00287A93">
      <w:pPr>
        <w:pStyle w:val="Nidungvnbn"/>
        <w:numPr>
          <w:ilvl w:val="1"/>
          <w:numId w:val="13"/>
        </w:numPr>
      </w:pPr>
      <w:r>
        <w:t>Tên file: DDos_and_Normal_Traffic_Dataset.csv.</w:t>
      </w:r>
    </w:p>
    <w:p w14:paraId="50FE2990" w14:textId="103E147D" w:rsidR="005C0BCF" w:rsidRDefault="005C0BCF" w:rsidP="00287A93">
      <w:pPr>
        <w:pStyle w:val="Nidungvnbn"/>
        <w:numPr>
          <w:ilvl w:val="1"/>
          <w:numId w:val="13"/>
        </w:numPr>
      </w:pPr>
      <w:r>
        <w:t>Kích thước: 11</w:t>
      </w:r>
      <w:r w:rsidR="006368AA">
        <w:t>3</w:t>
      </w:r>
      <w:r>
        <w:t>MB.</w:t>
      </w:r>
    </w:p>
    <w:p w14:paraId="418D4823" w14:textId="5EF951CA" w:rsidR="005C0BCF" w:rsidRDefault="005C0BCF" w:rsidP="00287A93">
      <w:pPr>
        <w:pStyle w:val="Nidungvnbn"/>
        <w:numPr>
          <w:ilvl w:val="1"/>
          <w:numId w:val="13"/>
        </w:numPr>
      </w:pPr>
      <w:r>
        <w:t>Cấu trúc: 5</w:t>
      </w:r>
      <w:r w:rsidR="006E35F2">
        <w:t>53968</w:t>
      </w:r>
      <w:r>
        <w:t xml:space="preserve"> dòng, 28 cột.</w:t>
      </w:r>
    </w:p>
    <w:p w14:paraId="26E48481" w14:textId="29A4B7F1" w:rsidR="005C0BCF" w:rsidRDefault="005C0BCF" w:rsidP="00287A93">
      <w:pPr>
        <w:pStyle w:val="Nidungvnbn"/>
        <w:numPr>
          <w:ilvl w:val="1"/>
          <w:numId w:val="12"/>
        </w:numPr>
      </w:pPr>
      <w:r>
        <w:t xml:space="preserve">Các đặc trưng được mô tả trong </w:t>
      </w:r>
      <w:r w:rsidR="00D622D8">
        <w:fldChar w:fldCharType="begin"/>
      </w:r>
      <w:r w:rsidR="00D622D8">
        <w:instrText xml:space="preserve"> REF _Ref174616800 \h </w:instrText>
      </w:r>
      <w:r w:rsidR="00D622D8">
        <w:fldChar w:fldCharType="separate"/>
      </w:r>
      <w:r w:rsidR="00D622D8">
        <w:t xml:space="preserve">Bảng </w:t>
      </w:r>
      <w:r w:rsidR="00D622D8">
        <w:rPr>
          <w:noProof/>
        </w:rPr>
        <w:t>4</w:t>
      </w:r>
      <w:r w:rsidR="00D622D8">
        <w:fldChar w:fldCharType="end"/>
      </w:r>
      <w:r w:rsidR="00D622D8">
        <w:t>.</w:t>
      </w:r>
    </w:p>
    <w:p w14:paraId="1679A7AB" w14:textId="5374FCD1" w:rsidR="006E5508" w:rsidRDefault="006E5508" w:rsidP="006E5508">
      <w:pPr>
        <w:pStyle w:val="Caption"/>
        <w:keepNext/>
      </w:pPr>
      <w:bookmarkStart w:id="34" w:name="_Ref174616800"/>
      <w:bookmarkStart w:id="35" w:name="_Toc174616988"/>
      <w:r>
        <w:t xml:space="preserve">Bảng </w:t>
      </w:r>
      <w:r>
        <w:fldChar w:fldCharType="begin"/>
      </w:r>
      <w:r>
        <w:instrText xml:space="preserve"> SEQ Bảng \* ARABIC </w:instrText>
      </w:r>
      <w:r>
        <w:fldChar w:fldCharType="separate"/>
      </w:r>
      <w:r w:rsidR="00C84E0F">
        <w:rPr>
          <w:noProof/>
        </w:rPr>
        <w:t>4</w:t>
      </w:r>
      <w:r>
        <w:rPr>
          <w:noProof/>
        </w:rPr>
        <w:fldChar w:fldCharType="end"/>
      </w:r>
      <w:bookmarkEnd w:id="34"/>
      <w:r>
        <w:t>: Mô tả các đặc trưng của dữ liệu</w:t>
      </w:r>
      <w:bookmarkEnd w:id="35"/>
    </w:p>
    <w:tbl>
      <w:tblPr>
        <w:tblStyle w:val="TableGrid"/>
        <w:tblW w:w="0" w:type="auto"/>
        <w:tblLayout w:type="fixed"/>
        <w:tblLook w:val="04A0" w:firstRow="1" w:lastRow="0" w:firstColumn="1" w:lastColumn="0" w:noHBand="0" w:noVBand="1"/>
      </w:tblPr>
      <w:tblGrid>
        <w:gridCol w:w="846"/>
        <w:gridCol w:w="2693"/>
        <w:gridCol w:w="5238"/>
      </w:tblGrid>
      <w:tr w:rsidR="00C359DB" w14:paraId="070AFF78" w14:textId="77777777" w:rsidTr="006F4D96">
        <w:tc>
          <w:tcPr>
            <w:tcW w:w="846" w:type="dxa"/>
          </w:tcPr>
          <w:p w14:paraId="47269F03" w14:textId="49464EFE" w:rsidR="00C359DB" w:rsidRPr="005E3C75" w:rsidRDefault="00C359DB" w:rsidP="00653AF6">
            <w:pPr>
              <w:pStyle w:val="Nidungvnbn"/>
              <w:ind w:firstLine="0"/>
              <w:rPr>
                <w:b/>
                <w:bCs/>
              </w:rPr>
            </w:pPr>
            <w:r>
              <w:rPr>
                <w:b/>
                <w:bCs/>
              </w:rPr>
              <w:t>STT</w:t>
            </w:r>
          </w:p>
        </w:tc>
        <w:tc>
          <w:tcPr>
            <w:tcW w:w="2693" w:type="dxa"/>
          </w:tcPr>
          <w:p w14:paraId="2FB54FAF" w14:textId="36431919" w:rsidR="00C359DB" w:rsidRPr="005E3C75" w:rsidRDefault="00C359DB" w:rsidP="00653AF6">
            <w:pPr>
              <w:pStyle w:val="Nidungvnbn"/>
              <w:ind w:firstLine="0"/>
              <w:rPr>
                <w:b/>
                <w:bCs/>
              </w:rPr>
            </w:pPr>
            <w:r w:rsidRPr="005E3C75">
              <w:rPr>
                <w:b/>
                <w:bCs/>
              </w:rPr>
              <w:t>Tên trường</w:t>
            </w:r>
          </w:p>
        </w:tc>
        <w:tc>
          <w:tcPr>
            <w:tcW w:w="5238" w:type="dxa"/>
          </w:tcPr>
          <w:p w14:paraId="59BEC7FC" w14:textId="77777777" w:rsidR="00C359DB" w:rsidRPr="005E3C75" w:rsidRDefault="00C359DB" w:rsidP="00653AF6">
            <w:pPr>
              <w:pStyle w:val="Nidungvnbn"/>
              <w:ind w:firstLine="0"/>
              <w:rPr>
                <w:b/>
                <w:bCs/>
              </w:rPr>
            </w:pPr>
            <w:r w:rsidRPr="005E3C75">
              <w:rPr>
                <w:b/>
                <w:bCs/>
              </w:rPr>
              <w:t>Mô tả</w:t>
            </w:r>
          </w:p>
        </w:tc>
      </w:tr>
      <w:tr w:rsidR="00C359DB" w14:paraId="245A9BFD" w14:textId="77777777" w:rsidTr="006F4D96">
        <w:tc>
          <w:tcPr>
            <w:tcW w:w="846" w:type="dxa"/>
          </w:tcPr>
          <w:p w14:paraId="6B647F39" w14:textId="2951407D" w:rsidR="00C359DB" w:rsidRPr="00FD0674" w:rsidRDefault="00C359DB" w:rsidP="00653AF6">
            <w:pPr>
              <w:pStyle w:val="Nidungvnbn"/>
              <w:ind w:firstLine="0"/>
            </w:pPr>
            <w:r>
              <w:t>1</w:t>
            </w:r>
          </w:p>
        </w:tc>
        <w:tc>
          <w:tcPr>
            <w:tcW w:w="2693" w:type="dxa"/>
          </w:tcPr>
          <w:p w14:paraId="4BF747CE" w14:textId="2FAF1925" w:rsidR="00C359DB" w:rsidRDefault="00C359DB" w:rsidP="00653AF6">
            <w:pPr>
              <w:pStyle w:val="Nidungvnbn"/>
              <w:ind w:firstLine="0"/>
            </w:pPr>
            <w:r w:rsidRPr="00FD0674">
              <w:t>timestamp</w:t>
            </w:r>
          </w:p>
        </w:tc>
        <w:tc>
          <w:tcPr>
            <w:tcW w:w="5238" w:type="dxa"/>
          </w:tcPr>
          <w:p w14:paraId="688A7FED" w14:textId="77777777" w:rsidR="00C359DB" w:rsidRDefault="00C359DB" w:rsidP="00653AF6">
            <w:pPr>
              <w:pStyle w:val="Nidungvnbn"/>
              <w:ind w:firstLine="0"/>
            </w:pPr>
            <w:r>
              <w:t>Thời gian thu thập thống kê, ở định dạng timestamp (số giây từ thời điểm bắt đầu của epoch).</w:t>
            </w:r>
          </w:p>
        </w:tc>
      </w:tr>
      <w:tr w:rsidR="00C359DB" w14:paraId="6D1A597C" w14:textId="77777777" w:rsidTr="006F4D96">
        <w:tc>
          <w:tcPr>
            <w:tcW w:w="846" w:type="dxa"/>
          </w:tcPr>
          <w:p w14:paraId="67DF0430" w14:textId="2D23C990" w:rsidR="00C359DB" w:rsidRPr="007A783F" w:rsidRDefault="00C359DB" w:rsidP="00653AF6">
            <w:pPr>
              <w:pStyle w:val="Nidungvnbn"/>
              <w:ind w:firstLine="0"/>
            </w:pPr>
            <w:r>
              <w:t>2</w:t>
            </w:r>
          </w:p>
        </w:tc>
        <w:tc>
          <w:tcPr>
            <w:tcW w:w="2693" w:type="dxa"/>
          </w:tcPr>
          <w:p w14:paraId="431EFA2C" w14:textId="0971A54C" w:rsidR="00C359DB" w:rsidRDefault="00C359DB" w:rsidP="00653AF6">
            <w:pPr>
              <w:pStyle w:val="Nidungvnbn"/>
              <w:ind w:firstLine="0"/>
            </w:pPr>
            <w:r w:rsidRPr="007A783F">
              <w:t>datapath_id</w:t>
            </w:r>
          </w:p>
        </w:tc>
        <w:tc>
          <w:tcPr>
            <w:tcW w:w="5238" w:type="dxa"/>
          </w:tcPr>
          <w:p w14:paraId="16704BD8" w14:textId="77777777" w:rsidR="00C359DB" w:rsidRDefault="00C359DB" w:rsidP="00653AF6">
            <w:pPr>
              <w:pStyle w:val="Nidungvnbn"/>
              <w:ind w:firstLine="0"/>
            </w:pPr>
            <w:r>
              <w:t>ID của datapath (switch OpenFlow) mà thống kê được thu thập từ đó.</w:t>
            </w:r>
          </w:p>
        </w:tc>
      </w:tr>
      <w:tr w:rsidR="00C359DB" w14:paraId="0E5F9772" w14:textId="77777777" w:rsidTr="006F4D96">
        <w:tc>
          <w:tcPr>
            <w:tcW w:w="846" w:type="dxa"/>
          </w:tcPr>
          <w:p w14:paraId="1D06A1D6" w14:textId="50F85E19" w:rsidR="00C359DB" w:rsidRPr="007A783F" w:rsidRDefault="00C359DB" w:rsidP="00653AF6">
            <w:pPr>
              <w:pStyle w:val="Nidungvnbn"/>
              <w:ind w:firstLine="0"/>
            </w:pPr>
            <w:r>
              <w:t>3</w:t>
            </w:r>
          </w:p>
        </w:tc>
        <w:tc>
          <w:tcPr>
            <w:tcW w:w="2693" w:type="dxa"/>
          </w:tcPr>
          <w:p w14:paraId="26E7D6D8" w14:textId="71B08C63" w:rsidR="00C359DB" w:rsidRDefault="00C359DB" w:rsidP="00653AF6">
            <w:pPr>
              <w:pStyle w:val="Nidungvnbn"/>
              <w:ind w:firstLine="0"/>
            </w:pPr>
            <w:r w:rsidRPr="007A783F">
              <w:t>flow_id</w:t>
            </w:r>
          </w:p>
        </w:tc>
        <w:tc>
          <w:tcPr>
            <w:tcW w:w="5238" w:type="dxa"/>
          </w:tcPr>
          <w:p w14:paraId="2729EC6B" w14:textId="77777777" w:rsidR="00C359DB" w:rsidRDefault="00C359DB" w:rsidP="00653AF6">
            <w:pPr>
              <w:pStyle w:val="Nidungvnbn"/>
              <w:ind w:firstLine="0"/>
            </w:pPr>
            <w:r>
              <w:t>ID được tính toán dựa trên thông tin của luồng, bao gồm địa chỉ IP nguồn, cổng nguồn, địa chỉ IP đích, cổng đích và giao thức IP.</w:t>
            </w:r>
          </w:p>
        </w:tc>
      </w:tr>
      <w:tr w:rsidR="00C359DB" w14:paraId="6A21217C" w14:textId="77777777" w:rsidTr="006F4D96">
        <w:tc>
          <w:tcPr>
            <w:tcW w:w="846" w:type="dxa"/>
          </w:tcPr>
          <w:p w14:paraId="6EC1E357" w14:textId="633EB52E" w:rsidR="00C359DB" w:rsidRPr="007A783F" w:rsidRDefault="00C359DB" w:rsidP="00653AF6">
            <w:pPr>
              <w:pStyle w:val="Nidungvnbn"/>
              <w:ind w:firstLine="0"/>
            </w:pPr>
            <w:r>
              <w:t>4</w:t>
            </w:r>
          </w:p>
        </w:tc>
        <w:tc>
          <w:tcPr>
            <w:tcW w:w="2693" w:type="dxa"/>
          </w:tcPr>
          <w:p w14:paraId="0441AA56" w14:textId="227B4990" w:rsidR="00C359DB" w:rsidRDefault="00C359DB" w:rsidP="00653AF6">
            <w:pPr>
              <w:pStyle w:val="Nidungvnbn"/>
              <w:ind w:firstLine="0"/>
            </w:pPr>
            <w:r w:rsidRPr="007A783F">
              <w:t>ip_src</w:t>
            </w:r>
          </w:p>
        </w:tc>
        <w:tc>
          <w:tcPr>
            <w:tcW w:w="5238" w:type="dxa"/>
          </w:tcPr>
          <w:p w14:paraId="66306860" w14:textId="77777777" w:rsidR="00C359DB" w:rsidRDefault="00C359DB" w:rsidP="00653AF6">
            <w:pPr>
              <w:pStyle w:val="Nidungvnbn"/>
              <w:ind w:firstLine="0"/>
            </w:pPr>
            <w:r w:rsidRPr="007A783F">
              <w:t>Địa chỉ IP nguồn của luồng.</w:t>
            </w:r>
          </w:p>
        </w:tc>
      </w:tr>
      <w:tr w:rsidR="00C359DB" w14:paraId="1DCE990A" w14:textId="77777777" w:rsidTr="006F4D96">
        <w:tc>
          <w:tcPr>
            <w:tcW w:w="846" w:type="dxa"/>
          </w:tcPr>
          <w:p w14:paraId="45AFFAA4" w14:textId="77B98637" w:rsidR="00C359DB" w:rsidRPr="007A783F" w:rsidRDefault="00C359DB" w:rsidP="00653AF6">
            <w:pPr>
              <w:pStyle w:val="Nidungvnbn"/>
              <w:ind w:firstLine="0"/>
            </w:pPr>
            <w:r>
              <w:t>5</w:t>
            </w:r>
          </w:p>
        </w:tc>
        <w:tc>
          <w:tcPr>
            <w:tcW w:w="2693" w:type="dxa"/>
          </w:tcPr>
          <w:p w14:paraId="140E807F" w14:textId="1F3B6C21" w:rsidR="00C359DB" w:rsidRDefault="00C359DB" w:rsidP="00653AF6">
            <w:pPr>
              <w:pStyle w:val="Nidungvnbn"/>
              <w:ind w:firstLine="0"/>
            </w:pPr>
            <w:r w:rsidRPr="007A783F">
              <w:t>tp_src</w:t>
            </w:r>
          </w:p>
        </w:tc>
        <w:tc>
          <w:tcPr>
            <w:tcW w:w="5238" w:type="dxa"/>
          </w:tcPr>
          <w:p w14:paraId="0B643193" w14:textId="77777777" w:rsidR="00C359DB" w:rsidRDefault="00C359DB" w:rsidP="00653AF6">
            <w:pPr>
              <w:pStyle w:val="Nidungvnbn"/>
              <w:ind w:firstLine="0"/>
            </w:pPr>
            <w:r w:rsidRPr="007A783F">
              <w:t>Cổng nguồn của luồng (TCP hoặc UDP).</w:t>
            </w:r>
          </w:p>
        </w:tc>
      </w:tr>
      <w:tr w:rsidR="00C359DB" w14:paraId="4314696E" w14:textId="77777777" w:rsidTr="006F4D96">
        <w:tc>
          <w:tcPr>
            <w:tcW w:w="846" w:type="dxa"/>
          </w:tcPr>
          <w:p w14:paraId="2D956992" w14:textId="235EEA63" w:rsidR="00C359DB" w:rsidRPr="007A783F" w:rsidRDefault="00C359DB" w:rsidP="00653AF6">
            <w:pPr>
              <w:pStyle w:val="Nidungvnbn"/>
              <w:ind w:firstLine="0"/>
            </w:pPr>
            <w:r>
              <w:t>6</w:t>
            </w:r>
          </w:p>
        </w:tc>
        <w:tc>
          <w:tcPr>
            <w:tcW w:w="2693" w:type="dxa"/>
          </w:tcPr>
          <w:p w14:paraId="19D1D6CC" w14:textId="0B2F3874" w:rsidR="00C359DB" w:rsidRDefault="00C359DB" w:rsidP="00653AF6">
            <w:pPr>
              <w:pStyle w:val="Nidungvnbn"/>
              <w:ind w:firstLine="0"/>
            </w:pPr>
            <w:r w:rsidRPr="007A783F">
              <w:t>ip_dst</w:t>
            </w:r>
          </w:p>
        </w:tc>
        <w:tc>
          <w:tcPr>
            <w:tcW w:w="5238" w:type="dxa"/>
          </w:tcPr>
          <w:p w14:paraId="222A127F" w14:textId="77777777" w:rsidR="00C359DB" w:rsidRDefault="00C359DB" w:rsidP="00653AF6">
            <w:pPr>
              <w:pStyle w:val="Nidungvnbn"/>
              <w:ind w:firstLine="0"/>
            </w:pPr>
            <w:r w:rsidRPr="007A783F">
              <w:t>Địa chỉ IP đích của luồng.</w:t>
            </w:r>
          </w:p>
        </w:tc>
      </w:tr>
      <w:tr w:rsidR="00C359DB" w14:paraId="60DA0097" w14:textId="77777777" w:rsidTr="006F4D96">
        <w:tc>
          <w:tcPr>
            <w:tcW w:w="846" w:type="dxa"/>
          </w:tcPr>
          <w:p w14:paraId="0E1CEDD6" w14:textId="0B529BEE" w:rsidR="00C359DB" w:rsidRPr="007A783F" w:rsidRDefault="00C359DB" w:rsidP="00653AF6">
            <w:pPr>
              <w:pStyle w:val="Nidungvnbn"/>
              <w:ind w:firstLine="0"/>
            </w:pPr>
            <w:r>
              <w:t>7</w:t>
            </w:r>
          </w:p>
        </w:tc>
        <w:tc>
          <w:tcPr>
            <w:tcW w:w="2693" w:type="dxa"/>
          </w:tcPr>
          <w:p w14:paraId="011D6BE5" w14:textId="57FFDF0E" w:rsidR="00C359DB" w:rsidRDefault="00C359DB" w:rsidP="00653AF6">
            <w:pPr>
              <w:pStyle w:val="Nidungvnbn"/>
              <w:ind w:firstLine="0"/>
            </w:pPr>
            <w:r w:rsidRPr="007A783F">
              <w:t>tp_dst</w:t>
            </w:r>
          </w:p>
        </w:tc>
        <w:tc>
          <w:tcPr>
            <w:tcW w:w="5238" w:type="dxa"/>
          </w:tcPr>
          <w:p w14:paraId="60C0D5E1" w14:textId="77777777" w:rsidR="00C359DB" w:rsidRDefault="00C359DB" w:rsidP="00653AF6">
            <w:pPr>
              <w:pStyle w:val="Nidungvnbn"/>
              <w:ind w:firstLine="0"/>
            </w:pPr>
            <w:r w:rsidRPr="007A783F">
              <w:t>Cổng đích của luồng (TCP hoặc UDP).</w:t>
            </w:r>
          </w:p>
        </w:tc>
      </w:tr>
      <w:tr w:rsidR="00C359DB" w14:paraId="30C277AE" w14:textId="77777777" w:rsidTr="006F4D96">
        <w:tc>
          <w:tcPr>
            <w:tcW w:w="846" w:type="dxa"/>
          </w:tcPr>
          <w:p w14:paraId="633FF0C3" w14:textId="7B34A345" w:rsidR="00C359DB" w:rsidRPr="007A783F" w:rsidRDefault="00C359DB" w:rsidP="00653AF6">
            <w:pPr>
              <w:pStyle w:val="Nidungvnbn"/>
              <w:ind w:firstLine="0"/>
            </w:pPr>
            <w:r>
              <w:t>8</w:t>
            </w:r>
          </w:p>
        </w:tc>
        <w:tc>
          <w:tcPr>
            <w:tcW w:w="2693" w:type="dxa"/>
          </w:tcPr>
          <w:p w14:paraId="26557CB8" w14:textId="06DCE4BE" w:rsidR="00C359DB" w:rsidRPr="007A783F" w:rsidRDefault="00C359DB" w:rsidP="00653AF6">
            <w:pPr>
              <w:pStyle w:val="Nidungvnbn"/>
              <w:ind w:firstLine="0"/>
            </w:pPr>
            <w:r w:rsidRPr="007A783F">
              <w:t>ip_proto</w:t>
            </w:r>
          </w:p>
        </w:tc>
        <w:tc>
          <w:tcPr>
            <w:tcW w:w="5238" w:type="dxa"/>
          </w:tcPr>
          <w:p w14:paraId="389E6CD8" w14:textId="77777777" w:rsidR="00C359DB" w:rsidRPr="007A783F" w:rsidRDefault="00C359DB" w:rsidP="00653AF6">
            <w:pPr>
              <w:pStyle w:val="Nidungvnbn"/>
              <w:ind w:firstLine="0"/>
            </w:pPr>
            <w:r>
              <w:t>Giao thức IP của luồng (ví dụ: 1 cho ICMP, 6 cho TCP, 17 cho UDP).</w:t>
            </w:r>
          </w:p>
        </w:tc>
      </w:tr>
      <w:tr w:rsidR="00C359DB" w14:paraId="5A5E5244" w14:textId="77777777" w:rsidTr="006F4D96">
        <w:tc>
          <w:tcPr>
            <w:tcW w:w="846" w:type="dxa"/>
          </w:tcPr>
          <w:p w14:paraId="6D309455" w14:textId="2D68758B" w:rsidR="00C359DB" w:rsidRPr="007A783F" w:rsidRDefault="00C359DB" w:rsidP="00653AF6">
            <w:pPr>
              <w:pStyle w:val="Nidungvnbn"/>
              <w:ind w:firstLine="0"/>
            </w:pPr>
            <w:r>
              <w:t>9</w:t>
            </w:r>
          </w:p>
        </w:tc>
        <w:tc>
          <w:tcPr>
            <w:tcW w:w="2693" w:type="dxa"/>
          </w:tcPr>
          <w:p w14:paraId="2F76268D" w14:textId="27045B55" w:rsidR="00C359DB" w:rsidRPr="007A783F" w:rsidRDefault="00C359DB" w:rsidP="00653AF6">
            <w:pPr>
              <w:pStyle w:val="Nidungvnbn"/>
              <w:ind w:firstLine="0"/>
            </w:pPr>
            <w:r w:rsidRPr="007A783F">
              <w:t>icmp_code</w:t>
            </w:r>
          </w:p>
        </w:tc>
        <w:tc>
          <w:tcPr>
            <w:tcW w:w="5238" w:type="dxa"/>
          </w:tcPr>
          <w:p w14:paraId="62B1CEFB" w14:textId="77777777" w:rsidR="00C359DB" w:rsidRPr="007A783F" w:rsidRDefault="00C359DB" w:rsidP="00653AF6">
            <w:pPr>
              <w:pStyle w:val="Nidungvnbn"/>
              <w:ind w:firstLine="0"/>
            </w:pPr>
            <w:r w:rsidRPr="007A783F">
              <w:t>Mã ICMP (nếu giao thức IP là ICMP).</w:t>
            </w:r>
          </w:p>
        </w:tc>
      </w:tr>
      <w:tr w:rsidR="00C359DB" w14:paraId="71015AFC" w14:textId="77777777" w:rsidTr="006F4D96">
        <w:tc>
          <w:tcPr>
            <w:tcW w:w="846" w:type="dxa"/>
          </w:tcPr>
          <w:p w14:paraId="47D78BDC" w14:textId="05AE9201" w:rsidR="00C359DB" w:rsidRPr="007A783F" w:rsidRDefault="00C359DB" w:rsidP="00653AF6">
            <w:pPr>
              <w:pStyle w:val="Nidungvnbn"/>
              <w:ind w:firstLine="0"/>
            </w:pPr>
            <w:r>
              <w:t>10</w:t>
            </w:r>
          </w:p>
        </w:tc>
        <w:tc>
          <w:tcPr>
            <w:tcW w:w="2693" w:type="dxa"/>
          </w:tcPr>
          <w:p w14:paraId="6F86E7CC" w14:textId="7BB77384" w:rsidR="00C359DB" w:rsidRPr="007A783F" w:rsidRDefault="00C359DB" w:rsidP="00653AF6">
            <w:pPr>
              <w:pStyle w:val="Nidungvnbn"/>
              <w:ind w:firstLine="0"/>
            </w:pPr>
            <w:r w:rsidRPr="007A783F">
              <w:t>icmp_type</w:t>
            </w:r>
          </w:p>
        </w:tc>
        <w:tc>
          <w:tcPr>
            <w:tcW w:w="5238" w:type="dxa"/>
          </w:tcPr>
          <w:p w14:paraId="257768EF" w14:textId="77777777" w:rsidR="00C359DB" w:rsidRPr="007A783F" w:rsidRDefault="00C359DB" w:rsidP="00653AF6">
            <w:pPr>
              <w:pStyle w:val="Nidungvnbn"/>
              <w:ind w:firstLine="0"/>
            </w:pPr>
            <w:r w:rsidRPr="007A783F">
              <w:t>Loại ICMP (nếu giao thức IP là ICMP).</w:t>
            </w:r>
          </w:p>
        </w:tc>
      </w:tr>
      <w:tr w:rsidR="00C359DB" w14:paraId="14BA0897" w14:textId="77777777" w:rsidTr="006F4D96">
        <w:tc>
          <w:tcPr>
            <w:tcW w:w="846" w:type="dxa"/>
          </w:tcPr>
          <w:p w14:paraId="058527F7" w14:textId="1F04E877" w:rsidR="00C359DB" w:rsidRPr="007A783F" w:rsidRDefault="00C359DB" w:rsidP="00653AF6">
            <w:pPr>
              <w:pStyle w:val="Nidungvnbn"/>
              <w:ind w:firstLine="0"/>
            </w:pPr>
            <w:r>
              <w:t>11</w:t>
            </w:r>
          </w:p>
        </w:tc>
        <w:tc>
          <w:tcPr>
            <w:tcW w:w="2693" w:type="dxa"/>
          </w:tcPr>
          <w:p w14:paraId="5C0C5E4C" w14:textId="331D48F8" w:rsidR="00C359DB" w:rsidRPr="007A783F" w:rsidRDefault="00C359DB" w:rsidP="00653AF6">
            <w:pPr>
              <w:pStyle w:val="Nidungvnbn"/>
              <w:ind w:firstLine="0"/>
            </w:pPr>
            <w:r w:rsidRPr="007A783F">
              <w:t>flow_duration_sec</w:t>
            </w:r>
          </w:p>
        </w:tc>
        <w:tc>
          <w:tcPr>
            <w:tcW w:w="5238" w:type="dxa"/>
          </w:tcPr>
          <w:p w14:paraId="618A610D" w14:textId="77777777" w:rsidR="00C359DB" w:rsidRPr="007A783F" w:rsidRDefault="00C359DB" w:rsidP="00653AF6">
            <w:pPr>
              <w:pStyle w:val="Nidungvnbn"/>
              <w:ind w:firstLine="0"/>
            </w:pPr>
            <w:r w:rsidRPr="007A783F">
              <w:t>Thời gian tồn tại của luồng (tính bằng giây).</w:t>
            </w:r>
          </w:p>
        </w:tc>
      </w:tr>
      <w:tr w:rsidR="00C359DB" w14:paraId="0C17D8C8" w14:textId="77777777" w:rsidTr="006F4D96">
        <w:tc>
          <w:tcPr>
            <w:tcW w:w="846" w:type="dxa"/>
          </w:tcPr>
          <w:p w14:paraId="1A909253" w14:textId="14208CEC" w:rsidR="00C359DB" w:rsidRPr="007A783F" w:rsidRDefault="00C359DB" w:rsidP="00653AF6">
            <w:pPr>
              <w:pStyle w:val="Nidungvnbn"/>
              <w:ind w:firstLine="0"/>
            </w:pPr>
            <w:r>
              <w:t>12</w:t>
            </w:r>
          </w:p>
        </w:tc>
        <w:tc>
          <w:tcPr>
            <w:tcW w:w="2693" w:type="dxa"/>
          </w:tcPr>
          <w:p w14:paraId="3FE84CAA" w14:textId="605AE859" w:rsidR="00C359DB" w:rsidRPr="007A783F" w:rsidRDefault="00C359DB" w:rsidP="00653AF6">
            <w:pPr>
              <w:pStyle w:val="Nidungvnbn"/>
              <w:ind w:firstLine="0"/>
            </w:pPr>
            <w:r w:rsidRPr="007A783F">
              <w:t>flow_duration_nsec</w:t>
            </w:r>
          </w:p>
        </w:tc>
        <w:tc>
          <w:tcPr>
            <w:tcW w:w="5238" w:type="dxa"/>
          </w:tcPr>
          <w:p w14:paraId="4DD1FE5B" w14:textId="77777777" w:rsidR="00C359DB" w:rsidRPr="007A783F" w:rsidRDefault="00C359DB" w:rsidP="00653AF6">
            <w:pPr>
              <w:pStyle w:val="Nidungvnbn"/>
              <w:ind w:firstLine="0"/>
            </w:pPr>
            <w:r w:rsidRPr="007A783F">
              <w:t>Thời gian tồn tại của luồng (tính bằng nano giây).</w:t>
            </w:r>
          </w:p>
        </w:tc>
      </w:tr>
      <w:tr w:rsidR="00C359DB" w14:paraId="5185354D" w14:textId="77777777" w:rsidTr="006F4D96">
        <w:tc>
          <w:tcPr>
            <w:tcW w:w="846" w:type="dxa"/>
          </w:tcPr>
          <w:p w14:paraId="34CDBF43" w14:textId="6922E975" w:rsidR="00C359DB" w:rsidRPr="007A783F" w:rsidRDefault="00C359DB" w:rsidP="00653AF6">
            <w:pPr>
              <w:pStyle w:val="Nidungvnbn"/>
              <w:ind w:firstLine="0"/>
            </w:pPr>
            <w:r>
              <w:lastRenderedPageBreak/>
              <w:t>13</w:t>
            </w:r>
          </w:p>
        </w:tc>
        <w:tc>
          <w:tcPr>
            <w:tcW w:w="2693" w:type="dxa"/>
          </w:tcPr>
          <w:p w14:paraId="09E41D78" w14:textId="374A3486" w:rsidR="00C359DB" w:rsidRPr="007A783F" w:rsidRDefault="00C359DB" w:rsidP="00653AF6">
            <w:pPr>
              <w:pStyle w:val="Nidungvnbn"/>
              <w:ind w:firstLine="0"/>
            </w:pPr>
            <w:r w:rsidRPr="007A783F">
              <w:t>idle_timeout</w:t>
            </w:r>
          </w:p>
        </w:tc>
        <w:tc>
          <w:tcPr>
            <w:tcW w:w="5238" w:type="dxa"/>
          </w:tcPr>
          <w:p w14:paraId="0F4B2989" w14:textId="77777777" w:rsidR="00C359DB" w:rsidRPr="007A783F" w:rsidRDefault="00C359DB" w:rsidP="00653AF6">
            <w:pPr>
              <w:pStyle w:val="Nidungvnbn"/>
              <w:ind w:firstLine="0"/>
            </w:pPr>
            <w:r>
              <w:t>Giá trị idle timeout của luồng (thời gian tối đa luồng không hoạt động trước khi bị xóa).</w:t>
            </w:r>
          </w:p>
        </w:tc>
      </w:tr>
      <w:tr w:rsidR="00C359DB" w14:paraId="15A91DF6" w14:textId="77777777" w:rsidTr="006F4D96">
        <w:tc>
          <w:tcPr>
            <w:tcW w:w="846" w:type="dxa"/>
          </w:tcPr>
          <w:p w14:paraId="3565BA66" w14:textId="23343497" w:rsidR="00C359DB" w:rsidRPr="007A783F" w:rsidRDefault="00C359DB" w:rsidP="00653AF6">
            <w:pPr>
              <w:pStyle w:val="Nidungvnbn"/>
              <w:ind w:firstLine="0"/>
            </w:pPr>
            <w:r>
              <w:t>14</w:t>
            </w:r>
          </w:p>
        </w:tc>
        <w:tc>
          <w:tcPr>
            <w:tcW w:w="2693" w:type="dxa"/>
          </w:tcPr>
          <w:p w14:paraId="7E5A9E37" w14:textId="542F4B39" w:rsidR="00C359DB" w:rsidRPr="007A783F" w:rsidRDefault="00C359DB" w:rsidP="00653AF6">
            <w:pPr>
              <w:pStyle w:val="Nidungvnbn"/>
              <w:ind w:firstLine="0"/>
            </w:pPr>
            <w:r w:rsidRPr="007A783F">
              <w:t>hard_timeout</w:t>
            </w:r>
          </w:p>
        </w:tc>
        <w:tc>
          <w:tcPr>
            <w:tcW w:w="5238" w:type="dxa"/>
          </w:tcPr>
          <w:p w14:paraId="75749C9D" w14:textId="77777777" w:rsidR="00C359DB" w:rsidRPr="007A783F" w:rsidRDefault="00C359DB" w:rsidP="00653AF6">
            <w:pPr>
              <w:pStyle w:val="Nidungvnbn"/>
              <w:ind w:firstLine="0"/>
            </w:pPr>
            <w:r>
              <w:t>Giá trị hard timeout của luồng (thời gian tối đa luồng tồn tại trước khi bị xóa).</w:t>
            </w:r>
          </w:p>
        </w:tc>
      </w:tr>
      <w:tr w:rsidR="00C359DB" w14:paraId="4F675419" w14:textId="77777777" w:rsidTr="006F4D96">
        <w:tc>
          <w:tcPr>
            <w:tcW w:w="846" w:type="dxa"/>
          </w:tcPr>
          <w:p w14:paraId="6FB87A72" w14:textId="2FD36609" w:rsidR="00C359DB" w:rsidRPr="007A783F" w:rsidRDefault="00C359DB" w:rsidP="00653AF6">
            <w:pPr>
              <w:pStyle w:val="Nidungvnbn"/>
              <w:ind w:firstLine="0"/>
            </w:pPr>
            <w:r>
              <w:t>15</w:t>
            </w:r>
          </w:p>
        </w:tc>
        <w:tc>
          <w:tcPr>
            <w:tcW w:w="2693" w:type="dxa"/>
          </w:tcPr>
          <w:p w14:paraId="13EF21A3" w14:textId="1AACBC17" w:rsidR="00C359DB" w:rsidRPr="007A783F" w:rsidRDefault="00C359DB" w:rsidP="00653AF6">
            <w:pPr>
              <w:pStyle w:val="Nidungvnbn"/>
              <w:ind w:firstLine="0"/>
            </w:pPr>
            <w:r w:rsidRPr="007A783F">
              <w:t>flags</w:t>
            </w:r>
          </w:p>
        </w:tc>
        <w:tc>
          <w:tcPr>
            <w:tcW w:w="5238" w:type="dxa"/>
          </w:tcPr>
          <w:p w14:paraId="57EA37B1" w14:textId="77777777" w:rsidR="00C359DB" w:rsidRPr="007A783F" w:rsidRDefault="00C359DB" w:rsidP="00653AF6">
            <w:pPr>
              <w:pStyle w:val="Nidungvnbn"/>
              <w:ind w:firstLine="0"/>
            </w:pPr>
            <w:r w:rsidRPr="007A783F">
              <w:t>Các cờ liên quan đến luồng.</w:t>
            </w:r>
          </w:p>
        </w:tc>
      </w:tr>
      <w:tr w:rsidR="00C359DB" w14:paraId="3B0CB03E" w14:textId="77777777" w:rsidTr="006F4D96">
        <w:tc>
          <w:tcPr>
            <w:tcW w:w="846" w:type="dxa"/>
          </w:tcPr>
          <w:p w14:paraId="5A3CBF9D" w14:textId="418AFE12" w:rsidR="00C359DB" w:rsidRPr="007A783F" w:rsidRDefault="00C359DB" w:rsidP="00653AF6">
            <w:pPr>
              <w:pStyle w:val="Nidungvnbn"/>
              <w:ind w:firstLine="0"/>
            </w:pPr>
            <w:r>
              <w:t>16</w:t>
            </w:r>
          </w:p>
        </w:tc>
        <w:tc>
          <w:tcPr>
            <w:tcW w:w="2693" w:type="dxa"/>
          </w:tcPr>
          <w:p w14:paraId="4A1211E8" w14:textId="133E5B2E" w:rsidR="00C359DB" w:rsidRPr="007A783F" w:rsidRDefault="00C359DB" w:rsidP="00653AF6">
            <w:pPr>
              <w:pStyle w:val="Nidungvnbn"/>
              <w:ind w:firstLine="0"/>
            </w:pPr>
            <w:r w:rsidRPr="007A783F">
              <w:t>packet_count</w:t>
            </w:r>
          </w:p>
        </w:tc>
        <w:tc>
          <w:tcPr>
            <w:tcW w:w="5238" w:type="dxa"/>
          </w:tcPr>
          <w:p w14:paraId="3245CE6B" w14:textId="77777777" w:rsidR="00C359DB" w:rsidRPr="007A783F" w:rsidRDefault="00C359DB" w:rsidP="00653AF6">
            <w:pPr>
              <w:pStyle w:val="Nidungvnbn"/>
              <w:ind w:firstLine="0"/>
            </w:pPr>
            <w:r w:rsidRPr="007A783F">
              <w:t>Số lượng gói tin trong luồng.</w:t>
            </w:r>
          </w:p>
        </w:tc>
      </w:tr>
      <w:tr w:rsidR="00C359DB" w14:paraId="3F0DA03E" w14:textId="77777777" w:rsidTr="006F4D96">
        <w:tc>
          <w:tcPr>
            <w:tcW w:w="846" w:type="dxa"/>
          </w:tcPr>
          <w:p w14:paraId="115D19EC" w14:textId="55B79352" w:rsidR="00C359DB" w:rsidRPr="007A783F" w:rsidRDefault="00C359DB" w:rsidP="00653AF6">
            <w:pPr>
              <w:pStyle w:val="Nidungvnbn"/>
              <w:ind w:firstLine="0"/>
            </w:pPr>
            <w:r>
              <w:t>17</w:t>
            </w:r>
          </w:p>
        </w:tc>
        <w:tc>
          <w:tcPr>
            <w:tcW w:w="2693" w:type="dxa"/>
          </w:tcPr>
          <w:p w14:paraId="70D21E66" w14:textId="678FC3F2" w:rsidR="00C359DB" w:rsidRPr="007A783F" w:rsidRDefault="00C359DB" w:rsidP="00653AF6">
            <w:pPr>
              <w:pStyle w:val="Nidungvnbn"/>
              <w:ind w:firstLine="0"/>
            </w:pPr>
            <w:r w:rsidRPr="007A783F">
              <w:t>byte_count</w:t>
            </w:r>
          </w:p>
        </w:tc>
        <w:tc>
          <w:tcPr>
            <w:tcW w:w="5238" w:type="dxa"/>
          </w:tcPr>
          <w:p w14:paraId="47E53421" w14:textId="77777777" w:rsidR="00C359DB" w:rsidRPr="007A783F" w:rsidRDefault="00C359DB" w:rsidP="00653AF6">
            <w:pPr>
              <w:pStyle w:val="Nidungvnbn"/>
              <w:ind w:firstLine="0"/>
            </w:pPr>
            <w:r w:rsidRPr="007A783F">
              <w:t>Lượng dữ liệu (tính bằng byte) trong luồng.</w:t>
            </w:r>
          </w:p>
        </w:tc>
      </w:tr>
      <w:tr w:rsidR="00C359DB" w14:paraId="708A2090" w14:textId="77777777" w:rsidTr="006F4D96">
        <w:tc>
          <w:tcPr>
            <w:tcW w:w="846" w:type="dxa"/>
          </w:tcPr>
          <w:p w14:paraId="21EF5F2E" w14:textId="324FBB12" w:rsidR="00C359DB" w:rsidRPr="007A783F" w:rsidRDefault="00C359DB" w:rsidP="00653AF6">
            <w:pPr>
              <w:pStyle w:val="Nidungvnbn"/>
              <w:ind w:firstLine="0"/>
            </w:pPr>
            <w:r>
              <w:t>18</w:t>
            </w:r>
          </w:p>
        </w:tc>
        <w:tc>
          <w:tcPr>
            <w:tcW w:w="2693" w:type="dxa"/>
          </w:tcPr>
          <w:p w14:paraId="08C94497" w14:textId="3BB821A4" w:rsidR="00C359DB" w:rsidRPr="007A783F" w:rsidRDefault="00C359DB" w:rsidP="00653AF6">
            <w:pPr>
              <w:pStyle w:val="Nidungvnbn"/>
              <w:ind w:firstLine="0"/>
            </w:pPr>
            <w:r w:rsidRPr="007A783F">
              <w:t>packet_count_per_second</w:t>
            </w:r>
          </w:p>
        </w:tc>
        <w:tc>
          <w:tcPr>
            <w:tcW w:w="5238" w:type="dxa"/>
          </w:tcPr>
          <w:p w14:paraId="2C591512" w14:textId="77777777" w:rsidR="00C359DB" w:rsidRPr="007A783F" w:rsidRDefault="00C359DB" w:rsidP="00653AF6">
            <w:pPr>
              <w:pStyle w:val="Nidungvnbn"/>
              <w:ind w:firstLine="0"/>
            </w:pPr>
            <w:r w:rsidRPr="007A783F">
              <w:t>Tốc độ gói tin mỗi giây của luồng.</w:t>
            </w:r>
          </w:p>
        </w:tc>
      </w:tr>
      <w:tr w:rsidR="00C359DB" w14:paraId="3B5033C5" w14:textId="77777777" w:rsidTr="006F4D96">
        <w:tc>
          <w:tcPr>
            <w:tcW w:w="846" w:type="dxa"/>
          </w:tcPr>
          <w:p w14:paraId="1BF30E4A" w14:textId="220C8015" w:rsidR="00C359DB" w:rsidRPr="007A783F" w:rsidRDefault="00C359DB" w:rsidP="00653AF6">
            <w:pPr>
              <w:pStyle w:val="Nidungvnbn"/>
              <w:ind w:firstLine="0"/>
            </w:pPr>
            <w:r>
              <w:t>19</w:t>
            </w:r>
          </w:p>
        </w:tc>
        <w:tc>
          <w:tcPr>
            <w:tcW w:w="2693" w:type="dxa"/>
          </w:tcPr>
          <w:p w14:paraId="7E102A05" w14:textId="77232FF0" w:rsidR="00C359DB" w:rsidRPr="007A783F" w:rsidRDefault="00C359DB" w:rsidP="00653AF6">
            <w:pPr>
              <w:pStyle w:val="Nidungvnbn"/>
              <w:ind w:firstLine="0"/>
            </w:pPr>
            <w:r w:rsidRPr="007A783F">
              <w:t>packet_count_per_nsecond</w:t>
            </w:r>
          </w:p>
        </w:tc>
        <w:tc>
          <w:tcPr>
            <w:tcW w:w="5238" w:type="dxa"/>
          </w:tcPr>
          <w:p w14:paraId="4D290FCE" w14:textId="77777777" w:rsidR="00C359DB" w:rsidRPr="007A783F" w:rsidRDefault="00C359DB" w:rsidP="00653AF6">
            <w:pPr>
              <w:pStyle w:val="Nidungvnbn"/>
              <w:ind w:firstLine="0"/>
            </w:pPr>
            <w:r w:rsidRPr="007A783F">
              <w:t>Tốc độ gói tin mỗi nano giây của luồng.</w:t>
            </w:r>
          </w:p>
        </w:tc>
      </w:tr>
      <w:tr w:rsidR="00C359DB" w14:paraId="20A613E1" w14:textId="77777777" w:rsidTr="006F4D96">
        <w:tc>
          <w:tcPr>
            <w:tcW w:w="846" w:type="dxa"/>
          </w:tcPr>
          <w:p w14:paraId="513FEB93" w14:textId="45163BE8" w:rsidR="00C359DB" w:rsidRPr="007A783F" w:rsidRDefault="00C359DB" w:rsidP="00653AF6">
            <w:pPr>
              <w:pStyle w:val="Nidungvnbn"/>
              <w:ind w:firstLine="0"/>
            </w:pPr>
            <w:r>
              <w:t>20</w:t>
            </w:r>
          </w:p>
        </w:tc>
        <w:tc>
          <w:tcPr>
            <w:tcW w:w="2693" w:type="dxa"/>
          </w:tcPr>
          <w:p w14:paraId="0EDECF8E" w14:textId="5677E959" w:rsidR="00C359DB" w:rsidRPr="007A783F" w:rsidRDefault="00C359DB" w:rsidP="00653AF6">
            <w:pPr>
              <w:pStyle w:val="Nidungvnbn"/>
              <w:ind w:firstLine="0"/>
            </w:pPr>
            <w:r w:rsidRPr="007A783F">
              <w:t>byte_count_per_second</w:t>
            </w:r>
          </w:p>
        </w:tc>
        <w:tc>
          <w:tcPr>
            <w:tcW w:w="5238" w:type="dxa"/>
          </w:tcPr>
          <w:p w14:paraId="14CD3CE7" w14:textId="77777777" w:rsidR="00C359DB" w:rsidRPr="007A783F" w:rsidRDefault="00C359DB" w:rsidP="00653AF6">
            <w:pPr>
              <w:pStyle w:val="Nidungvnbn"/>
              <w:ind w:firstLine="0"/>
            </w:pPr>
            <w:r>
              <w:t>Tốc độ dữ liệu mỗi giây của luồng (tính bằng byte/giây).</w:t>
            </w:r>
          </w:p>
        </w:tc>
      </w:tr>
      <w:tr w:rsidR="00C359DB" w14:paraId="13C5ECD3" w14:textId="77777777" w:rsidTr="006F4D96">
        <w:tc>
          <w:tcPr>
            <w:tcW w:w="846" w:type="dxa"/>
          </w:tcPr>
          <w:p w14:paraId="756615BA" w14:textId="37DB46B2" w:rsidR="00C359DB" w:rsidRPr="007A783F" w:rsidRDefault="00C359DB" w:rsidP="00653AF6">
            <w:pPr>
              <w:pStyle w:val="Nidungvnbn"/>
              <w:ind w:firstLine="0"/>
            </w:pPr>
            <w:r>
              <w:t>21</w:t>
            </w:r>
          </w:p>
        </w:tc>
        <w:tc>
          <w:tcPr>
            <w:tcW w:w="2693" w:type="dxa"/>
          </w:tcPr>
          <w:p w14:paraId="1E556DCA" w14:textId="1C3D43FE" w:rsidR="00C359DB" w:rsidRPr="007A783F" w:rsidRDefault="00C359DB" w:rsidP="00653AF6">
            <w:pPr>
              <w:pStyle w:val="Nidungvnbn"/>
              <w:ind w:firstLine="0"/>
            </w:pPr>
            <w:r w:rsidRPr="007A783F">
              <w:t>byte_count_per_nsecond</w:t>
            </w:r>
          </w:p>
        </w:tc>
        <w:tc>
          <w:tcPr>
            <w:tcW w:w="5238" w:type="dxa"/>
          </w:tcPr>
          <w:p w14:paraId="4E61AA0F" w14:textId="77777777" w:rsidR="00C359DB" w:rsidRPr="007A783F" w:rsidRDefault="00C359DB" w:rsidP="00653AF6">
            <w:pPr>
              <w:pStyle w:val="Nidungvnbn"/>
              <w:ind w:firstLine="0"/>
            </w:pPr>
            <w:r>
              <w:t>Tốc độ dữ liệu mỗi nano giây của luồng (tính bằng byte/nano giây).</w:t>
            </w:r>
          </w:p>
        </w:tc>
      </w:tr>
      <w:tr w:rsidR="00C359DB" w14:paraId="061BA37F" w14:textId="77777777" w:rsidTr="006F4D96">
        <w:tc>
          <w:tcPr>
            <w:tcW w:w="846" w:type="dxa"/>
          </w:tcPr>
          <w:p w14:paraId="3D919706" w14:textId="4D9C9CFB" w:rsidR="00C359DB" w:rsidRPr="00E6506D" w:rsidRDefault="00C359DB" w:rsidP="00653AF6">
            <w:pPr>
              <w:pStyle w:val="Nidungvnbn"/>
              <w:ind w:firstLine="0"/>
            </w:pPr>
            <w:r>
              <w:t>22</w:t>
            </w:r>
          </w:p>
        </w:tc>
        <w:tc>
          <w:tcPr>
            <w:tcW w:w="2693" w:type="dxa"/>
          </w:tcPr>
          <w:p w14:paraId="2B1B194B" w14:textId="685C7216" w:rsidR="00C359DB" w:rsidRPr="007A783F" w:rsidRDefault="00C359DB" w:rsidP="00653AF6">
            <w:pPr>
              <w:pStyle w:val="Nidungvnbn"/>
              <w:ind w:firstLine="0"/>
            </w:pPr>
            <w:r w:rsidRPr="00E6506D">
              <w:t>avg_packet_size</w:t>
            </w:r>
          </w:p>
        </w:tc>
        <w:tc>
          <w:tcPr>
            <w:tcW w:w="5238" w:type="dxa"/>
          </w:tcPr>
          <w:p w14:paraId="49A62664" w14:textId="77777777" w:rsidR="00C359DB" w:rsidRDefault="00C359DB" w:rsidP="00653AF6">
            <w:pPr>
              <w:pStyle w:val="Nidungvnbn"/>
              <w:ind w:firstLine="0"/>
            </w:pPr>
            <w:r w:rsidRPr="00E6506D">
              <w:t>Kích thước trung bình của các gói tin trong một luồng dữ liệu, tính bằng byte.</w:t>
            </w:r>
          </w:p>
        </w:tc>
      </w:tr>
      <w:tr w:rsidR="00C359DB" w14:paraId="42BB369E" w14:textId="77777777" w:rsidTr="006F4D96">
        <w:tc>
          <w:tcPr>
            <w:tcW w:w="846" w:type="dxa"/>
          </w:tcPr>
          <w:p w14:paraId="77A1719D" w14:textId="7088084F" w:rsidR="00C359DB" w:rsidRPr="00E6506D" w:rsidRDefault="00C359DB" w:rsidP="00653AF6">
            <w:pPr>
              <w:pStyle w:val="Nidungvnbn"/>
              <w:ind w:firstLine="0"/>
            </w:pPr>
            <w:r>
              <w:t>23</w:t>
            </w:r>
          </w:p>
        </w:tc>
        <w:tc>
          <w:tcPr>
            <w:tcW w:w="2693" w:type="dxa"/>
          </w:tcPr>
          <w:p w14:paraId="6D5BF874" w14:textId="155BA3A3" w:rsidR="00C359DB" w:rsidRPr="00E6506D" w:rsidRDefault="00C359DB" w:rsidP="00653AF6">
            <w:pPr>
              <w:pStyle w:val="Nidungvnbn"/>
              <w:ind w:firstLine="0"/>
            </w:pPr>
            <w:r w:rsidRPr="00E6506D">
              <w:t>flow_duration_total</w:t>
            </w:r>
          </w:p>
        </w:tc>
        <w:tc>
          <w:tcPr>
            <w:tcW w:w="5238" w:type="dxa"/>
          </w:tcPr>
          <w:p w14:paraId="7C57789E" w14:textId="77777777" w:rsidR="00C359DB" w:rsidRDefault="00C359DB" w:rsidP="00653AF6">
            <w:pPr>
              <w:pStyle w:val="Nidungvnbn"/>
              <w:ind w:firstLine="0"/>
            </w:pPr>
            <w:r w:rsidRPr="00E6506D">
              <w:t xml:space="preserve">Tổng thời gian từ khi luồng bắt đầu đến khi luồng kết thúc, tính bằng </w:t>
            </w:r>
            <w:r>
              <w:t>giây</w:t>
            </w:r>
          </w:p>
        </w:tc>
      </w:tr>
      <w:tr w:rsidR="00C359DB" w14:paraId="62CBA8F2" w14:textId="77777777" w:rsidTr="006F4D96">
        <w:tc>
          <w:tcPr>
            <w:tcW w:w="846" w:type="dxa"/>
          </w:tcPr>
          <w:p w14:paraId="4E7A3204" w14:textId="638CF737" w:rsidR="00C359DB" w:rsidRPr="00E6506D" w:rsidRDefault="00C359DB" w:rsidP="00653AF6">
            <w:pPr>
              <w:pStyle w:val="Nidungvnbn"/>
              <w:ind w:firstLine="0"/>
            </w:pPr>
            <w:r>
              <w:t>24</w:t>
            </w:r>
          </w:p>
        </w:tc>
        <w:tc>
          <w:tcPr>
            <w:tcW w:w="2693" w:type="dxa"/>
          </w:tcPr>
          <w:p w14:paraId="232B108F" w14:textId="0790863B" w:rsidR="00C359DB" w:rsidRPr="00E6506D" w:rsidRDefault="00C359DB" w:rsidP="00653AF6">
            <w:pPr>
              <w:pStyle w:val="Nidungvnbn"/>
              <w:ind w:firstLine="0"/>
            </w:pPr>
            <w:r w:rsidRPr="00E6506D">
              <w:t>idle_mean</w:t>
            </w:r>
          </w:p>
        </w:tc>
        <w:tc>
          <w:tcPr>
            <w:tcW w:w="5238" w:type="dxa"/>
          </w:tcPr>
          <w:p w14:paraId="46270A87" w14:textId="77777777" w:rsidR="00C359DB" w:rsidRDefault="00C359DB" w:rsidP="00653AF6">
            <w:pPr>
              <w:pStyle w:val="Nidungvnbn"/>
              <w:ind w:firstLine="0"/>
            </w:pPr>
            <w:r>
              <w:t>T</w:t>
            </w:r>
            <w:r w:rsidRPr="00361B8E">
              <w:t>hời gian nhàn rỗi trung bình</w:t>
            </w:r>
          </w:p>
        </w:tc>
      </w:tr>
      <w:tr w:rsidR="00C359DB" w14:paraId="59DC184C" w14:textId="77777777" w:rsidTr="006F4D96">
        <w:tc>
          <w:tcPr>
            <w:tcW w:w="846" w:type="dxa"/>
          </w:tcPr>
          <w:p w14:paraId="115832E1" w14:textId="1AEC1592" w:rsidR="00C359DB" w:rsidRPr="00E6506D" w:rsidRDefault="00C359DB" w:rsidP="00653AF6">
            <w:pPr>
              <w:pStyle w:val="Nidungvnbn"/>
              <w:ind w:firstLine="0"/>
            </w:pPr>
            <w:r>
              <w:t>25</w:t>
            </w:r>
          </w:p>
        </w:tc>
        <w:tc>
          <w:tcPr>
            <w:tcW w:w="2693" w:type="dxa"/>
          </w:tcPr>
          <w:p w14:paraId="3A1D25D4" w14:textId="40DDA037" w:rsidR="00C359DB" w:rsidRPr="00E6506D" w:rsidRDefault="00C359DB" w:rsidP="00653AF6">
            <w:pPr>
              <w:pStyle w:val="Nidungvnbn"/>
              <w:ind w:firstLine="0"/>
            </w:pPr>
            <w:r w:rsidRPr="00E6506D">
              <w:t>idle_std</w:t>
            </w:r>
          </w:p>
        </w:tc>
        <w:tc>
          <w:tcPr>
            <w:tcW w:w="5238" w:type="dxa"/>
          </w:tcPr>
          <w:p w14:paraId="0B410EA9" w14:textId="77777777" w:rsidR="00C359DB" w:rsidRDefault="00C359DB" w:rsidP="00653AF6">
            <w:pPr>
              <w:pStyle w:val="Nidungvnbn"/>
              <w:ind w:firstLine="0"/>
            </w:pPr>
            <w:r>
              <w:t>Đ</w:t>
            </w:r>
            <w:r w:rsidRPr="00361B8E">
              <w:t>ộ lệch chuẩn thời gian nhàn rỗi</w:t>
            </w:r>
          </w:p>
        </w:tc>
      </w:tr>
      <w:tr w:rsidR="00C359DB" w14:paraId="04A5E797" w14:textId="77777777" w:rsidTr="006F4D96">
        <w:tc>
          <w:tcPr>
            <w:tcW w:w="846" w:type="dxa"/>
          </w:tcPr>
          <w:p w14:paraId="66D51DF9" w14:textId="36CD095A" w:rsidR="00C359DB" w:rsidRPr="00E6506D" w:rsidRDefault="00C359DB" w:rsidP="00653AF6">
            <w:pPr>
              <w:pStyle w:val="Nidungvnbn"/>
              <w:ind w:firstLine="0"/>
            </w:pPr>
            <w:r>
              <w:t>26</w:t>
            </w:r>
          </w:p>
        </w:tc>
        <w:tc>
          <w:tcPr>
            <w:tcW w:w="2693" w:type="dxa"/>
          </w:tcPr>
          <w:p w14:paraId="6B9D1092" w14:textId="7FA48D7E" w:rsidR="00C359DB" w:rsidRPr="00E6506D" w:rsidRDefault="00C359DB" w:rsidP="00653AF6">
            <w:pPr>
              <w:pStyle w:val="Nidungvnbn"/>
              <w:ind w:firstLine="0"/>
            </w:pPr>
            <w:r w:rsidRPr="00E6506D">
              <w:t>idle_max</w:t>
            </w:r>
          </w:p>
        </w:tc>
        <w:tc>
          <w:tcPr>
            <w:tcW w:w="5238" w:type="dxa"/>
          </w:tcPr>
          <w:p w14:paraId="03919FA3" w14:textId="77777777" w:rsidR="00C359DB" w:rsidRDefault="00C359DB" w:rsidP="00653AF6">
            <w:pPr>
              <w:pStyle w:val="Nidungvnbn"/>
              <w:ind w:firstLine="0"/>
            </w:pPr>
            <w:r>
              <w:t>T</w:t>
            </w:r>
            <w:r w:rsidRPr="00361B8E">
              <w:t>hời gian nhàn rỗi lớn nhất</w:t>
            </w:r>
          </w:p>
        </w:tc>
      </w:tr>
      <w:tr w:rsidR="00C359DB" w14:paraId="29B040AD" w14:textId="77777777" w:rsidTr="006F4D96">
        <w:tc>
          <w:tcPr>
            <w:tcW w:w="846" w:type="dxa"/>
          </w:tcPr>
          <w:p w14:paraId="259AB8A9" w14:textId="7A73A44D" w:rsidR="00C359DB" w:rsidRPr="00E6506D" w:rsidRDefault="00C359DB" w:rsidP="00653AF6">
            <w:pPr>
              <w:pStyle w:val="Nidungvnbn"/>
              <w:ind w:firstLine="0"/>
            </w:pPr>
            <w:r>
              <w:t>27</w:t>
            </w:r>
          </w:p>
        </w:tc>
        <w:tc>
          <w:tcPr>
            <w:tcW w:w="2693" w:type="dxa"/>
          </w:tcPr>
          <w:p w14:paraId="6BB2483F" w14:textId="18EBB566" w:rsidR="00C359DB" w:rsidRPr="00E6506D" w:rsidRDefault="00C359DB" w:rsidP="00653AF6">
            <w:pPr>
              <w:pStyle w:val="Nidungvnbn"/>
              <w:ind w:firstLine="0"/>
            </w:pPr>
            <w:r w:rsidRPr="00E6506D">
              <w:t>idle_min</w:t>
            </w:r>
          </w:p>
        </w:tc>
        <w:tc>
          <w:tcPr>
            <w:tcW w:w="5238" w:type="dxa"/>
          </w:tcPr>
          <w:p w14:paraId="318A822A" w14:textId="77777777" w:rsidR="00C359DB" w:rsidRDefault="00C359DB" w:rsidP="00653AF6">
            <w:pPr>
              <w:pStyle w:val="Nidungvnbn"/>
              <w:ind w:firstLine="0"/>
            </w:pPr>
            <w:r>
              <w:t>T</w:t>
            </w:r>
            <w:r w:rsidRPr="00361B8E">
              <w:t>hời gian nhàn rỗi nhỏ nhất</w:t>
            </w:r>
          </w:p>
        </w:tc>
      </w:tr>
      <w:tr w:rsidR="00C359DB" w14:paraId="437E6CC4" w14:textId="77777777" w:rsidTr="006F4D96">
        <w:tc>
          <w:tcPr>
            <w:tcW w:w="846" w:type="dxa"/>
          </w:tcPr>
          <w:p w14:paraId="2AD7E1C3" w14:textId="75CA1394" w:rsidR="00C359DB" w:rsidRPr="007A783F" w:rsidRDefault="00C359DB" w:rsidP="00653AF6">
            <w:pPr>
              <w:pStyle w:val="Nidungvnbn"/>
              <w:ind w:firstLine="0"/>
            </w:pPr>
            <w:r>
              <w:t>28</w:t>
            </w:r>
          </w:p>
        </w:tc>
        <w:tc>
          <w:tcPr>
            <w:tcW w:w="2693" w:type="dxa"/>
          </w:tcPr>
          <w:p w14:paraId="69AE0842" w14:textId="3BAB047C" w:rsidR="00C359DB" w:rsidRPr="007A783F" w:rsidRDefault="00C359DB" w:rsidP="00653AF6">
            <w:pPr>
              <w:pStyle w:val="Nidungvnbn"/>
              <w:ind w:firstLine="0"/>
            </w:pPr>
            <w:r w:rsidRPr="007A783F">
              <w:t>label</w:t>
            </w:r>
          </w:p>
        </w:tc>
        <w:tc>
          <w:tcPr>
            <w:tcW w:w="5238" w:type="dxa"/>
          </w:tcPr>
          <w:p w14:paraId="547FBCE4" w14:textId="77777777" w:rsidR="00C359DB" w:rsidRDefault="00C359DB" w:rsidP="005C0BCF">
            <w:pPr>
              <w:pStyle w:val="Nidungvnbn"/>
              <w:keepNext/>
              <w:ind w:firstLine="0"/>
            </w:pPr>
            <w:r>
              <w:t>Được sử dụng để gán nhãn cho các luồng khi sử dụng dữ liệu cho mục đích huấn luyện mô hình ML.</w:t>
            </w:r>
          </w:p>
        </w:tc>
      </w:tr>
    </w:tbl>
    <w:p w14:paraId="36D8B375" w14:textId="4F392DCF" w:rsidR="00764270" w:rsidRDefault="00764270" w:rsidP="00764270">
      <w:pPr>
        <w:pStyle w:val="Heading2"/>
        <w:rPr>
          <w:lang w:val="en-US"/>
        </w:rPr>
      </w:pPr>
      <w:bookmarkStart w:id="36" w:name="_Toc174616939"/>
      <w:r w:rsidRPr="00764270">
        <w:rPr>
          <w:lang w:val="en-US"/>
        </w:rPr>
        <w:t xml:space="preserve">Phân tích dữ liệu, </w:t>
      </w:r>
      <w:r w:rsidR="002B20A3">
        <w:rPr>
          <w:lang w:val="en-US"/>
        </w:rPr>
        <w:t xml:space="preserve">xử lý dữ liệu, </w:t>
      </w:r>
      <w:r w:rsidRPr="00764270">
        <w:rPr>
          <w:lang w:val="en-US"/>
        </w:rPr>
        <w:t>tr</w:t>
      </w:r>
      <w:r>
        <w:rPr>
          <w:lang w:val="en-US"/>
        </w:rPr>
        <w:t>ích xuất các đặc trưng</w:t>
      </w:r>
      <w:bookmarkEnd w:id="36"/>
    </w:p>
    <w:p w14:paraId="252AFAB2" w14:textId="52F179BF" w:rsidR="00764270" w:rsidRDefault="002B20A3" w:rsidP="002B20A3">
      <w:pPr>
        <w:pStyle w:val="Heading3"/>
      </w:pPr>
      <w:bookmarkStart w:id="37" w:name="_Toc174616940"/>
      <w:r>
        <w:t>Phân tích dữ liệu</w:t>
      </w:r>
      <w:bookmarkEnd w:id="37"/>
    </w:p>
    <w:p w14:paraId="1EB9B766" w14:textId="7B704CFB" w:rsidR="006F7A0C" w:rsidRDefault="00C15757" w:rsidP="006F7A0C">
      <w:pPr>
        <w:pStyle w:val="Nidungvnbn"/>
      </w:pPr>
      <w:r>
        <w:lastRenderedPageBreak/>
        <w:t xml:space="preserve">Dataset gồm </w:t>
      </w:r>
      <w:r w:rsidRPr="00C15757">
        <w:t>288139</w:t>
      </w:r>
      <w:r>
        <w:t xml:space="preserve"> </w:t>
      </w:r>
      <w:r w:rsidR="00746C0B">
        <w:t>traffic</w:t>
      </w:r>
      <w:r w:rsidR="00000E77">
        <w:t xml:space="preserve"> nhãn</w:t>
      </w:r>
      <w:r w:rsidR="00351851">
        <w:t xml:space="preserve"> DDo</w:t>
      </w:r>
      <w:r w:rsidR="00F8457A">
        <w:t>S</w:t>
      </w:r>
      <w:r w:rsidR="00351851">
        <w:t xml:space="preserve"> và </w:t>
      </w:r>
      <w:r w:rsidR="00351851" w:rsidRPr="00351851">
        <w:t>265838</w:t>
      </w:r>
      <w:r w:rsidR="00746C0B">
        <w:t xml:space="preserve"> traffic</w:t>
      </w:r>
      <w:r w:rsidR="00000E77">
        <w:t xml:space="preserve"> nhãn</w:t>
      </w:r>
      <w:r w:rsidR="00746C0B">
        <w:t xml:space="preserve"> bình thường</w:t>
      </w:r>
      <w:r w:rsidR="00915819">
        <w:t xml:space="preserve">. </w:t>
      </w:r>
      <w:r w:rsidR="00F8457A">
        <w:t>Biểu đồ (Hình 7) cho thấy tỉ lệ nhãn tương đối cân bằng, 48% DDoS so với 52% bình thường</w:t>
      </w:r>
      <w:r w:rsidR="00915819">
        <w:t>.</w:t>
      </w:r>
    </w:p>
    <w:p w14:paraId="58CDAD18" w14:textId="77777777" w:rsidR="00A95884" w:rsidRDefault="00A95884" w:rsidP="00A95884">
      <w:pPr>
        <w:pStyle w:val="Caption"/>
        <w:keepNext/>
      </w:pPr>
      <w:r>
        <w:rPr>
          <w:noProof/>
        </w:rPr>
        <w:drawing>
          <wp:inline distT="0" distB="0" distL="0" distR="0" wp14:anchorId="517EC9AF" wp14:editId="13A1518D">
            <wp:extent cx="4010891" cy="3465120"/>
            <wp:effectExtent l="0" t="0" r="8890" b="2540"/>
            <wp:docPr id="159372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1985" cy="3474705"/>
                    </a:xfrm>
                    <a:prstGeom prst="rect">
                      <a:avLst/>
                    </a:prstGeom>
                    <a:noFill/>
                    <a:ln>
                      <a:noFill/>
                    </a:ln>
                  </pic:spPr>
                </pic:pic>
              </a:graphicData>
            </a:graphic>
          </wp:inline>
        </w:drawing>
      </w:r>
    </w:p>
    <w:p w14:paraId="1A46CAD0" w14:textId="5BF19C98" w:rsidR="007B463F" w:rsidRDefault="00A95884" w:rsidP="00A95884">
      <w:pPr>
        <w:pStyle w:val="Caption"/>
      </w:pPr>
      <w:bookmarkStart w:id="38" w:name="_Toc174616967"/>
      <w:r>
        <w:t xml:space="preserve">Hình </w:t>
      </w:r>
      <w:r>
        <w:fldChar w:fldCharType="begin"/>
      </w:r>
      <w:r>
        <w:instrText xml:space="preserve"> SEQ Hình \* ARABIC </w:instrText>
      </w:r>
      <w:r>
        <w:fldChar w:fldCharType="separate"/>
      </w:r>
      <w:r w:rsidR="00930B64">
        <w:rPr>
          <w:noProof/>
        </w:rPr>
        <w:t>7</w:t>
      </w:r>
      <w:r>
        <w:rPr>
          <w:noProof/>
        </w:rPr>
        <w:fldChar w:fldCharType="end"/>
      </w:r>
      <w:r>
        <w:t>: Biểu đồ thể hiện t</w:t>
      </w:r>
      <w:r w:rsidRPr="00767437">
        <w:t xml:space="preserve">ỷ lệ phần trăm giữa lưu lượng bình thường và DDos trong </w:t>
      </w:r>
      <w:r>
        <w:t>Dataset</w:t>
      </w:r>
      <w:bookmarkEnd w:id="38"/>
    </w:p>
    <w:p w14:paraId="3F387B6A" w14:textId="12D4F50F" w:rsidR="002B20A3" w:rsidRDefault="002B20A3" w:rsidP="002B20A3">
      <w:pPr>
        <w:pStyle w:val="Heading3"/>
      </w:pPr>
      <w:bookmarkStart w:id="39" w:name="_Toc174616941"/>
      <w:r>
        <w:t>Xử lý dữ liệu</w:t>
      </w:r>
      <w:bookmarkEnd w:id="39"/>
    </w:p>
    <w:p w14:paraId="3B30646F" w14:textId="688F9EE6" w:rsidR="00000E77" w:rsidRDefault="00000E77" w:rsidP="00FF20C6">
      <w:pPr>
        <w:pStyle w:val="Nidungvnbn"/>
      </w:pPr>
      <w:r w:rsidRPr="00000E77">
        <w:t>Vì dữ liệu được thu</w:t>
      </w:r>
      <w:r>
        <w:t xml:space="preserve"> thập theo từng đợt nên các nhãn sẽ phân bố không đều, làm cho mô hình </w:t>
      </w:r>
      <w:r w:rsidR="001F4285">
        <w:t>có thể gặp tình trạng overfitting, thiên vị, v.v.</w:t>
      </w:r>
      <w:r>
        <w:t xml:space="preserve"> Do đó, cần xử lý để nhãn phân bố đều hơn</w:t>
      </w:r>
      <w:r w:rsidR="001F4285">
        <w:t>. Bên cạnh đó, cần</w:t>
      </w:r>
      <w:r w:rsidR="00380E70">
        <w:t xml:space="preserve"> loại bỏ những đặc trưng không có giá trị, kiểm tra các dữ liệu bị null và loại bỏ nếu có,</w:t>
      </w:r>
      <w:r w:rsidR="001F4285">
        <w:t xml:space="preserve"> biến đổi các </w:t>
      </w:r>
      <w:r w:rsidR="00CB5E56">
        <w:t>đặc trưng</w:t>
      </w:r>
      <w:r w:rsidR="001F4285">
        <w:t xml:space="preserve"> dạng string sang số để phù hợp với đầu vào của mô hình học máy.</w:t>
      </w:r>
    </w:p>
    <w:p w14:paraId="24B15ACF" w14:textId="77777777" w:rsidR="00860CB4" w:rsidRDefault="00860CB4" w:rsidP="00FF20C6">
      <w:pPr>
        <w:pStyle w:val="Nidungvnbn"/>
      </w:pPr>
    </w:p>
    <w:p w14:paraId="51EBCD27" w14:textId="77777777" w:rsidR="00860CB4" w:rsidRPr="00000E77" w:rsidRDefault="00860CB4" w:rsidP="00FF20C6">
      <w:pPr>
        <w:pStyle w:val="Nidungvnbn"/>
      </w:pPr>
    </w:p>
    <w:p w14:paraId="57CEC5BA" w14:textId="3B1D0561" w:rsidR="002B20A3" w:rsidRDefault="002B20A3" w:rsidP="002B20A3">
      <w:pPr>
        <w:pStyle w:val="Heading3"/>
      </w:pPr>
      <w:bookmarkStart w:id="40" w:name="_Toc174616942"/>
      <w:r w:rsidRPr="002B20A3">
        <w:t>Trích xuất các đặc tr</w:t>
      </w:r>
      <w:r>
        <w:t>ưng</w:t>
      </w:r>
      <w:r w:rsidR="00422D8F">
        <w:t xml:space="preserve"> cho việc training các </w:t>
      </w:r>
      <w:r w:rsidR="00EC3F5B">
        <w:t>mô hình học máy</w:t>
      </w:r>
      <w:bookmarkEnd w:id="40"/>
      <w:r>
        <w:t xml:space="preserve"> </w:t>
      </w:r>
    </w:p>
    <w:p w14:paraId="78D53A1B" w14:textId="1902B936" w:rsidR="00534730" w:rsidRDefault="003D44C3" w:rsidP="00534730">
      <w:pPr>
        <w:pStyle w:val="Nidungvnbn"/>
      </w:pPr>
      <w:r>
        <w:t xml:space="preserve">Để lựa chọn được một mô hình học máy </w:t>
      </w:r>
      <w:r w:rsidR="00DB7D3C">
        <w:t>có độ chính xác cao và tối ưu nhất</w:t>
      </w:r>
      <w:r w:rsidR="006D7CD0">
        <w:t xml:space="preserve">. Nhóm em lần lượt trích xuất </w:t>
      </w:r>
      <w:r w:rsidR="000317F0">
        <w:t>4, 10, 15 và tất cả các đặc trưng trong bộ dữ liệu</w:t>
      </w:r>
      <w:r w:rsidR="004A3BF3">
        <w:t xml:space="preserve">. Sau </w:t>
      </w:r>
      <w:r w:rsidR="004A3BF3">
        <w:lastRenderedPageBreak/>
        <w:t xml:space="preserve">đó tiến hành training với các giải thuật </w:t>
      </w:r>
      <w:r w:rsidR="001949A2" w:rsidRPr="001949A2">
        <w:rPr>
          <w:lang w:val="vi-VN"/>
        </w:rPr>
        <w:t>KNN</w:t>
      </w:r>
      <w:r w:rsidR="001949A2">
        <w:t xml:space="preserve">, </w:t>
      </w:r>
      <w:r w:rsidR="001949A2" w:rsidRPr="001949A2">
        <w:rPr>
          <w:lang w:val="vi-VN"/>
        </w:rPr>
        <w:t>Logistic Regression</w:t>
      </w:r>
      <w:r w:rsidR="001949A2">
        <w:t xml:space="preserve">, </w:t>
      </w:r>
      <w:r w:rsidR="001949A2" w:rsidRPr="001949A2">
        <w:rPr>
          <w:lang w:val="vi-VN"/>
        </w:rPr>
        <w:t>Neural Network</w:t>
      </w:r>
      <w:r w:rsidR="00F67201">
        <w:t xml:space="preserve">, </w:t>
      </w:r>
      <w:r w:rsidR="00F67201" w:rsidRPr="00F67201">
        <w:rPr>
          <w:lang w:val="vi-VN"/>
        </w:rPr>
        <w:t>SVM</w:t>
      </w:r>
      <w:r w:rsidR="00F67201">
        <w:t xml:space="preserve">, </w:t>
      </w:r>
      <w:r w:rsidR="00F67201" w:rsidRPr="00F67201">
        <w:rPr>
          <w:lang w:val="vi-VN"/>
        </w:rPr>
        <w:t>GaussianNB</w:t>
      </w:r>
      <w:r w:rsidR="008A2083">
        <w:t xml:space="preserve">. Sau </w:t>
      </w:r>
      <w:r w:rsidR="00772E8E">
        <w:t>khi</w:t>
      </w:r>
      <w:r w:rsidR="008A2083">
        <w:t xml:space="preserve"> so sánh độ chính xác giữa các mô hình</w:t>
      </w:r>
      <w:r w:rsidR="00B43AF3">
        <w:t xml:space="preserve"> với từng đặc trưng được trích xuất</w:t>
      </w:r>
      <w:r w:rsidR="00A13A5A">
        <w:t xml:space="preserve"> </w:t>
      </w:r>
      <w:r w:rsidR="00772E8E">
        <w:t>thì thấy mô hình KNN với 15 đặc trưng cho độ chính xác cao nhất</w:t>
      </w:r>
      <w:r w:rsidR="00534730">
        <w:t xml:space="preserve"> </w:t>
      </w:r>
      <w:r w:rsidR="00534730" w:rsidRPr="00534730">
        <w:t>98.43</w:t>
      </w:r>
      <w:r w:rsidR="00534730">
        <w:t>%</w:t>
      </w:r>
      <w:r w:rsidR="00460F14">
        <w:t xml:space="preserve">, kết quả thế hiện chi tiết trong </w:t>
      </w:r>
      <w:r w:rsidR="00860CB4">
        <w:fldChar w:fldCharType="begin"/>
      </w:r>
      <w:r w:rsidR="00860CB4">
        <w:instrText xml:space="preserve"> REF _Ref174616859 \h </w:instrText>
      </w:r>
      <w:r w:rsidR="00860CB4">
        <w:fldChar w:fldCharType="separate"/>
      </w:r>
      <w:r w:rsidR="00860CB4">
        <w:t xml:space="preserve">Bảng </w:t>
      </w:r>
      <w:r w:rsidR="00860CB4">
        <w:rPr>
          <w:noProof/>
        </w:rPr>
        <w:t>5</w:t>
      </w:r>
      <w:r w:rsidR="00860CB4">
        <w:fldChar w:fldCharType="end"/>
      </w:r>
      <w:r w:rsidR="00460F14">
        <w:t>.</w:t>
      </w:r>
    </w:p>
    <w:p w14:paraId="1BF52C71" w14:textId="0D7DD610" w:rsidR="002D59A1" w:rsidRDefault="002D59A1" w:rsidP="002D59A1">
      <w:pPr>
        <w:pStyle w:val="Caption"/>
        <w:keepNext/>
      </w:pPr>
      <w:bookmarkStart w:id="41" w:name="_Ref174616859"/>
      <w:bookmarkStart w:id="42" w:name="_Toc174616989"/>
      <w:r>
        <w:t xml:space="preserve">Bảng </w:t>
      </w:r>
      <w:r>
        <w:fldChar w:fldCharType="begin"/>
      </w:r>
      <w:r>
        <w:instrText xml:space="preserve"> SEQ Bảng \* ARABIC </w:instrText>
      </w:r>
      <w:r>
        <w:fldChar w:fldCharType="separate"/>
      </w:r>
      <w:r w:rsidR="00C84E0F">
        <w:rPr>
          <w:noProof/>
        </w:rPr>
        <w:t>5</w:t>
      </w:r>
      <w:r>
        <w:rPr>
          <w:noProof/>
        </w:rPr>
        <w:fldChar w:fldCharType="end"/>
      </w:r>
      <w:bookmarkEnd w:id="41"/>
      <w:r>
        <w:t>: Kết quả quấn luyện các mô hình học máy với 15 đặc trưng</w:t>
      </w:r>
      <w:bookmarkEnd w:id="42"/>
    </w:p>
    <w:tbl>
      <w:tblPr>
        <w:tblStyle w:val="TableGrid"/>
        <w:tblW w:w="0" w:type="auto"/>
        <w:tblLook w:val="04A0" w:firstRow="1" w:lastRow="0" w:firstColumn="1" w:lastColumn="0" w:noHBand="0" w:noVBand="1"/>
      </w:tblPr>
      <w:tblGrid>
        <w:gridCol w:w="1531"/>
        <w:gridCol w:w="1321"/>
        <w:gridCol w:w="1321"/>
        <w:gridCol w:w="1321"/>
        <w:gridCol w:w="1321"/>
        <w:gridCol w:w="1254"/>
      </w:tblGrid>
      <w:tr w:rsidR="0017700C" w14:paraId="10D5FD4C" w14:textId="77777777" w:rsidTr="002D59A1">
        <w:tc>
          <w:tcPr>
            <w:tcW w:w="1531" w:type="dxa"/>
          </w:tcPr>
          <w:p w14:paraId="7F3A6CAB" w14:textId="0BBA27EB" w:rsidR="0017700C" w:rsidRDefault="0017700C" w:rsidP="001154BA">
            <w:pPr>
              <w:pStyle w:val="Caption"/>
            </w:pPr>
            <w:r>
              <w:t>Tên mô hình</w:t>
            </w:r>
          </w:p>
        </w:tc>
        <w:tc>
          <w:tcPr>
            <w:tcW w:w="1321" w:type="dxa"/>
          </w:tcPr>
          <w:p w14:paraId="7F67D008" w14:textId="1B627C8E" w:rsidR="0017700C" w:rsidRDefault="0017700C" w:rsidP="001154BA">
            <w:pPr>
              <w:pStyle w:val="Caption"/>
            </w:pPr>
            <w:r w:rsidRPr="00AF63B1">
              <w:t>Accuracy</w:t>
            </w:r>
          </w:p>
        </w:tc>
        <w:tc>
          <w:tcPr>
            <w:tcW w:w="1321" w:type="dxa"/>
          </w:tcPr>
          <w:p w14:paraId="4CA4C31C" w14:textId="7A004D97" w:rsidR="0017700C" w:rsidRDefault="0017700C" w:rsidP="001154BA">
            <w:pPr>
              <w:pStyle w:val="Caption"/>
            </w:pPr>
            <w:r w:rsidRPr="00AF63B1">
              <w:t>Precision</w:t>
            </w:r>
          </w:p>
        </w:tc>
        <w:tc>
          <w:tcPr>
            <w:tcW w:w="1321" w:type="dxa"/>
          </w:tcPr>
          <w:p w14:paraId="67DDDAEB" w14:textId="4EC68AAF" w:rsidR="0017700C" w:rsidRDefault="0017700C" w:rsidP="001154BA">
            <w:pPr>
              <w:pStyle w:val="Caption"/>
            </w:pPr>
            <w:r w:rsidRPr="0017700C">
              <w:t>Recall</w:t>
            </w:r>
          </w:p>
        </w:tc>
        <w:tc>
          <w:tcPr>
            <w:tcW w:w="1321" w:type="dxa"/>
          </w:tcPr>
          <w:p w14:paraId="452449BB" w14:textId="4E5FA676" w:rsidR="0017700C" w:rsidRDefault="0017700C" w:rsidP="001154BA">
            <w:pPr>
              <w:pStyle w:val="Caption"/>
            </w:pPr>
            <w:r w:rsidRPr="0017700C">
              <w:t>F1 Score</w:t>
            </w:r>
          </w:p>
        </w:tc>
        <w:tc>
          <w:tcPr>
            <w:tcW w:w="1254" w:type="dxa"/>
          </w:tcPr>
          <w:p w14:paraId="1C2D550A" w14:textId="7B6DD9D8" w:rsidR="0017700C" w:rsidRDefault="0017700C" w:rsidP="001154BA">
            <w:pPr>
              <w:pStyle w:val="Caption"/>
            </w:pPr>
            <w:r w:rsidRPr="0017700C">
              <w:t>AUC</w:t>
            </w:r>
          </w:p>
        </w:tc>
      </w:tr>
      <w:tr w:rsidR="0017700C" w14:paraId="616C87C6" w14:textId="77777777" w:rsidTr="002D59A1">
        <w:tc>
          <w:tcPr>
            <w:tcW w:w="1531" w:type="dxa"/>
          </w:tcPr>
          <w:p w14:paraId="7C6318E2" w14:textId="005E2487" w:rsidR="0017700C" w:rsidRDefault="0017700C" w:rsidP="001154BA">
            <w:pPr>
              <w:pStyle w:val="Caption"/>
            </w:pPr>
            <w:r>
              <w:t>KNN</w:t>
            </w:r>
          </w:p>
        </w:tc>
        <w:tc>
          <w:tcPr>
            <w:tcW w:w="1321" w:type="dxa"/>
          </w:tcPr>
          <w:p w14:paraId="00BE92DD" w14:textId="618A5FD4" w:rsidR="0017700C" w:rsidRDefault="00500887" w:rsidP="001154BA">
            <w:pPr>
              <w:pStyle w:val="Caption"/>
            </w:pPr>
            <w:r w:rsidRPr="00500887">
              <w:t>98.433156</w:t>
            </w:r>
          </w:p>
        </w:tc>
        <w:tc>
          <w:tcPr>
            <w:tcW w:w="1321" w:type="dxa"/>
          </w:tcPr>
          <w:p w14:paraId="2A14C609" w14:textId="27542D72" w:rsidR="0017700C" w:rsidRDefault="00C72F61" w:rsidP="001154BA">
            <w:pPr>
              <w:pStyle w:val="Caption"/>
            </w:pPr>
            <w:r w:rsidRPr="00C72F61">
              <w:t>98.433138</w:t>
            </w:r>
          </w:p>
        </w:tc>
        <w:tc>
          <w:tcPr>
            <w:tcW w:w="1321" w:type="dxa"/>
          </w:tcPr>
          <w:p w14:paraId="79FDFF04" w14:textId="6BB28444" w:rsidR="0017700C" w:rsidRDefault="00C72F61" w:rsidP="001154BA">
            <w:pPr>
              <w:pStyle w:val="Caption"/>
            </w:pPr>
            <w:r w:rsidRPr="00C72F61">
              <w:t>98.433156</w:t>
            </w:r>
          </w:p>
        </w:tc>
        <w:tc>
          <w:tcPr>
            <w:tcW w:w="1321" w:type="dxa"/>
          </w:tcPr>
          <w:p w14:paraId="202D2731" w14:textId="377BC2AC" w:rsidR="0017700C" w:rsidRDefault="00C72F61" w:rsidP="001154BA">
            <w:pPr>
              <w:pStyle w:val="Caption"/>
            </w:pPr>
            <w:r w:rsidRPr="00C72F61">
              <w:t>98.433130</w:t>
            </w:r>
          </w:p>
        </w:tc>
        <w:tc>
          <w:tcPr>
            <w:tcW w:w="1254" w:type="dxa"/>
          </w:tcPr>
          <w:p w14:paraId="7F453FDD" w14:textId="094E82A3" w:rsidR="0017700C" w:rsidRDefault="00C72F61" w:rsidP="001154BA">
            <w:pPr>
              <w:pStyle w:val="Caption"/>
            </w:pPr>
            <w:r w:rsidRPr="00C72F61">
              <w:t>0.994997</w:t>
            </w:r>
          </w:p>
        </w:tc>
      </w:tr>
      <w:tr w:rsidR="0017700C" w14:paraId="081A3F58" w14:textId="77777777" w:rsidTr="002D59A1">
        <w:tc>
          <w:tcPr>
            <w:tcW w:w="1531" w:type="dxa"/>
          </w:tcPr>
          <w:p w14:paraId="45C9A203" w14:textId="0A4CA3D2" w:rsidR="0017700C" w:rsidRPr="0017700C" w:rsidRDefault="0017700C" w:rsidP="001154BA">
            <w:pPr>
              <w:pStyle w:val="Caption"/>
              <w:rPr>
                <w:lang w:val="vi-VN"/>
              </w:rPr>
            </w:pPr>
            <w:r w:rsidRPr="0017700C">
              <w:rPr>
                <w:lang w:val="vi-VN"/>
              </w:rPr>
              <w:t>Logistic</w:t>
            </w:r>
            <w:r>
              <w:t xml:space="preserve"> </w:t>
            </w:r>
            <w:r w:rsidRPr="0017700C">
              <w:rPr>
                <w:lang w:val="vi-VN"/>
              </w:rPr>
              <w:t>Regression</w:t>
            </w:r>
          </w:p>
          <w:p w14:paraId="1BA19CAF" w14:textId="77777777" w:rsidR="0017700C" w:rsidRDefault="0017700C" w:rsidP="001154BA">
            <w:pPr>
              <w:pStyle w:val="Caption"/>
            </w:pPr>
          </w:p>
        </w:tc>
        <w:tc>
          <w:tcPr>
            <w:tcW w:w="1321" w:type="dxa"/>
          </w:tcPr>
          <w:p w14:paraId="2204B2AD" w14:textId="63D62271" w:rsidR="0017700C" w:rsidRDefault="00241A59" w:rsidP="001154BA">
            <w:pPr>
              <w:pStyle w:val="Caption"/>
            </w:pPr>
            <w:r w:rsidRPr="00241A59">
              <w:t>90.362107</w:t>
            </w:r>
          </w:p>
        </w:tc>
        <w:tc>
          <w:tcPr>
            <w:tcW w:w="1321" w:type="dxa"/>
          </w:tcPr>
          <w:p w14:paraId="29476D2B" w14:textId="5C9A8408" w:rsidR="0017700C" w:rsidRDefault="00241A59" w:rsidP="001154BA">
            <w:pPr>
              <w:pStyle w:val="Caption"/>
            </w:pPr>
            <w:r w:rsidRPr="00241A59">
              <w:t>90.362819</w:t>
            </w:r>
          </w:p>
        </w:tc>
        <w:tc>
          <w:tcPr>
            <w:tcW w:w="1321" w:type="dxa"/>
          </w:tcPr>
          <w:p w14:paraId="3433C7B0" w14:textId="1FD2229B" w:rsidR="0017700C" w:rsidRDefault="00241A59" w:rsidP="001154BA">
            <w:pPr>
              <w:pStyle w:val="Caption"/>
            </w:pPr>
            <w:r w:rsidRPr="00241A59">
              <w:t>90.362107</w:t>
            </w:r>
          </w:p>
        </w:tc>
        <w:tc>
          <w:tcPr>
            <w:tcW w:w="1321" w:type="dxa"/>
          </w:tcPr>
          <w:p w14:paraId="41808633" w14:textId="5149EA06" w:rsidR="0017700C" w:rsidRDefault="00241A59" w:rsidP="001154BA">
            <w:pPr>
              <w:pStyle w:val="Caption"/>
            </w:pPr>
            <w:r w:rsidRPr="00241A59">
              <w:t>90.359664</w:t>
            </w:r>
          </w:p>
        </w:tc>
        <w:tc>
          <w:tcPr>
            <w:tcW w:w="1254" w:type="dxa"/>
          </w:tcPr>
          <w:p w14:paraId="7AA93581" w14:textId="3BABBC8F" w:rsidR="0017700C" w:rsidRDefault="00241A59" w:rsidP="001154BA">
            <w:pPr>
              <w:pStyle w:val="Caption"/>
            </w:pPr>
            <w:r w:rsidRPr="00241A59">
              <w:t>0.960399</w:t>
            </w:r>
          </w:p>
        </w:tc>
      </w:tr>
      <w:tr w:rsidR="0017700C" w14:paraId="41D2650C" w14:textId="77777777" w:rsidTr="002D59A1">
        <w:tc>
          <w:tcPr>
            <w:tcW w:w="1531" w:type="dxa"/>
          </w:tcPr>
          <w:p w14:paraId="43592CA2" w14:textId="77777777" w:rsidR="0017700C" w:rsidRPr="0017700C" w:rsidRDefault="0017700C" w:rsidP="001154BA">
            <w:pPr>
              <w:pStyle w:val="Caption"/>
              <w:rPr>
                <w:lang w:val="vi-VN"/>
              </w:rPr>
            </w:pPr>
            <w:r w:rsidRPr="0017700C">
              <w:rPr>
                <w:lang w:val="vi-VN"/>
              </w:rPr>
              <w:t>Neural Network</w:t>
            </w:r>
          </w:p>
          <w:p w14:paraId="71FCC22C" w14:textId="77777777" w:rsidR="0017700C" w:rsidRDefault="0017700C" w:rsidP="001154BA">
            <w:pPr>
              <w:pStyle w:val="Caption"/>
            </w:pPr>
          </w:p>
        </w:tc>
        <w:tc>
          <w:tcPr>
            <w:tcW w:w="1321" w:type="dxa"/>
          </w:tcPr>
          <w:p w14:paraId="08B1FC76" w14:textId="4DA3EDBB" w:rsidR="0017700C" w:rsidRDefault="00241A59" w:rsidP="001154BA">
            <w:pPr>
              <w:pStyle w:val="Caption"/>
            </w:pPr>
            <w:r w:rsidRPr="00241A59">
              <w:t>51.996823</w:t>
            </w:r>
          </w:p>
        </w:tc>
        <w:tc>
          <w:tcPr>
            <w:tcW w:w="1321" w:type="dxa"/>
          </w:tcPr>
          <w:p w14:paraId="2F2EF2B1" w14:textId="6F630DBC" w:rsidR="0017700C" w:rsidRDefault="00500887" w:rsidP="001154BA">
            <w:pPr>
              <w:pStyle w:val="Caption"/>
            </w:pPr>
            <w:r w:rsidRPr="00500887">
              <w:t>27.036696</w:t>
            </w:r>
          </w:p>
        </w:tc>
        <w:tc>
          <w:tcPr>
            <w:tcW w:w="1321" w:type="dxa"/>
          </w:tcPr>
          <w:p w14:paraId="37213024" w14:textId="2A641883" w:rsidR="0017700C" w:rsidRDefault="00500887" w:rsidP="001154BA">
            <w:pPr>
              <w:pStyle w:val="Caption"/>
            </w:pPr>
            <w:r w:rsidRPr="00500887">
              <w:t>51.996823</w:t>
            </w:r>
          </w:p>
        </w:tc>
        <w:tc>
          <w:tcPr>
            <w:tcW w:w="1321" w:type="dxa"/>
          </w:tcPr>
          <w:p w14:paraId="0F40A5A1" w14:textId="01BB50A6" w:rsidR="0017700C" w:rsidRDefault="00AE5466" w:rsidP="001154BA">
            <w:pPr>
              <w:pStyle w:val="Caption"/>
            </w:pPr>
            <w:r w:rsidRPr="00AE5466">
              <w:t>35.575344</w:t>
            </w:r>
          </w:p>
        </w:tc>
        <w:tc>
          <w:tcPr>
            <w:tcW w:w="1254" w:type="dxa"/>
          </w:tcPr>
          <w:p w14:paraId="3E1ECF14" w14:textId="592CEFDE" w:rsidR="0017700C" w:rsidRDefault="00AE5466" w:rsidP="001154BA">
            <w:pPr>
              <w:pStyle w:val="Caption"/>
            </w:pPr>
            <w:r w:rsidRPr="00AE5466">
              <w:t>0.500000</w:t>
            </w:r>
          </w:p>
        </w:tc>
      </w:tr>
      <w:tr w:rsidR="0017700C" w14:paraId="42955058" w14:textId="77777777" w:rsidTr="002D59A1">
        <w:tc>
          <w:tcPr>
            <w:tcW w:w="1531" w:type="dxa"/>
          </w:tcPr>
          <w:p w14:paraId="56950F82" w14:textId="77777777" w:rsidR="0017700C" w:rsidRPr="0017700C" w:rsidRDefault="0017700C" w:rsidP="001154BA">
            <w:pPr>
              <w:pStyle w:val="Caption"/>
              <w:rPr>
                <w:lang w:val="vi-VN"/>
              </w:rPr>
            </w:pPr>
            <w:r w:rsidRPr="0017700C">
              <w:rPr>
                <w:lang w:val="vi-VN"/>
              </w:rPr>
              <w:t>SVM</w:t>
            </w:r>
          </w:p>
          <w:p w14:paraId="3F7B57CC" w14:textId="77777777" w:rsidR="0017700C" w:rsidRDefault="0017700C" w:rsidP="001154BA">
            <w:pPr>
              <w:pStyle w:val="Caption"/>
            </w:pPr>
          </w:p>
        </w:tc>
        <w:tc>
          <w:tcPr>
            <w:tcW w:w="1321" w:type="dxa"/>
          </w:tcPr>
          <w:p w14:paraId="79E41029" w14:textId="7CA47945" w:rsidR="0017700C" w:rsidRDefault="002F35F9" w:rsidP="001154BA">
            <w:pPr>
              <w:pStyle w:val="Caption"/>
            </w:pPr>
            <w:r w:rsidRPr="002F35F9">
              <w:t>39.915520</w:t>
            </w:r>
          </w:p>
        </w:tc>
        <w:tc>
          <w:tcPr>
            <w:tcW w:w="1321" w:type="dxa"/>
          </w:tcPr>
          <w:p w14:paraId="3D4CFA0B" w14:textId="5E8A4AD6" w:rsidR="0017700C" w:rsidRDefault="002F35F9" w:rsidP="001154BA">
            <w:pPr>
              <w:pStyle w:val="Caption"/>
            </w:pPr>
            <w:r w:rsidRPr="002F35F9">
              <w:t>23.606813</w:t>
            </w:r>
          </w:p>
        </w:tc>
        <w:tc>
          <w:tcPr>
            <w:tcW w:w="1321" w:type="dxa"/>
          </w:tcPr>
          <w:p w14:paraId="4D21494B" w14:textId="7FF61617" w:rsidR="0017700C" w:rsidRDefault="002F35F9" w:rsidP="001154BA">
            <w:pPr>
              <w:pStyle w:val="Caption"/>
            </w:pPr>
            <w:r w:rsidRPr="002F35F9">
              <w:t>39.915520</w:t>
            </w:r>
          </w:p>
        </w:tc>
        <w:tc>
          <w:tcPr>
            <w:tcW w:w="1321" w:type="dxa"/>
          </w:tcPr>
          <w:p w14:paraId="11059F29" w14:textId="165AB950" w:rsidR="0017700C" w:rsidRDefault="002F35F9" w:rsidP="001154BA">
            <w:pPr>
              <w:pStyle w:val="Caption"/>
            </w:pPr>
            <w:r w:rsidRPr="002F35F9">
              <w:t>29.667620</w:t>
            </w:r>
          </w:p>
        </w:tc>
        <w:tc>
          <w:tcPr>
            <w:tcW w:w="1254" w:type="dxa"/>
          </w:tcPr>
          <w:p w14:paraId="1FB7A45D" w14:textId="6DCD8D5C" w:rsidR="0017700C" w:rsidRDefault="00E86CD3" w:rsidP="001154BA">
            <w:pPr>
              <w:pStyle w:val="Caption"/>
            </w:pPr>
            <w:r w:rsidRPr="00E86CD3">
              <w:t>0.085243</w:t>
            </w:r>
          </w:p>
        </w:tc>
      </w:tr>
      <w:tr w:rsidR="0017700C" w14:paraId="794D2D71" w14:textId="77777777" w:rsidTr="002D59A1">
        <w:tc>
          <w:tcPr>
            <w:tcW w:w="1531" w:type="dxa"/>
          </w:tcPr>
          <w:p w14:paraId="73ECD74E" w14:textId="77777777" w:rsidR="0017700C" w:rsidRPr="0017700C" w:rsidRDefault="0017700C" w:rsidP="001154BA">
            <w:pPr>
              <w:pStyle w:val="Caption"/>
              <w:rPr>
                <w:lang w:val="vi-VN"/>
              </w:rPr>
            </w:pPr>
            <w:r w:rsidRPr="0017700C">
              <w:rPr>
                <w:lang w:val="vi-VN"/>
              </w:rPr>
              <w:t>GaussianNB</w:t>
            </w:r>
          </w:p>
          <w:p w14:paraId="753814C9" w14:textId="77777777" w:rsidR="0017700C" w:rsidRDefault="0017700C" w:rsidP="001154BA">
            <w:pPr>
              <w:pStyle w:val="Caption"/>
            </w:pPr>
          </w:p>
        </w:tc>
        <w:tc>
          <w:tcPr>
            <w:tcW w:w="1321" w:type="dxa"/>
          </w:tcPr>
          <w:p w14:paraId="0382548A" w14:textId="076288FA" w:rsidR="0017700C" w:rsidRDefault="00E86CD3" w:rsidP="001154BA">
            <w:pPr>
              <w:pStyle w:val="Caption"/>
            </w:pPr>
            <w:r w:rsidRPr="00E86CD3">
              <w:t>94.072710</w:t>
            </w:r>
          </w:p>
        </w:tc>
        <w:tc>
          <w:tcPr>
            <w:tcW w:w="1321" w:type="dxa"/>
          </w:tcPr>
          <w:p w14:paraId="39F1ECCD" w14:textId="2BD1BACA" w:rsidR="0017700C" w:rsidRDefault="00E86CD3" w:rsidP="001154BA">
            <w:pPr>
              <w:pStyle w:val="Caption"/>
            </w:pPr>
            <w:r w:rsidRPr="00E86CD3">
              <w:t>94.286569</w:t>
            </w:r>
          </w:p>
        </w:tc>
        <w:tc>
          <w:tcPr>
            <w:tcW w:w="1321" w:type="dxa"/>
          </w:tcPr>
          <w:p w14:paraId="111656EE" w14:textId="625457A8" w:rsidR="0017700C" w:rsidRDefault="00E86CD3" w:rsidP="001154BA">
            <w:pPr>
              <w:pStyle w:val="Caption"/>
            </w:pPr>
            <w:r w:rsidRPr="00E86CD3">
              <w:t>94.072710</w:t>
            </w:r>
          </w:p>
        </w:tc>
        <w:tc>
          <w:tcPr>
            <w:tcW w:w="1321" w:type="dxa"/>
          </w:tcPr>
          <w:p w14:paraId="2111B5DD" w14:textId="77DF0093" w:rsidR="0017700C" w:rsidRDefault="00E86CD3" w:rsidP="001154BA">
            <w:pPr>
              <w:pStyle w:val="Caption"/>
            </w:pPr>
            <w:r w:rsidRPr="00E86CD3">
              <w:t>94.056426</w:t>
            </w:r>
          </w:p>
        </w:tc>
        <w:tc>
          <w:tcPr>
            <w:tcW w:w="1254" w:type="dxa"/>
          </w:tcPr>
          <w:p w14:paraId="3F7AAB1D" w14:textId="282244C3" w:rsidR="0017700C" w:rsidRDefault="00E86CD3" w:rsidP="001154BA">
            <w:pPr>
              <w:pStyle w:val="Caption"/>
              <w:keepNext/>
            </w:pPr>
            <w:r w:rsidRPr="00E86CD3">
              <w:t>0.993968</w:t>
            </w:r>
          </w:p>
        </w:tc>
      </w:tr>
    </w:tbl>
    <w:p w14:paraId="66770538" w14:textId="4ECCBA13" w:rsidR="001154BA" w:rsidRDefault="001154BA">
      <w:pPr>
        <w:pStyle w:val="Caption"/>
      </w:pPr>
    </w:p>
    <w:p w14:paraId="3547098F" w14:textId="78671656" w:rsidR="005506DF" w:rsidRDefault="005506DF" w:rsidP="0050258B">
      <w:pPr>
        <w:pStyle w:val="Nidungvnbn"/>
        <w:jc w:val="left"/>
      </w:pPr>
      <w:r w:rsidRPr="0050258B">
        <w:t>Mười</w:t>
      </w:r>
      <w:r>
        <w:t xml:space="preserve"> lăm đặc trưng được trích xuất cho kết quả tốt nhất là: </w:t>
      </w:r>
      <w:r w:rsidRPr="00472477">
        <w:rPr>
          <w:lang w:val="vi-VN"/>
        </w:rPr>
        <w:t>'ip_src', 'ip_dst', 'flow_duration_nsec', 'flags',</w:t>
      </w:r>
      <w:r w:rsidR="0050258B">
        <w:t xml:space="preserve"> </w:t>
      </w:r>
      <w:r w:rsidRPr="00472477">
        <w:rPr>
          <w:lang w:val="vi-VN"/>
        </w:rPr>
        <w:t>'packet_count', 'flow_duration_sec', 'byte_count', 'packet_count_per_second',</w:t>
      </w:r>
      <w:r>
        <w:t xml:space="preserve"> </w:t>
      </w:r>
      <w:r w:rsidRPr="00472477">
        <w:rPr>
          <w:lang w:val="vi-VN"/>
        </w:rPr>
        <w:t>'byte_count_per_second', 'avg_packet_size', 'flow_duration_total', 'idle_mean', 'idle_std',</w:t>
      </w:r>
      <w:r>
        <w:t xml:space="preserve"> </w:t>
      </w:r>
      <w:r w:rsidRPr="00472477">
        <w:rPr>
          <w:lang w:val="vi-VN"/>
        </w:rPr>
        <w:t>'idle_max',</w:t>
      </w:r>
      <w:r>
        <w:t xml:space="preserve"> </w:t>
      </w:r>
      <w:r w:rsidRPr="00472477">
        <w:rPr>
          <w:lang w:val="vi-VN"/>
        </w:rPr>
        <w:t>'idle_min'</w:t>
      </w:r>
      <w:r>
        <w:t>.</w:t>
      </w:r>
    </w:p>
    <w:p w14:paraId="40ED83CF" w14:textId="31EEBCA9" w:rsidR="002B20A3" w:rsidRPr="0050258B" w:rsidRDefault="0050258B" w:rsidP="0050258B">
      <w:pPr>
        <w:spacing w:before="0" w:after="200" w:line="276" w:lineRule="auto"/>
        <w:rPr>
          <w:sz w:val="26"/>
          <w:szCs w:val="26"/>
        </w:rPr>
      </w:pPr>
      <w:r>
        <w:br w:type="page"/>
      </w:r>
    </w:p>
    <w:p w14:paraId="7D43FC90" w14:textId="62E1233E" w:rsidR="00EE4676" w:rsidRPr="008963AE" w:rsidRDefault="002B20A3" w:rsidP="005C0BCF">
      <w:pPr>
        <w:pStyle w:val="Heading1"/>
      </w:pPr>
      <w:bookmarkStart w:id="43" w:name="_Toc174616943"/>
      <w:r>
        <w:rPr>
          <w:lang w:val="en-US"/>
        </w:rPr>
        <w:lastRenderedPageBreak/>
        <w:t>THỰC NGHIỆM</w:t>
      </w:r>
      <w:bookmarkEnd w:id="43"/>
    </w:p>
    <w:p w14:paraId="33923BA2" w14:textId="3A88ADAF" w:rsidR="008963AE" w:rsidRPr="00000E77" w:rsidRDefault="00821C27" w:rsidP="00821C27">
      <w:pPr>
        <w:pStyle w:val="Heading2"/>
      </w:pPr>
      <w:bookmarkStart w:id="44" w:name="_Toc174616944"/>
      <w:r>
        <w:t>Các công nghệ cần chuẩn bị</w:t>
      </w:r>
      <w:bookmarkEnd w:id="44"/>
    </w:p>
    <w:p w14:paraId="38E0C33C" w14:textId="4D92DCAC" w:rsidR="00821C27" w:rsidRPr="00000E77" w:rsidRDefault="00821C27" w:rsidP="00821C27">
      <w:pPr>
        <w:pStyle w:val="Nidungvnbn"/>
        <w:numPr>
          <w:ilvl w:val="0"/>
          <w:numId w:val="12"/>
        </w:numPr>
        <w:rPr>
          <w:lang w:val="vi-VN"/>
        </w:rPr>
      </w:pPr>
      <w:r w:rsidRPr="00000E77">
        <w:rPr>
          <w:lang w:val="vi-VN"/>
        </w:rPr>
        <w:t>Một máy ảo Ubuntu</w:t>
      </w:r>
      <w:r w:rsidR="00A16064" w:rsidRPr="003978BA">
        <w:rPr>
          <w:lang w:val="vi-VN"/>
        </w:rPr>
        <w:t xml:space="preserve"> (20.0</w:t>
      </w:r>
      <w:r w:rsidR="00104D00" w:rsidRPr="003978BA">
        <w:rPr>
          <w:lang w:val="vi-VN"/>
        </w:rPr>
        <w:t xml:space="preserve">4.8 </w:t>
      </w:r>
      <w:r w:rsidR="006D1056" w:rsidRPr="003978BA">
        <w:rPr>
          <w:lang w:val="vi-VN"/>
        </w:rPr>
        <w:t>LTS</w:t>
      </w:r>
      <w:r w:rsidR="00A16064" w:rsidRPr="003978BA">
        <w:rPr>
          <w:lang w:val="vi-VN"/>
        </w:rPr>
        <w:t>)</w:t>
      </w:r>
      <w:r w:rsidRPr="00000E77">
        <w:rPr>
          <w:lang w:val="vi-VN"/>
        </w:rPr>
        <w:t xml:space="preserve"> được </w:t>
      </w:r>
      <w:r w:rsidR="006D142F" w:rsidRPr="00000E77">
        <w:rPr>
          <w:lang w:val="vi-VN"/>
        </w:rPr>
        <w:t>cài đặt RYU controller</w:t>
      </w:r>
    </w:p>
    <w:p w14:paraId="22B06AB5" w14:textId="32496B19" w:rsidR="006D142F" w:rsidRDefault="006D142F" w:rsidP="00821C27">
      <w:pPr>
        <w:pStyle w:val="Nidungvnbn"/>
        <w:numPr>
          <w:ilvl w:val="0"/>
          <w:numId w:val="12"/>
        </w:numPr>
      </w:pPr>
      <w:r>
        <w:t>Một máy ảo Mininet VM</w:t>
      </w:r>
    </w:p>
    <w:p w14:paraId="690FC590" w14:textId="416AB69B" w:rsidR="006D142F" w:rsidRDefault="006D142F" w:rsidP="00821C27">
      <w:pPr>
        <w:pStyle w:val="Nidungvnbn"/>
        <w:numPr>
          <w:ilvl w:val="0"/>
          <w:numId w:val="12"/>
        </w:numPr>
      </w:pPr>
      <w:r>
        <w:t>Một phần mềm hỗ trợ kết nối</w:t>
      </w:r>
      <w:r w:rsidR="00B765AD">
        <w:t xml:space="preserve"> shh tới</w:t>
      </w:r>
      <w:r>
        <w:t xml:space="preserve"> hai máy ảo</w:t>
      </w:r>
      <w:r w:rsidR="00A23407">
        <w:t xml:space="preserve"> cho thuận tiện thao tác thực nghiệm</w:t>
      </w:r>
      <w:r w:rsidR="00264DA8">
        <w:t>. Ở đây nhóm sử dụng MobaXterm.</w:t>
      </w:r>
    </w:p>
    <w:p w14:paraId="328C158F" w14:textId="08FBA850" w:rsidR="00A23407" w:rsidRPr="00821C27" w:rsidRDefault="00AB4CB5" w:rsidP="00AB4CB5">
      <w:pPr>
        <w:pStyle w:val="Heading2"/>
      </w:pPr>
      <w:bookmarkStart w:id="45" w:name="_Toc174616945"/>
      <w:r>
        <w:t>Thực nghiệm phát hiện DDos</w:t>
      </w:r>
      <w:bookmarkEnd w:id="45"/>
    </w:p>
    <w:p w14:paraId="1033155D" w14:textId="2B9366D9" w:rsidR="00821C27" w:rsidRDefault="00AB4CB5" w:rsidP="00AB4CB5">
      <w:pPr>
        <w:pStyle w:val="Heading3"/>
      </w:pPr>
      <w:bookmarkStart w:id="46" w:name="_Toc174616946"/>
      <w:r>
        <w:t>Trên máy Ubuntu ryu</w:t>
      </w:r>
      <w:bookmarkEnd w:id="46"/>
    </w:p>
    <w:p w14:paraId="52A51363" w14:textId="77777777" w:rsidR="00AB4CB5" w:rsidRPr="00B60260" w:rsidRDefault="00AB4CB5" w:rsidP="002250C7">
      <w:pPr>
        <w:pStyle w:val="Nidungvnbn"/>
        <w:shd w:val="clear" w:color="auto" w:fill="EEECE1" w:themeFill="background2"/>
      </w:pPr>
      <w:r w:rsidRPr="00B60260">
        <w:t>ryu-manager KNN_controller.py</w:t>
      </w:r>
    </w:p>
    <w:p w14:paraId="57854C57" w14:textId="0476EF15" w:rsidR="00AB4CB5" w:rsidRDefault="00AB4CB5" w:rsidP="00AB4CB5">
      <w:pPr>
        <w:pStyle w:val="Nidungvnbn"/>
      </w:pPr>
      <w:r>
        <w:t xml:space="preserve">Chạy lệnh trên khởi động controller </w:t>
      </w:r>
      <w:r w:rsidR="006D6AA8">
        <w:t xml:space="preserve">đã được tích hợp mô hình học máy KNN. </w:t>
      </w:r>
      <w:r w:rsidR="008F3D90">
        <w:t>KNN_c</w:t>
      </w:r>
      <w:r w:rsidR="006D6AA8">
        <w:t>ontroller đảm nhiệm</w:t>
      </w:r>
      <w:r w:rsidR="008F3D90">
        <w:t xml:space="preserve"> giám sát, điều khiển và phát hiện</w:t>
      </w:r>
      <w:r w:rsidR="001B5702">
        <w:t xml:space="preserve"> khi có tấn công DDos cho hệ thống mạng</w:t>
      </w:r>
      <w:r w:rsidR="00F86CCD">
        <w:t xml:space="preserve">. Hình 8 thể hệ controller đã được </w:t>
      </w:r>
      <w:r w:rsidR="00F54DCB">
        <w:t>khởi động thành công và đang tiến hành điều khiển hệ thống mạng.</w:t>
      </w:r>
    </w:p>
    <w:p w14:paraId="05AD9E40" w14:textId="1B63FDEB" w:rsidR="00B433CC" w:rsidRDefault="001C2FF0" w:rsidP="00B433CC">
      <w:pPr>
        <w:pStyle w:val="Caption"/>
        <w:keepNext/>
      </w:pPr>
      <w:r w:rsidRPr="001C2FF0">
        <w:rPr>
          <w:noProof/>
        </w:rPr>
        <w:drawing>
          <wp:inline distT="0" distB="0" distL="0" distR="0" wp14:anchorId="6610D246" wp14:editId="5F21332D">
            <wp:extent cx="5579745" cy="2995930"/>
            <wp:effectExtent l="0" t="0" r="1905" b="0"/>
            <wp:docPr id="60765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50117" name=""/>
                    <pic:cNvPicPr/>
                  </pic:nvPicPr>
                  <pic:blipFill>
                    <a:blip r:embed="rId19"/>
                    <a:stretch>
                      <a:fillRect/>
                    </a:stretch>
                  </pic:blipFill>
                  <pic:spPr>
                    <a:xfrm>
                      <a:off x="0" y="0"/>
                      <a:ext cx="5579745" cy="2995930"/>
                    </a:xfrm>
                    <a:prstGeom prst="rect">
                      <a:avLst/>
                    </a:prstGeom>
                  </pic:spPr>
                </pic:pic>
              </a:graphicData>
            </a:graphic>
          </wp:inline>
        </w:drawing>
      </w:r>
    </w:p>
    <w:p w14:paraId="6C3E0B7D" w14:textId="4D59C2AE" w:rsidR="001B5702" w:rsidRDefault="00B433CC" w:rsidP="00B433CC">
      <w:pPr>
        <w:pStyle w:val="Caption"/>
      </w:pPr>
      <w:bookmarkStart w:id="47" w:name="_Toc174616968"/>
      <w:r>
        <w:t xml:space="preserve">Hình </w:t>
      </w:r>
      <w:r>
        <w:fldChar w:fldCharType="begin"/>
      </w:r>
      <w:r>
        <w:instrText xml:space="preserve"> SEQ Hình \* ARABIC </w:instrText>
      </w:r>
      <w:r>
        <w:fldChar w:fldCharType="separate"/>
      </w:r>
      <w:r w:rsidR="00930B64">
        <w:rPr>
          <w:noProof/>
        </w:rPr>
        <w:t>8</w:t>
      </w:r>
      <w:r>
        <w:rPr>
          <w:noProof/>
        </w:rPr>
        <w:fldChar w:fldCharType="end"/>
      </w:r>
      <w:r>
        <w:t>: Khởi động controller thành công</w:t>
      </w:r>
      <w:bookmarkEnd w:id="47"/>
    </w:p>
    <w:p w14:paraId="6B30B5BA" w14:textId="6B36625C" w:rsidR="00F54DCB" w:rsidRDefault="00F54DCB" w:rsidP="00F54DCB">
      <w:pPr>
        <w:pStyle w:val="Heading3"/>
      </w:pPr>
      <w:bookmarkStart w:id="48" w:name="_Toc174616947"/>
      <w:r>
        <w:t>Trên máy Mininet VM</w:t>
      </w:r>
      <w:bookmarkEnd w:id="48"/>
    </w:p>
    <w:p w14:paraId="4C3969F6" w14:textId="77777777" w:rsidR="00F54DCB" w:rsidRPr="00B60260" w:rsidRDefault="00F54DCB" w:rsidP="002250C7">
      <w:pPr>
        <w:pStyle w:val="Nidungvnbn"/>
        <w:shd w:val="clear" w:color="auto" w:fill="EEECE1" w:themeFill="background2"/>
      </w:pPr>
      <w:r w:rsidRPr="00B60260">
        <w:t>sudo python topology.py</w:t>
      </w:r>
    </w:p>
    <w:p w14:paraId="36EAD51F" w14:textId="0511E0CC" w:rsidR="00F54DCB" w:rsidRDefault="002B22D5" w:rsidP="00F54DCB">
      <w:pPr>
        <w:pStyle w:val="Nidungvnbn"/>
      </w:pPr>
      <w:r>
        <w:lastRenderedPageBreak/>
        <w:t>Do hệ thống mạng được cấu hình và x</w:t>
      </w:r>
      <w:r w:rsidR="00462AA4">
        <w:t>ây</w:t>
      </w:r>
      <w:r>
        <w:t xml:space="preserve"> dựng bằng chương trình Python, nên cần chạy</w:t>
      </w:r>
      <w:r w:rsidR="00826A01">
        <w:t xml:space="preserve"> lệnh trên để khởi động hệ thống mạng.</w:t>
      </w:r>
      <w:r w:rsidR="00321ACA">
        <w:t xml:space="preserve"> Hình </w:t>
      </w:r>
      <w:r w:rsidR="00E658DF">
        <w:t xml:space="preserve">9 cho thấy các thiết bị, dịch vụ trong hệ thống mạng đã được khởi </w:t>
      </w:r>
      <w:r w:rsidR="00450258">
        <w:t>tạo thành công.</w:t>
      </w:r>
    </w:p>
    <w:p w14:paraId="41E18C1C" w14:textId="553D024C" w:rsidR="00B433CC" w:rsidRDefault="00322190" w:rsidP="00B433CC">
      <w:pPr>
        <w:pStyle w:val="Caption"/>
        <w:keepNext/>
      </w:pPr>
      <w:r w:rsidRPr="00322190">
        <w:rPr>
          <w:noProof/>
        </w:rPr>
        <w:drawing>
          <wp:inline distT="0" distB="0" distL="0" distR="0" wp14:anchorId="208E084F" wp14:editId="1607E2B0">
            <wp:extent cx="5579745" cy="2984500"/>
            <wp:effectExtent l="0" t="0" r="1905" b="6350"/>
            <wp:docPr id="30994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48534" name=""/>
                    <pic:cNvPicPr/>
                  </pic:nvPicPr>
                  <pic:blipFill>
                    <a:blip r:embed="rId20"/>
                    <a:stretch>
                      <a:fillRect/>
                    </a:stretch>
                  </pic:blipFill>
                  <pic:spPr>
                    <a:xfrm>
                      <a:off x="0" y="0"/>
                      <a:ext cx="5579745" cy="2984500"/>
                    </a:xfrm>
                    <a:prstGeom prst="rect">
                      <a:avLst/>
                    </a:prstGeom>
                  </pic:spPr>
                </pic:pic>
              </a:graphicData>
            </a:graphic>
          </wp:inline>
        </w:drawing>
      </w:r>
    </w:p>
    <w:p w14:paraId="58D91820" w14:textId="5BCD0F7B" w:rsidR="00826A01" w:rsidRDefault="00B433CC" w:rsidP="00B433CC">
      <w:pPr>
        <w:pStyle w:val="Caption"/>
      </w:pPr>
      <w:bookmarkStart w:id="49" w:name="_Toc174616969"/>
      <w:r>
        <w:t xml:space="preserve">Hình </w:t>
      </w:r>
      <w:r>
        <w:fldChar w:fldCharType="begin"/>
      </w:r>
      <w:r>
        <w:instrText xml:space="preserve"> SEQ Hình \* ARABIC </w:instrText>
      </w:r>
      <w:r>
        <w:fldChar w:fldCharType="separate"/>
      </w:r>
      <w:r w:rsidR="00930B64">
        <w:rPr>
          <w:noProof/>
        </w:rPr>
        <w:t>9</w:t>
      </w:r>
      <w:r>
        <w:rPr>
          <w:noProof/>
        </w:rPr>
        <w:fldChar w:fldCharType="end"/>
      </w:r>
      <w:r>
        <w:t>: Khởi động hệ thống mạng bằng python</w:t>
      </w:r>
      <w:bookmarkEnd w:id="49"/>
    </w:p>
    <w:p w14:paraId="69001DC3" w14:textId="5F4F63F7" w:rsidR="00450258" w:rsidRDefault="00450258" w:rsidP="00450258">
      <w:pPr>
        <w:pStyle w:val="Nidungvnbn"/>
      </w:pPr>
      <w:r>
        <w:t>Lệnh `</w:t>
      </w:r>
      <w:r w:rsidRPr="00B60260">
        <w:t>xterm h1 h2 h3 h4 h5 h6 attacker</w:t>
      </w:r>
      <w:r>
        <w:t>` dùng để mở các terminal của các host</w:t>
      </w:r>
      <w:r w:rsidR="007E6B36">
        <w:t>.</w:t>
      </w:r>
      <w:r w:rsidR="001A3ABE">
        <w:t xml:space="preserve"> Chạy các lệnh tấn công t</w:t>
      </w:r>
      <w:r w:rsidR="007F5C3B">
        <w:t>rên terminal của host attacker để mô phỏng quá trình tấn công DDos vào hệ thống mạng</w:t>
      </w:r>
      <w:r w:rsidR="0083108F">
        <w:t>.</w:t>
      </w:r>
    </w:p>
    <w:p w14:paraId="48991282" w14:textId="741126C3" w:rsidR="007E6B36" w:rsidRDefault="002250C7" w:rsidP="002250C7">
      <w:pPr>
        <w:pStyle w:val="Heading2"/>
        <w:rPr>
          <w:lang w:val="en-US"/>
        </w:rPr>
      </w:pPr>
      <w:bookmarkStart w:id="50" w:name="_Toc174616948"/>
      <w:r>
        <w:t>Thực nghiệm</w:t>
      </w:r>
      <w:r w:rsidR="00F72A8D">
        <w:rPr>
          <w:lang w:val="en-US"/>
        </w:rPr>
        <w:t xml:space="preserve"> phát hiện tấn công</w:t>
      </w:r>
      <w:r>
        <w:t xml:space="preserve"> và kết quả</w:t>
      </w:r>
      <w:bookmarkEnd w:id="50"/>
    </w:p>
    <w:p w14:paraId="58EA1AC2" w14:textId="77777777" w:rsidR="002250C7" w:rsidRDefault="002250C7" w:rsidP="002250C7">
      <w:pPr>
        <w:pStyle w:val="Heading3"/>
      </w:pPr>
      <w:bookmarkStart w:id="51" w:name="_Toc174616949"/>
      <w:r w:rsidRPr="00B60260">
        <w:t>Kiểm tra truy cập tới Web server</w:t>
      </w:r>
      <w:bookmarkEnd w:id="51"/>
    </w:p>
    <w:p w14:paraId="4282F16F" w14:textId="3A119063" w:rsidR="002250C7" w:rsidRDefault="002250C7" w:rsidP="002250C7">
      <w:pPr>
        <w:pStyle w:val="Nidungvnbn"/>
        <w:shd w:val="clear" w:color="auto" w:fill="EEECE1" w:themeFill="background2"/>
      </w:pPr>
      <w:r w:rsidRPr="00B60260">
        <w:t>curl http:</w:t>
      </w:r>
      <w:r w:rsidR="004C6C54">
        <w:t>//</w:t>
      </w:r>
      <w:r w:rsidRPr="00B60260">
        <w:t>192.168.0.1/index.html</w:t>
      </w:r>
    </w:p>
    <w:p w14:paraId="5021FA0F" w14:textId="1D1E76E0" w:rsidR="002250C7" w:rsidRPr="002250C7" w:rsidRDefault="004C6C54" w:rsidP="002250C7">
      <w:pPr>
        <w:pStyle w:val="Nidungvnbn"/>
      </w:pPr>
      <w:r>
        <w:t xml:space="preserve">Lệnh trên gửi một request tới trang web </w:t>
      </w:r>
      <w:hyperlink r:id="rId21" w:history="1">
        <w:r w:rsidRPr="006616C7">
          <w:rPr>
            <w:rStyle w:val="Hyperlink"/>
          </w:rPr>
          <w:t>http://192.168.0.1/index.html</w:t>
        </w:r>
      </w:hyperlink>
      <w:r>
        <w:t xml:space="preserve"> với Method GET. </w:t>
      </w:r>
      <w:r w:rsidR="00557C02">
        <w:t>Kết quả truy cập tới trang web thành công thể hiện trên hình 10.</w:t>
      </w:r>
    </w:p>
    <w:p w14:paraId="1AC399CF" w14:textId="77777777" w:rsidR="00B433CC" w:rsidRDefault="00F91219" w:rsidP="00B433CC">
      <w:pPr>
        <w:pStyle w:val="Caption"/>
        <w:keepNext/>
      </w:pPr>
      <w:r w:rsidRPr="00B60260">
        <w:rPr>
          <w:noProof/>
        </w:rPr>
        <w:lastRenderedPageBreak/>
        <w:drawing>
          <wp:inline distT="0" distB="0" distL="0" distR="0" wp14:anchorId="551E2CD1" wp14:editId="40FA7260">
            <wp:extent cx="5579745" cy="3479150"/>
            <wp:effectExtent l="0" t="0" r="1905" b="7620"/>
            <wp:docPr id="47545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54835" name=""/>
                    <pic:cNvPicPr/>
                  </pic:nvPicPr>
                  <pic:blipFill>
                    <a:blip r:embed="rId22"/>
                    <a:stretch>
                      <a:fillRect/>
                    </a:stretch>
                  </pic:blipFill>
                  <pic:spPr>
                    <a:xfrm>
                      <a:off x="0" y="0"/>
                      <a:ext cx="5579745" cy="3479150"/>
                    </a:xfrm>
                    <a:prstGeom prst="rect">
                      <a:avLst/>
                    </a:prstGeom>
                  </pic:spPr>
                </pic:pic>
              </a:graphicData>
            </a:graphic>
          </wp:inline>
        </w:drawing>
      </w:r>
    </w:p>
    <w:p w14:paraId="6AF12F12" w14:textId="30CB9477" w:rsidR="002250C7" w:rsidRDefault="00B433CC" w:rsidP="00B433CC">
      <w:pPr>
        <w:pStyle w:val="Caption"/>
      </w:pPr>
      <w:bookmarkStart w:id="52" w:name="_Toc174616970"/>
      <w:r>
        <w:t xml:space="preserve">Hình </w:t>
      </w:r>
      <w:r>
        <w:fldChar w:fldCharType="begin"/>
      </w:r>
      <w:r>
        <w:instrText xml:space="preserve"> SEQ Hình \* ARABIC </w:instrText>
      </w:r>
      <w:r>
        <w:fldChar w:fldCharType="separate"/>
      </w:r>
      <w:r w:rsidR="00930B64">
        <w:rPr>
          <w:noProof/>
        </w:rPr>
        <w:t>10</w:t>
      </w:r>
      <w:r>
        <w:rPr>
          <w:noProof/>
        </w:rPr>
        <w:fldChar w:fldCharType="end"/>
      </w:r>
      <w:r>
        <w:t>: Truy cập tới trang web trên Web Server</w:t>
      </w:r>
      <w:bookmarkEnd w:id="52"/>
    </w:p>
    <w:p w14:paraId="2499CDBB" w14:textId="796A892E" w:rsidR="00557C02" w:rsidRPr="00394746" w:rsidRDefault="00557C02" w:rsidP="00B433CC">
      <w:pPr>
        <w:pStyle w:val="Nidungvnbn"/>
      </w:pPr>
      <w:r w:rsidRPr="00394746">
        <w:t>Thực hiện các lệnh ping bình thường để kiểm tra traffic bình thường</w:t>
      </w:r>
    </w:p>
    <w:p w14:paraId="15F665E7" w14:textId="77777777" w:rsidR="00557C02" w:rsidRDefault="00557C02" w:rsidP="00557C02">
      <w:pPr>
        <w:pStyle w:val="Nidungvnbn"/>
        <w:shd w:val="clear" w:color="auto" w:fill="EEECE1" w:themeFill="background2"/>
      </w:pPr>
      <w:r w:rsidRPr="00B60260">
        <w:t>ping 192.168.0.1</w:t>
      </w:r>
    </w:p>
    <w:p w14:paraId="7EC4DC17" w14:textId="77777777" w:rsidR="00557C02" w:rsidRDefault="00557C02" w:rsidP="00557C02">
      <w:pPr>
        <w:pStyle w:val="Nidungvnbn"/>
        <w:shd w:val="clear" w:color="auto" w:fill="EEECE1" w:themeFill="background2"/>
      </w:pPr>
      <w:r w:rsidRPr="00B60260">
        <w:t>ping 192.168.1.5</w:t>
      </w:r>
    </w:p>
    <w:p w14:paraId="1B1E8AAD" w14:textId="0A993C53" w:rsidR="00826A01" w:rsidRDefault="00596161" w:rsidP="00450258">
      <w:pPr>
        <w:pStyle w:val="Nidungvnbn"/>
      </w:pPr>
      <w:r>
        <w:t xml:space="preserve">Thực hiện ping kiểm tra các host trong mạng có thể </w:t>
      </w:r>
      <w:r w:rsidR="00E6509B">
        <w:t xml:space="preserve">truy cập được với nhau thông qua lệnh ping. Hình 11 </w:t>
      </w:r>
      <w:r w:rsidR="000301B4">
        <w:t xml:space="preserve">cho thấy </w:t>
      </w:r>
      <w:r w:rsidR="00F76C5B">
        <w:t>host h1 đã ping được tới h</w:t>
      </w:r>
      <w:r w:rsidR="0079351A">
        <w:t>1 và ngược lại.</w:t>
      </w:r>
    </w:p>
    <w:p w14:paraId="7C252889" w14:textId="77777777" w:rsidR="00B433CC" w:rsidRDefault="00E6509B" w:rsidP="00B433CC">
      <w:pPr>
        <w:pStyle w:val="Caption"/>
        <w:keepNext/>
      </w:pPr>
      <w:r w:rsidRPr="00E6509B">
        <w:rPr>
          <w:noProof/>
        </w:rPr>
        <w:drawing>
          <wp:inline distT="0" distB="0" distL="0" distR="0" wp14:anchorId="05B4DCC6" wp14:editId="479E0B44">
            <wp:extent cx="5579745" cy="1718310"/>
            <wp:effectExtent l="0" t="0" r="1905" b="0"/>
            <wp:docPr id="9723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6900" name=""/>
                    <pic:cNvPicPr/>
                  </pic:nvPicPr>
                  <pic:blipFill>
                    <a:blip r:embed="rId23"/>
                    <a:stretch>
                      <a:fillRect/>
                    </a:stretch>
                  </pic:blipFill>
                  <pic:spPr>
                    <a:xfrm>
                      <a:off x="0" y="0"/>
                      <a:ext cx="5579745" cy="1718310"/>
                    </a:xfrm>
                    <a:prstGeom prst="rect">
                      <a:avLst/>
                    </a:prstGeom>
                  </pic:spPr>
                </pic:pic>
              </a:graphicData>
            </a:graphic>
          </wp:inline>
        </w:drawing>
      </w:r>
    </w:p>
    <w:p w14:paraId="7874E652" w14:textId="3CC54C7B" w:rsidR="00E6509B" w:rsidRDefault="00B433CC" w:rsidP="00B433CC">
      <w:pPr>
        <w:pStyle w:val="Caption"/>
      </w:pPr>
      <w:bookmarkStart w:id="53" w:name="_Toc174616971"/>
      <w:r>
        <w:t xml:space="preserve">Hình </w:t>
      </w:r>
      <w:r>
        <w:fldChar w:fldCharType="begin"/>
      </w:r>
      <w:r>
        <w:instrText xml:space="preserve"> SEQ Hình \* ARABIC </w:instrText>
      </w:r>
      <w:r>
        <w:fldChar w:fldCharType="separate"/>
      </w:r>
      <w:r w:rsidR="00930B64">
        <w:rPr>
          <w:noProof/>
        </w:rPr>
        <w:t>11</w:t>
      </w:r>
      <w:r>
        <w:rPr>
          <w:noProof/>
        </w:rPr>
        <w:fldChar w:fldCharType="end"/>
      </w:r>
      <w:r>
        <w:t>: Ping giữa các thiết bị</w:t>
      </w:r>
      <w:bookmarkEnd w:id="53"/>
    </w:p>
    <w:p w14:paraId="680EAE66" w14:textId="2B203E28" w:rsidR="0079351A" w:rsidRDefault="0079351A" w:rsidP="0079351A">
      <w:pPr>
        <w:pStyle w:val="Nidungvnbn"/>
      </w:pPr>
      <w:r>
        <w:t xml:space="preserve">Sau khi </w:t>
      </w:r>
      <w:r w:rsidR="00996173">
        <w:t>đã thực một một số lệnh ping giữa các thiết bị, gửi các request tới Web Server thì</w:t>
      </w:r>
      <w:r w:rsidR="003C45D9">
        <w:t xml:space="preserve"> mô hình KNN được tích hợp trong ryu-controller đã giám sát và đựa ra dự đoán các </w:t>
      </w:r>
      <w:r w:rsidR="00515D8C">
        <w:t>lưu lượng</w:t>
      </w:r>
      <w:r w:rsidR="003C45D9">
        <w:t xml:space="preserve"> là bình thượng, kết quả như hình 12.</w:t>
      </w:r>
    </w:p>
    <w:p w14:paraId="239713FF" w14:textId="77777777" w:rsidR="00B433CC" w:rsidRDefault="003C45D9" w:rsidP="00B433CC">
      <w:pPr>
        <w:pStyle w:val="Caption"/>
        <w:keepNext/>
      </w:pPr>
      <w:r w:rsidRPr="00B60260">
        <w:rPr>
          <w:noProof/>
        </w:rPr>
        <w:lastRenderedPageBreak/>
        <w:drawing>
          <wp:inline distT="0" distB="0" distL="0" distR="0" wp14:anchorId="468E9C35" wp14:editId="01574E51">
            <wp:extent cx="5579745" cy="2984601"/>
            <wp:effectExtent l="0" t="0" r="1905" b="6350"/>
            <wp:docPr id="99821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14132" name=""/>
                    <pic:cNvPicPr/>
                  </pic:nvPicPr>
                  <pic:blipFill>
                    <a:blip r:embed="rId24"/>
                    <a:stretch>
                      <a:fillRect/>
                    </a:stretch>
                  </pic:blipFill>
                  <pic:spPr>
                    <a:xfrm>
                      <a:off x="0" y="0"/>
                      <a:ext cx="5579745" cy="2984601"/>
                    </a:xfrm>
                    <a:prstGeom prst="rect">
                      <a:avLst/>
                    </a:prstGeom>
                  </pic:spPr>
                </pic:pic>
              </a:graphicData>
            </a:graphic>
          </wp:inline>
        </w:drawing>
      </w:r>
    </w:p>
    <w:p w14:paraId="0F03D838" w14:textId="66B3A283" w:rsidR="003C45D9" w:rsidRDefault="00B433CC" w:rsidP="00B433CC">
      <w:pPr>
        <w:pStyle w:val="Caption"/>
      </w:pPr>
      <w:bookmarkStart w:id="54" w:name="_Toc174616972"/>
      <w:r>
        <w:t xml:space="preserve">Hình </w:t>
      </w:r>
      <w:r>
        <w:fldChar w:fldCharType="begin"/>
      </w:r>
      <w:r>
        <w:instrText xml:space="preserve"> SEQ Hình \* ARABIC </w:instrText>
      </w:r>
      <w:r>
        <w:fldChar w:fldCharType="separate"/>
      </w:r>
      <w:r w:rsidR="00930B64">
        <w:rPr>
          <w:noProof/>
        </w:rPr>
        <w:t>12</w:t>
      </w:r>
      <w:r>
        <w:rPr>
          <w:noProof/>
        </w:rPr>
        <w:fldChar w:fldCharType="end"/>
      </w:r>
      <w:r>
        <w:t>: Kết quả dự đoán lưu lượng bình thường</w:t>
      </w:r>
      <w:bookmarkEnd w:id="54"/>
    </w:p>
    <w:p w14:paraId="2F3529D8" w14:textId="77777777" w:rsidR="001B2914" w:rsidRDefault="001B2914" w:rsidP="001B2914">
      <w:pPr>
        <w:pStyle w:val="Heading3"/>
      </w:pPr>
      <w:bookmarkStart w:id="55" w:name="_Toc174616950"/>
      <w:r>
        <w:t>Thực hiện tấn công HTTP Flood tới Web Server</w:t>
      </w:r>
      <w:bookmarkEnd w:id="55"/>
    </w:p>
    <w:p w14:paraId="60B97BBA" w14:textId="77777777" w:rsidR="001B2914" w:rsidRDefault="001B2914" w:rsidP="00080E1F">
      <w:pPr>
        <w:pStyle w:val="Nidungvnbn"/>
        <w:shd w:val="clear" w:color="auto" w:fill="EEECE1" w:themeFill="background2"/>
      </w:pPr>
      <w:r w:rsidRPr="00394746">
        <w:t>ab -n 1000</w:t>
      </w:r>
      <w:r>
        <w:t>0</w:t>
      </w:r>
      <w:r w:rsidRPr="00394746">
        <w:t xml:space="preserve"> -c 10</w:t>
      </w:r>
      <w:r>
        <w:t>0</w:t>
      </w:r>
      <w:r w:rsidRPr="00394746">
        <w:t xml:space="preserve"> </w:t>
      </w:r>
      <w:hyperlink r:id="rId25" w:history="1">
        <w:r w:rsidRPr="00B433CC">
          <w:t>http://192.168.0.1/</w:t>
        </w:r>
      </w:hyperlink>
    </w:p>
    <w:p w14:paraId="1D5FAFC9" w14:textId="6DC513BA" w:rsidR="00080E1F" w:rsidRDefault="00080E1F" w:rsidP="00B433CC">
      <w:pPr>
        <w:pStyle w:val="Nidungvnbn"/>
      </w:pPr>
      <w:r>
        <w:t>Lệnh trên tạo ra 10000 request với 100 kết nối đồng thời được gửi</w:t>
      </w:r>
      <w:r w:rsidR="009E287C">
        <w:t xml:space="preserve"> tới</w:t>
      </w:r>
      <w:r>
        <w:t xml:space="preserve"> Web server (có thể tùy chỉnh các thông số)</w:t>
      </w:r>
    </w:p>
    <w:p w14:paraId="4DCCE93F" w14:textId="01E76EEB" w:rsidR="00080E1F" w:rsidRDefault="00080E1F" w:rsidP="00B433CC">
      <w:pPr>
        <w:pStyle w:val="Nidungvnbn"/>
      </w:pPr>
      <w:r>
        <w:t>Biểu đồ dưới hiển thị các requests đã được gửi đến Web Server trong thời gian lệnh HTTP Flood được thực thi</w:t>
      </w:r>
      <w:r w:rsidR="009E287C">
        <w:t>.</w:t>
      </w:r>
      <w:r w:rsidR="00BF3BBC">
        <w:t xml:space="preserve"> Theo biểu đồ cho </w:t>
      </w:r>
      <w:r w:rsidR="00484E58">
        <w:t xml:space="preserve">thấy mốc đỉnh cao nhất là 3500 </w:t>
      </w:r>
      <w:r w:rsidR="006E46D4">
        <w:t>gói tin</w:t>
      </w:r>
      <w:r w:rsidR="00484E58">
        <w:t>/gi</w:t>
      </w:r>
      <w:r w:rsidR="006E46D4">
        <w:t>ây</w:t>
      </w:r>
      <w:r w:rsidR="00484E58">
        <w:t xml:space="preserve"> và kh</w:t>
      </w:r>
      <w:r w:rsidR="006E46D4">
        <w:t>oảng 700 gói tin http/giây.</w:t>
      </w:r>
    </w:p>
    <w:p w14:paraId="51961C95" w14:textId="77777777" w:rsidR="00B433CC" w:rsidRDefault="00080E1F" w:rsidP="00B433CC">
      <w:pPr>
        <w:pStyle w:val="Caption"/>
        <w:keepNext/>
      </w:pPr>
      <w:r w:rsidRPr="00394746">
        <w:rPr>
          <w:noProof/>
        </w:rPr>
        <w:drawing>
          <wp:inline distT="0" distB="0" distL="0" distR="0" wp14:anchorId="230FADCC" wp14:editId="5E9E7829">
            <wp:extent cx="5417127" cy="2575926"/>
            <wp:effectExtent l="0" t="0" r="0" b="0"/>
            <wp:docPr id="25868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82333" name=""/>
                    <pic:cNvPicPr/>
                  </pic:nvPicPr>
                  <pic:blipFill>
                    <a:blip r:embed="rId26"/>
                    <a:stretch>
                      <a:fillRect/>
                    </a:stretch>
                  </pic:blipFill>
                  <pic:spPr>
                    <a:xfrm>
                      <a:off x="0" y="0"/>
                      <a:ext cx="5423956" cy="2579173"/>
                    </a:xfrm>
                    <a:prstGeom prst="rect">
                      <a:avLst/>
                    </a:prstGeom>
                  </pic:spPr>
                </pic:pic>
              </a:graphicData>
            </a:graphic>
          </wp:inline>
        </w:drawing>
      </w:r>
    </w:p>
    <w:p w14:paraId="41E01D32" w14:textId="18734014" w:rsidR="00080E1F" w:rsidRDefault="00B433CC" w:rsidP="00B433CC">
      <w:pPr>
        <w:pStyle w:val="Caption"/>
      </w:pPr>
      <w:bookmarkStart w:id="56" w:name="_Toc174616973"/>
      <w:r>
        <w:t xml:space="preserve">Hình </w:t>
      </w:r>
      <w:r>
        <w:fldChar w:fldCharType="begin"/>
      </w:r>
      <w:r>
        <w:instrText xml:space="preserve"> SEQ Hình \* ARABIC </w:instrText>
      </w:r>
      <w:r>
        <w:fldChar w:fldCharType="separate"/>
      </w:r>
      <w:r w:rsidR="00930B64">
        <w:rPr>
          <w:noProof/>
        </w:rPr>
        <w:t>13</w:t>
      </w:r>
      <w:r>
        <w:rPr>
          <w:noProof/>
        </w:rPr>
        <w:fldChar w:fldCharType="end"/>
      </w:r>
      <w:r>
        <w:t>: Biểu đồ lưu lượng trên Web Server khi bị tấn công HTTP Flood</w:t>
      </w:r>
      <w:bookmarkEnd w:id="56"/>
    </w:p>
    <w:p w14:paraId="2F642AD0" w14:textId="2AD68EC6" w:rsidR="006E46D4" w:rsidRPr="00394746" w:rsidRDefault="006E46D4" w:rsidP="00B433CC">
      <w:pPr>
        <w:pStyle w:val="Nidungvnbn"/>
      </w:pPr>
      <w:r w:rsidRPr="00394746">
        <w:lastRenderedPageBreak/>
        <w:t>Như kết quả dự đoán h</w:t>
      </w:r>
      <w:r w:rsidR="002E4EC4">
        <w:t>iển</w:t>
      </w:r>
      <w:r w:rsidRPr="00394746">
        <w:t xml:space="preserve"> thị trên hình </w:t>
      </w:r>
      <w:r w:rsidR="003A25A9">
        <w:t>15</w:t>
      </w:r>
      <w:r w:rsidRPr="00394746">
        <w:t xml:space="preserve">, Model KNN xây dựng trong ryu-controller đã </w:t>
      </w:r>
      <w:r>
        <w:t>dự đoán chính xác Web Server h1 đang bị tấn công</w:t>
      </w:r>
      <w:r w:rsidR="002E4EC4">
        <w:t xml:space="preserve"> khi</w:t>
      </w:r>
      <w:r w:rsidR="00D9425E">
        <w:t xml:space="preserve"> lệnh HTTP Flood được thực thi.</w:t>
      </w:r>
    </w:p>
    <w:p w14:paraId="0829C8F1" w14:textId="77777777" w:rsidR="00B433CC" w:rsidRDefault="006E46D4" w:rsidP="00B433CC">
      <w:pPr>
        <w:pStyle w:val="Caption"/>
        <w:keepNext/>
      </w:pPr>
      <w:r w:rsidRPr="00394746">
        <w:rPr>
          <w:noProof/>
        </w:rPr>
        <w:drawing>
          <wp:inline distT="0" distB="0" distL="0" distR="0" wp14:anchorId="1A1D575F" wp14:editId="03DA2015">
            <wp:extent cx="5579745" cy="2939473"/>
            <wp:effectExtent l="0" t="0" r="1905" b="0"/>
            <wp:docPr id="122963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30440" name=""/>
                    <pic:cNvPicPr/>
                  </pic:nvPicPr>
                  <pic:blipFill>
                    <a:blip r:embed="rId27"/>
                    <a:stretch>
                      <a:fillRect/>
                    </a:stretch>
                  </pic:blipFill>
                  <pic:spPr>
                    <a:xfrm>
                      <a:off x="0" y="0"/>
                      <a:ext cx="5579745" cy="2939473"/>
                    </a:xfrm>
                    <a:prstGeom prst="rect">
                      <a:avLst/>
                    </a:prstGeom>
                  </pic:spPr>
                </pic:pic>
              </a:graphicData>
            </a:graphic>
          </wp:inline>
        </w:drawing>
      </w:r>
    </w:p>
    <w:p w14:paraId="7C2CE0D0" w14:textId="652B33E4" w:rsidR="001B2914" w:rsidRDefault="00B433CC" w:rsidP="00B433CC">
      <w:pPr>
        <w:pStyle w:val="Caption"/>
      </w:pPr>
      <w:bookmarkStart w:id="57" w:name="_Toc174616974"/>
      <w:r>
        <w:t xml:space="preserve">Hình </w:t>
      </w:r>
      <w:r>
        <w:fldChar w:fldCharType="begin"/>
      </w:r>
      <w:r>
        <w:instrText xml:space="preserve"> SEQ Hình \* ARABIC </w:instrText>
      </w:r>
      <w:r>
        <w:fldChar w:fldCharType="separate"/>
      </w:r>
      <w:r w:rsidR="00930B64">
        <w:rPr>
          <w:noProof/>
        </w:rPr>
        <w:t>14</w:t>
      </w:r>
      <w:r>
        <w:rPr>
          <w:noProof/>
        </w:rPr>
        <w:fldChar w:fldCharType="end"/>
      </w:r>
      <w:r>
        <w:t>: Kết quả dự đoán Web Server bị tấn công</w:t>
      </w:r>
      <w:bookmarkEnd w:id="57"/>
    </w:p>
    <w:p w14:paraId="4FC838DE" w14:textId="77777777" w:rsidR="00D9425E" w:rsidRDefault="00D9425E" w:rsidP="00D9425E">
      <w:pPr>
        <w:pStyle w:val="Heading3"/>
      </w:pPr>
      <w:bookmarkStart w:id="58" w:name="_Toc174616951"/>
      <w:r w:rsidRPr="009C166F">
        <w:t>Thực hiện tấn cống ICMP Flood tới h</w:t>
      </w:r>
      <w:r>
        <w:t>2</w:t>
      </w:r>
      <w:bookmarkEnd w:id="58"/>
    </w:p>
    <w:p w14:paraId="1ACEE397" w14:textId="4F5FDA10" w:rsidR="00D9425E" w:rsidRPr="00B60260" w:rsidRDefault="00D9425E" w:rsidP="00D9425E">
      <w:pPr>
        <w:pStyle w:val="Nidungvnbn"/>
        <w:shd w:val="clear" w:color="auto" w:fill="EEECE1" w:themeFill="background2"/>
        <w:rPr>
          <w:lang w:eastAsia="vi-VN"/>
        </w:rPr>
      </w:pPr>
      <w:r w:rsidRPr="00B60260">
        <w:rPr>
          <w:lang w:eastAsia="vi-VN"/>
        </w:rPr>
        <w:t>hping3 -1 -V -d 120 -w 64 -p 80 --rand-source –flood 192.168.0.</w:t>
      </w:r>
      <w:r w:rsidR="00DA62D3">
        <w:rPr>
          <w:lang w:eastAsia="vi-VN"/>
        </w:rPr>
        <w:t>2</w:t>
      </w:r>
    </w:p>
    <w:p w14:paraId="665660DD" w14:textId="0FA934D6" w:rsidR="00D9425E" w:rsidRPr="00B433CC" w:rsidRDefault="00031EEB" w:rsidP="00B433CC">
      <w:pPr>
        <w:pStyle w:val="Nidungvnbn"/>
      </w:pPr>
      <w:r w:rsidRPr="00B433CC">
        <w:t xml:space="preserve">Lệnh trên dùng để </w:t>
      </w:r>
      <w:r w:rsidR="00DA62D3" w:rsidRPr="00B433CC">
        <w:t>tạo ra một lượng lớn các gói tin ICMP Echo Request tới host h2.</w:t>
      </w:r>
    </w:p>
    <w:p w14:paraId="0451BCB8" w14:textId="48ABF801" w:rsidR="00DA62D3" w:rsidRPr="00B433CC" w:rsidRDefault="00DA62D3" w:rsidP="00B433CC">
      <w:pPr>
        <w:pStyle w:val="Nidungvnbn"/>
      </w:pPr>
      <w:r w:rsidRPr="00B433CC">
        <w:t xml:space="preserve">Biểu đồ </w:t>
      </w:r>
      <w:r w:rsidR="00C04123" w:rsidRPr="00B433CC">
        <w:t>hình 16</w:t>
      </w:r>
      <w:r w:rsidRPr="00B433CC">
        <w:t xml:space="preserve"> hiển thị các request ICMP đã được tới host h2 trong khi thời gian lệnh ICMP Flood được thực thi</w:t>
      </w:r>
      <w:r w:rsidR="00B433CC">
        <w:t>.</w:t>
      </w:r>
    </w:p>
    <w:p w14:paraId="59B5033B" w14:textId="77777777" w:rsidR="00B433CC" w:rsidRDefault="00C04123" w:rsidP="00B433CC">
      <w:pPr>
        <w:pStyle w:val="Caption"/>
        <w:keepNext/>
      </w:pPr>
      <w:r w:rsidRPr="009C166F">
        <w:rPr>
          <w:noProof/>
        </w:rPr>
        <w:lastRenderedPageBreak/>
        <w:drawing>
          <wp:inline distT="0" distB="0" distL="0" distR="0" wp14:anchorId="10F1D6AD" wp14:editId="6B270A3A">
            <wp:extent cx="5579745" cy="2611217"/>
            <wp:effectExtent l="0" t="0" r="1905" b="0"/>
            <wp:docPr id="62816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64651" name=""/>
                    <pic:cNvPicPr/>
                  </pic:nvPicPr>
                  <pic:blipFill>
                    <a:blip r:embed="rId28"/>
                    <a:stretch>
                      <a:fillRect/>
                    </a:stretch>
                  </pic:blipFill>
                  <pic:spPr>
                    <a:xfrm>
                      <a:off x="0" y="0"/>
                      <a:ext cx="5579745" cy="2611217"/>
                    </a:xfrm>
                    <a:prstGeom prst="rect">
                      <a:avLst/>
                    </a:prstGeom>
                  </pic:spPr>
                </pic:pic>
              </a:graphicData>
            </a:graphic>
          </wp:inline>
        </w:drawing>
      </w:r>
    </w:p>
    <w:p w14:paraId="6AB38019" w14:textId="2F523340" w:rsidR="00E00CCD" w:rsidRDefault="00B433CC" w:rsidP="00930B64">
      <w:pPr>
        <w:pStyle w:val="Caption"/>
      </w:pPr>
      <w:bookmarkStart w:id="59" w:name="_Toc174616975"/>
      <w:r>
        <w:t xml:space="preserve">Hình </w:t>
      </w:r>
      <w:r>
        <w:fldChar w:fldCharType="begin"/>
      </w:r>
      <w:r>
        <w:instrText xml:space="preserve"> SEQ Hình \* ARABIC </w:instrText>
      </w:r>
      <w:r>
        <w:fldChar w:fldCharType="separate"/>
      </w:r>
      <w:r w:rsidR="00930B64">
        <w:rPr>
          <w:noProof/>
        </w:rPr>
        <w:t>15</w:t>
      </w:r>
      <w:r>
        <w:rPr>
          <w:noProof/>
        </w:rPr>
        <w:fldChar w:fldCharType="end"/>
      </w:r>
      <w:r>
        <w:t>: Biểu đồ lưu lượng trên host h2 khi bị tấn công ICMP Flood</w:t>
      </w:r>
      <w:bookmarkEnd w:id="59"/>
    </w:p>
    <w:p w14:paraId="0469B18A" w14:textId="344303DF" w:rsidR="002613BD" w:rsidRDefault="002613BD" w:rsidP="002613BD">
      <w:pPr>
        <w:pStyle w:val="Nidungvnbn"/>
      </w:pPr>
      <w:r w:rsidRPr="00394746">
        <w:t xml:space="preserve">Như kết quả dự đoán </w:t>
      </w:r>
      <w:r>
        <w:t>hiển</w:t>
      </w:r>
      <w:r w:rsidRPr="00394746">
        <w:t xml:space="preserve"> thị trên hình </w:t>
      </w:r>
      <w:r w:rsidR="001A3ABE">
        <w:t>17</w:t>
      </w:r>
      <w:r w:rsidRPr="00394746">
        <w:t xml:space="preserve">, Model KNN xây dựng trong ryu-controller đã </w:t>
      </w:r>
      <w:r>
        <w:t>dự đoán chính xác host h2 đang bị tấn công</w:t>
      </w:r>
      <w:r w:rsidR="006B7D24">
        <w:t>.</w:t>
      </w:r>
    </w:p>
    <w:p w14:paraId="6ADD5149" w14:textId="77777777" w:rsidR="00930B64" w:rsidRDefault="002613BD" w:rsidP="00930B64">
      <w:pPr>
        <w:pStyle w:val="Caption"/>
        <w:keepNext/>
      </w:pPr>
      <w:r w:rsidRPr="00930B64">
        <w:rPr>
          <w:noProof/>
        </w:rPr>
        <w:drawing>
          <wp:inline distT="0" distB="0" distL="0" distR="0" wp14:anchorId="4EA7685C" wp14:editId="3A825DBA">
            <wp:extent cx="5579745" cy="2545689"/>
            <wp:effectExtent l="0" t="0" r="1905" b="7620"/>
            <wp:docPr id="45858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86152" name=""/>
                    <pic:cNvPicPr/>
                  </pic:nvPicPr>
                  <pic:blipFill>
                    <a:blip r:embed="rId29"/>
                    <a:stretch>
                      <a:fillRect/>
                    </a:stretch>
                  </pic:blipFill>
                  <pic:spPr>
                    <a:xfrm>
                      <a:off x="0" y="0"/>
                      <a:ext cx="5579745" cy="2545689"/>
                    </a:xfrm>
                    <a:prstGeom prst="rect">
                      <a:avLst/>
                    </a:prstGeom>
                  </pic:spPr>
                </pic:pic>
              </a:graphicData>
            </a:graphic>
          </wp:inline>
        </w:drawing>
      </w:r>
    </w:p>
    <w:p w14:paraId="766CFC13" w14:textId="11397107" w:rsidR="00930B64" w:rsidRDefault="00930B64" w:rsidP="00930B64">
      <w:pPr>
        <w:pStyle w:val="Caption"/>
      </w:pPr>
      <w:bookmarkStart w:id="60" w:name="_Toc174616976"/>
      <w:r>
        <w:t xml:space="preserve">Hình </w:t>
      </w:r>
      <w:r>
        <w:fldChar w:fldCharType="begin"/>
      </w:r>
      <w:r>
        <w:instrText xml:space="preserve"> SEQ Hình \* ARABIC </w:instrText>
      </w:r>
      <w:r>
        <w:fldChar w:fldCharType="separate"/>
      </w:r>
      <w:r>
        <w:rPr>
          <w:noProof/>
        </w:rPr>
        <w:t>16</w:t>
      </w:r>
      <w:r>
        <w:rPr>
          <w:noProof/>
        </w:rPr>
        <w:fldChar w:fldCharType="end"/>
      </w:r>
      <w:r>
        <w:t>: Kết quả dự đoán host h2 bị tấn công</w:t>
      </w:r>
      <w:bookmarkEnd w:id="60"/>
    </w:p>
    <w:p w14:paraId="61DED6D1" w14:textId="77777777" w:rsidR="00E82EBB" w:rsidRPr="00B60260" w:rsidRDefault="00E82EBB" w:rsidP="00E82EBB">
      <w:pPr>
        <w:pStyle w:val="Heading3"/>
      </w:pPr>
      <w:bookmarkStart w:id="61" w:name="_Toc174616952"/>
      <w:r w:rsidRPr="00B60260">
        <w:t>Thực hiện tấn công UDP Flood tới h</w:t>
      </w:r>
      <w:r>
        <w:t>3</w:t>
      </w:r>
      <w:bookmarkEnd w:id="61"/>
    </w:p>
    <w:p w14:paraId="5F1CF6A5" w14:textId="77777777" w:rsidR="00E82EBB" w:rsidRPr="00B60260" w:rsidRDefault="00E82EBB" w:rsidP="00E82EBB">
      <w:pPr>
        <w:pStyle w:val="Nidungvnbn"/>
        <w:shd w:val="clear" w:color="auto" w:fill="EEECE1" w:themeFill="background2"/>
      </w:pPr>
      <w:r w:rsidRPr="00B60260">
        <w:t>hping3 -2 -V -d 120 -w 64 -p 80 --rand-source –flood 192.168.0.</w:t>
      </w:r>
      <w:r>
        <w:t>3</w:t>
      </w:r>
    </w:p>
    <w:p w14:paraId="42F502AC" w14:textId="727FC280" w:rsidR="00E82EBB" w:rsidRDefault="00E82EBB" w:rsidP="00E82EBB">
      <w:pPr>
        <w:pStyle w:val="Nidungvnbn"/>
      </w:pPr>
      <w:r>
        <w:t xml:space="preserve">Lệnh trên dùng để </w:t>
      </w:r>
      <w:r w:rsidRPr="00DA62D3">
        <w:t xml:space="preserve">tạo ra một lượng lớn các gói tin </w:t>
      </w:r>
      <w:r>
        <w:t>UDP tới host h3.</w:t>
      </w:r>
    </w:p>
    <w:p w14:paraId="181312F8" w14:textId="1078724B" w:rsidR="00E82EBB" w:rsidRPr="00930B64" w:rsidRDefault="00E82EBB" w:rsidP="00930B64">
      <w:pPr>
        <w:pStyle w:val="Nidungvnbn"/>
      </w:pPr>
      <w:r w:rsidRPr="00930B64">
        <w:t>Biểu đồ bên dưới hiển thị các traffic UDP đã được</w:t>
      </w:r>
      <w:r w:rsidR="00B04030" w:rsidRPr="00930B64">
        <w:t xml:space="preserve"> gửi</w:t>
      </w:r>
      <w:r w:rsidRPr="00930B64">
        <w:t xml:space="preserve"> tới host h</w:t>
      </w:r>
      <w:r w:rsidR="00B04030" w:rsidRPr="00930B64">
        <w:t>3</w:t>
      </w:r>
      <w:r w:rsidRPr="00930B64">
        <w:t xml:space="preserve"> trong khi thời gian lệnh UDP Flood được thực thi</w:t>
      </w:r>
      <w:r w:rsidR="00B04030" w:rsidRPr="00930B64">
        <w:t>.</w:t>
      </w:r>
    </w:p>
    <w:p w14:paraId="075E72BE" w14:textId="77777777" w:rsidR="00930B64" w:rsidRDefault="00B04030" w:rsidP="00930B64">
      <w:pPr>
        <w:pStyle w:val="Caption"/>
        <w:keepNext/>
      </w:pPr>
      <w:r w:rsidRPr="009C166F">
        <w:rPr>
          <w:noProof/>
        </w:rPr>
        <w:lastRenderedPageBreak/>
        <w:drawing>
          <wp:inline distT="0" distB="0" distL="0" distR="0" wp14:anchorId="4FD4F16F" wp14:editId="30FE77E7">
            <wp:extent cx="5579745" cy="2634708"/>
            <wp:effectExtent l="0" t="0" r="1905" b="0"/>
            <wp:docPr id="110460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02672" name=""/>
                    <pic:cNvPicPr/>
                  </pic:nvPicPr>
                  <pic:blipFill>
                    <a:blip r:embed="rId30"/>
                    <a:stretch>
                      <a:fillRect/>
                    </a:stretch>
                  </pic:blipFill>
                  <pic:spPr>
                    <a:xfrm>
                      <a:off x="0" y="0"/>
                      <a:ext cx="5579745" cy="2634708"/>
                    </a:xfrm>
                    <a:prstGeom prst="rect">
                      <a:avLst/>
                    </a:prstGeom>
                  </pic:spPr>
                </pic:pic>
              </a:graphicData>
            </a:graphic>
          </wp:inline>
        </w:drawing>
      </w:r>
    </w:p>
    <w:p w14:paraId="28101100" w14:textId="6F9EFC41" w:rsidR="00B04030" w:rsidRDefault="00930B64" w:rsidP="00930B64">
      <w:pPr>
        <w:pStyle w:val="Caption"/>
      </w:pPr>
      <w:bookmarkStart w:id="62" w:name="_Toc174616977"/>
      <w:r>
        <w:t xml:space="preserve">Hình </w:t>
      </w:r>
      <w:r>
        <w:fldChar w:fldCharType="begin"/>
      </w:r>
      <w:r>
        <w:instrText xml:space="preserve"> SEQ Hình \* ARABIC </w:instrText>
      </w:r>
      <w:r>
        <w:fldChar w:fldCharType="separate"/>
      </w:r>
      <w:r>
        <w:rPr>
          <w:noProof/>
        </w:rPr>
        <w:t>17</w:t>
      </w:r>
      <w:r>
        <w:rPr>
          <w:noProof/>
        </w:rPr>
        <w:fldChar w:fldCharType="end"/>
      </w:r>
      <w:r>
        <w:t>: Biểu đồ lưu lượng trên host h3 khi bị tấn công UDP Flood</w:t>
      </w:r>
      <w:bookmarkEnd w:id="62"/>
    </w:p>
    <w:p w14:paraId="7B5F24E6" w14:textId="769C49CA" w:rsidR="00B04030" w:rsidRDefault="00B04030" w:rsidP="00930B64">
      <w:pPr>
        <w:pStyle w:val="Nidungvnbn"/>
      </w:pPr>
      <w:r w:rsidRPr="00394746">
        <w:t xml:space="preserve">Như kết quả dự đoán </w:t>
      </w:r>
      <w:r>
        <w:t>hiển</w:t>
      </w:r>
      <w:r w:rsidRPr="00394746">
        <w:t xml:space="preserve"> thị trên hình </w:t>
      </w:r>
      <w:r>
        <w:t>19</w:t>
      </w:r>
      <w:r w:rsidRPr="00394746">
        <w:t xml:space="preserve">, Model KNN xây dựng trong ryu-controller đã </w:t>
      </w:r>
      <w:r>
        <w:t>dự đoán chính xác host h3 đang bị tấn công.</w:t>
      </w:r>
    </w:p>
    <w:p w14:paraId="68211F29" w14:textId="77777777" w:rsidR="00930B64" w:rsidRDefault="00B04030" w:rsidP="00930B64">
      <w:pPr>
        <w:pStyle w:val="Caption"/>
        <w:keepNext/>
      </w:pPr>
      <w:r w:rsidRPr="009C166F">
        <w:rPr>
          <w:noProof/>
        </w:rPr>
        <w:drawing>
          <wp:inline distT="0" distB="0" distL="0" distR="0" wp14:anchorId="3E7E0B52" wp14:editId="04B3AED2">
            <wp:extent cx="5579745" cy="2949983"/>
            <wp:effectExtent l="0" t="0" r="1905" b="3175"/>
            <wp:docPr id="92374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47954" name=""/>
                    <pic:cNvPicPr/>
                  </pic:nvPicPr>
                  <pic:blipFill>
                    <a:blip r:embed="rId31"/>
                    <a:stretch>
                      <a:fillRect/>
                    </a:stretch>
                  </pic:blipFill>
                  <pic:spPr>
                    <a:xfrm>
                      <a:off x="0" y="0"/>
                      <a:ext cx="5579745" cy="2949983"/>
                    </a:xfrm>
                    <a:prstGeom prst="rect">
                      <a:avLst/>
                    </a:prstGeom>
                  </pic:spPr>
                </pic:pic>
              </a:graphicData>
            </a:graphic>
          </wp:inline>
        </w:drawing>
      </w:r>
    </w:p>
    <w:p w14:paraId="44E0B3D1" w14:textId="00F0A90C" w:rsidR="00B04030" w:rsidRDefault="00930B64" w:rsidP="00930B64">
      <w:pPr>
        <w:pStyle w:val="Caption"/>
      </w:pPr>
      <w:bookmarkStart w:id="63" w:name="_Toc174616978"/>
      <w:r>
        <w:t xml:space="preserve">Hình </w:t>
      </w:r>
      <w:r>
        <w:fldChar w:fldCharType="begin"/>
      </w:r>
      <w:r>
        <w:instrText xml:space="preserve"> SEQ Hình \* ARABIC </w:instrText>
      </w:r>
      <w:r>
        <w:fldChar w:fldCharType="separate"/>
      </w:r>
      <w:r>
        <w:rPr>
          <w:noProof/>
        </w:rPr>
        <w:t>18</w:t>
      </w:r>
      <w:r>
        <w:rPr>
          <w:noProof/>
        </w:rPr>
        <w:fldChar w:fldCharType="end"/>
      </w:r>
      <w:r>
        <w:t>: Kết quả dự đoán host h3 bị tấn công</w:t>
      </w:r>
      <w:bookmarkEnd w:id="63"/>
    </w:p>
    <w:p w14:paraId="6C9E4726" w14:textId="77777777" w:rsidR="00B04030" w:rsidRPr="00B60260" w:rsidRDefault="00B04030" w:rsidP="00B04030">
      <w:pPr>
        <w:pStyle w:val="Heading3"/>
      </w:pPr>
      <w:bookmarkStart w:id="64" w:name="_Toc174616953"/>
      <w:r w:rsidRPr="00B60260">
        <w:t>Thực hiện tấn công TCP-SYN Flood tới h4</w:t>
      </w:r>
      <w:bookmarkEnd w:id="64"/>
    </w:p>
    <w:p w14:paraId="5C67829E" w14:textId="77777777" w:rsidR="00B04030" w:rsidRPr="00B60260" w:rsidRDefault="00B04030" w:rsidP="00B04030">
      <w:pPr>
        <w:pStyle w:val="Nidungvnbn"/>
        <w:shd w:val="clear" w:color="auto" w:fill="EEECE1" w:themeFill="background2"/>
      </w:pPr>
      <w:r w:rsidRPr="00B60260">
        <w:t>hping3 -S -V -d 120 -w 64 -p 80 --rand-source –flood 192.168.1.4</w:t>
      </w:r>
    </w:p>
    <w:p w14:paraId="3CC5F2AE" w14:textId="357E0D19" w:rsidR="00B04030" w:rsidRDefault="00B04030" w:rsidP="00B04030">
      <w:pPr>
        <w:pStyle w:val="Nidungvnbn"/>
      </w:pPr>
      <w:r w:rsidRPr="00B04030">
        <w:t xml:space="preserve">Lệnh trên dùng để tạo ra một lượng lớn các gói tin </w:t>
      </w:r>
      <w:r w:rsidRPr="00B60260">
        <w:t xml:space="preserve">TCP-SYN </w:t>
      </w:r>
      <w:r w:rsidRPr="00B04030">
        <w:t>tới host h</w:t>
      </w:r>
      <w:r>
        <w:t>4</w:t>
      </w:r>
      <w:r w:rsidRPr="00B04030">
        <w:t>.</w:t>
      </w:r>
    </w:p>
    <w:p w14:paraId="2539C9CA" w14:textId="1C6FA102" w:rsidR="005D320B" w:rsidRDefault="005D320B" w:rsidP="005D320B">
      <w:pPr>
        <w:pStyle w:val="Nidungvnbn"/>
      </w:pPr>
      <w:r>
        <w:t xml:space="preserve">Biểu đồ </w:t>
      </w:r>
      <w:r w:rsidR="00717CAA">
        <w:t>hình 20</w:t>
      </w:r>
      <w:r>
        <w:t xml:space="preserve"> hiển thị các traffic </w:t>
      </w:r>
      <w:r w:rsidRPr="00B60260">
        <w:t xml:space="preserve">TCP-SYN </w:t>
      </w:r>
      <w:r>
        <w:t xml:space="preserve">đã được tới host h4 trong khi thời gian lệnh </w:t>
      </w:r>
      <w:r w:rsidRPr="00B60260">
        <w:t xml:space="preserve">TCP-SYN </w:t>
      </w:r>
      <w:r>
        <w:t>Flood được thực thi.</w:t>
      </w:r>
    </w:p>
    <w:p w14:paraId="3E4BBCD6" w14:textId="77777777" w:rsidR="00FB14E8" w:rsidRDefault="00FB14E8" w:rsidP="005D320B">
      <w:pPr>
        <w:pStyle w:val="Nidungvnbn"/>
      </w:pPr>
    </w:p>
    <w:p w14:paraId="38B0D1F2" w14:textId="77777777" w:rsidR="00930B64" w:rsidRDefault="005D320B" w:rsidP="00930B64">
      <w:pPr>
        <w:pStyle w:val="Caption"/>
        <w:keepNext/>
      </w:pPr>
      <w:r w:rsidRPr="00B60260">
        <w:rPr>
          <w:noProof/>
        </w:rPr>
        <w:drawing>
          <wp:inline distT="0" distB="0" distL="0" distR="0" wp14:anchorId="39C610C8" wp14:editId="7E7E9109">
            <wp:extent cx="5143681" cy="2770726"/>
            <wp:effectExtent l="0" t="0" r="0" b="0"/>
            <wp:docPr id="211013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33466" name=""/>
                    <pic:cNvPicPr/>
                  </pic:nvPicPr>
                  <pic:blipFill>
                    <a:blip r:embed="rId32"/>
                    <a:stretch>
                      <a:fillRect/>
                    </a:stretch>
                  </pic:blipFill>
                  <pic:spPr>
                    <a:xfrm>
                      <a:off x="0" y="0"/>
                      <a:ext cx="5148820" cy="2773494"/>
                    </a:xfrm>
                    <a:prstGeom prst="rect">
                      <a:avLst/>
                    </a:prstGeom>
                  </pic:spPr>
                </pic:pic>
              </a:graphicData>
            </a:graphic>
          </wp:inline>
        </w:drawing>
      </w:r>
    </w:p>
    <w:p w14:paraId="532B6122" w14:textId="046DB35C" w:rsidR="00930B64" w:rsidRDefault="00930B64" w:rsidP="00930B64">
      <w:pPr>
        <w:pStyle w:val="Caption"/>
      </w:pPr>
      <w:bookmarkStart w:id="65" w:name="_Toc174616979"/>
      <w:r>
        <w:t xml:space="preserve">Hình </w:t>
      </w:r>
      <w:r>
        <w:fldChar w:fldCharType="begin"/>
      </w:r>
      <w:r>
        <w:instrText xml:space="preserve"> SEQ Hình \* ARABIC </w:instrText>
      </w:r>
      <w:r>
        <w:fldChar w:fldCharType="separate"/>
      </w:r>
      <w:r>
        <w:rPr>
          <w:noProof/>
        </w:rPr>
        <w:t>19</w:t>
      </w:r>
      <w:r>
        <w:rPr>
          <w:noProof/>
        </w:rPr>
        <w:fldChar w:fldCharType="end"/>
      </w:r>
      <w:r>
        <w:t xml:space="preserve">: Biểu đồ lưu lượng trên host h4 khi bị tấn công </w:t>
      </w:r>
      <w:r w:rsidRPr="005D320B">
        <w:t xml:space="preserve">TCP-SYN </w:t>
      </w:r>
      <w:r>
        <w:t>Flood</w:t>
      </w:r>
      <w:bookmarkEnd w:id="65"/>
    </w:p>
    <w:p w14:paraId="49EFB655" w14:textId="5F176632" w:rsidR="00717CAA" w:rsidRDefault="00717CAA" w:rsidP="00717CAA">
      <w:pPr>
        <w:pStyle w:val="Nidungvnbn"/>
      </w:pPr>
      <w:r w:rsidRPr="00394746">
        <w:t xml:space="preserve">Như kết quả dự đoán </w:t>
      </w:r>
      <w:r>
        <w:t>hiển</w:t>
      </w:r>
      <w:r w:rsidRPr="00394746">
        <w:t xml:space="preserve"> thị trên hình </w:t>
      </w:r>
      <w:r>
        <w:t>21</w:t>
      </w:r>
      <w:r w:rsidRPr="00394746">
        <w:t xml:space="preserve">, Model KNN xây dựng trong ryu-controller đã </w:t>
      </w:r>
      <w:r>
        <w:t xml:space="preserve">dự đoán </w:t>
      </w:r>
      <w:r w:rsidRPr="00717CAA">
        <w:t>chính</w:t>
      </w:r>
      <w:r>
        <w:t xml:space="preserve"> xác host h4 đang bị tấn công</w:t>
      </w:r>
    </w:p>
    <w:p w14:paraId="4C4E595D" w14:textId="77777777" w:rsidR="00930B64" w:rsidRDefault="00717CAA" w:rsidP="00930B64">
      <w:pPr>
        <w:pStyle w:val="Caption"/>
        <w:keepNext/>
      </w:pPr>
      <w:r w:rsidRPr="00B60260">
        <w:rPr>
          <w:noProof/>
        </w:rPr>
        <w:drawing>
          <wp:inline distT="0" distB="0" distL="0" distR="0" wp14:anchorId="7D3CF48C" wp14:editId="084288AC">
            <wp:extent cx="5579745" cy="2996347"/>
            <wp:effectExtent l="0" t="0" r="1905" b="0"/>
            <wp:docPr id="121651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14719" name=""/>
                    <pic:cNvPicPr/>
                  </pic:nvPicPr>
                  <pic:blipFill>
                    <a:blip r:embed="rId33"/>
                    <a:stretch>
                      <a:fillRect/>
                    </a:stretch>
                  </pic:blipFill>
                  <pic:spPr>
                    <a:xfrm>
                      <a:off x="0" y="0"/>
                      <a:ext cx="5579745" cy="2996347"/>
                    </a:xfrm>
                    <a:prstGeom prst="rect">
                      <a:avLst/>
                    </a:prstGeom>
                  </pic:spPr>
                </pic:pic>
              </a:graphicData>
            </a:graphic>
          </wp:inline>
        </w:drawing>
      </w:r>
    </w:p>
    <w:p w14:paraId="507B4CB0" w14:textId="20B721B6" w:rsidR="005D320B" w:rsidRPr="00B04030" w:rsidRDefault="00930B64" w:rsidP="00930B64">
      <w:pPr>
        <w:pStyle w:val="Caption"/>
      </w:pPr>
      <w:bookmarkStart w:id="66" w:name="_Toc174616980"/>
      <w:r>
        <w:t xml:space="preserve">Hình </w:t>
      </w:r>
      <w:r>
        <w:fldChar w:fldCharType="begin"/>
      </w:r>
      <w:r>
        <w:instrText xml:space="preserve"> SEQ Hình \* ARABIC </w:instrText>
      </w:r>
      <w:r>
        <w:fldChar w:fldCharType="separate"/>
      </w:r>
      <w:r>
        <w:rPr>
          <w:noProof/>
        </w:rPr>
        <w:t>20</w:t>
      </w:r>
      <w:r>
        <w:rPr>
          <w:noProof/>
        </w:rPr>
        <w:fldChar w:fldCharType="end"/>
      </w:r>
      <w:r>
        <w:t>: Kết quả dự đoán host h4 bị tấn công</w:t>
      </w:r>
      <w:bookmarkEnd w:id="66"/>
    </w:p>
    <w:p w14:paraId="5F6C7520" w14:textId="5EB49403" w:rsidR="00826A01" w:rsidRDefault="00F72A8D" w:rsidP="00F72A8D">
      <w:pPr>
        <w:pStyle w:val="Heading2"/>
        <w:rPr>
          <w:lang w:val="en-US"/>
        </w:rPr>
      </w:pPr>
      <w:bookmarkStart w:id="67" w:name="_Toc174616954"/>
      <w:r>
        <w:t>Thực nghiệm biện pháp ngăn chặn và kết quả</w:t>
      </w:r>
      <w:bookmarkEnd w:id="67"/>
    </w:p>
    <w:p w14:paraId="1050ABA9" w14:textId="7FDB34A2" w:rsidR="00F72A8D" w:rsidRDefault="00532005" w:rsidP="00532005">
      <w:pPr>
        <w:pStyle w:val="Heading3"/>
      </w:pPr>
      <w:bookmarkStart w:id="68" w:name="_Toc174616955"/>
      <w:r>
        <w:t>Trên máy Ubuntu RYU</w:t>
      </w:r>
      <w:bookmarkEnd w:id="68"/>
    </w:p>
    <w:p w14:paraId="6B0A3AC7" w14:textId="6F61D9B0" w:rsidR="00532005" w:rsidRDefault="00532005" w:rsidP="00532005">
      <w:pPr>
        <w:pStyle w:val="Nidungvnbn"/>
      </w:pPr>
      <w:r>
        <w:lastRenderedPageBreak/>
        <w:t xml:space="preserve">Chuyển đường dẫn tới phần mitigation, chạy lệnh bên dưới để khởi động ryu-controller có tích hợp mô hình KNN và </w:t>
      </w:r>
      <w:r w:rsidR="000C3BB5">
        <w:t>biện pháp ngăn chặn tấn công DDos.</w:t>
      </w:r>
    </w:p>
    <w:p w14:paraId="116FC4C3" w14:textId="77777777" w:rsidR="00532005" w:rsidRDefault="00532005" w:rsidP="00532005">
      <w:pPr>
        <w:pStyle w:val="Nidungvnbn"/>
        <w:shd w:val="clear" w:color="auto" w:fill="EEECE1" w:themeFill="background2"/>
      </w:pPr>
      <w:r w:rsidRPr="00B60260">
        <w:t>ryu-manager controller.py</w:t>
      </w:r>
    </w:p>
    <w:p w14:paraId="611DD22B" w14:textId="08354558" w:rsidR="000C3BB5" w:rsidRPr="00B60260" w:rsidRDefault="000C3BB5" w:rsidP="00930B64">
      <w:pPr>
        <w:pStyle w:val="Nidungvnbn"/>
      </w:pPr>
      <w:r>
        <w:t xml:space="preserve">Hình </w:t>
      </w:r>
      <w:r w:rsidR="000E0AA0">
        <w:t>22</w:t>
      </w:r>
      <w:r>
        <w:t xml:space="preserve"> hiển thị đã chạy thành công controller đã tích hợp</w:t>
      </w:r>
      <w:r w:rsidR="000E0AA0">
        <w:t xml:space="preserve"> mô hình</w:t>
      </w:r>
      <w:r>
        <w:t xml:space="preserve"> KNN và </w:t>
      </w:r>
      <w:r w:rsidR="000E0AA0">
        <w:t>mô hình ngăn chặn</w:t>
      </w:r>
      <w:r>
        <w:t xml:space="preserve"> block port khi phát hiện host bị tấn công</w:t>
      </w:r>
      <w:r w:rsidR="000E0AA0">
        <w:t>.</w:t>
      </w:r>
    </w:p>
    <w:p w14:paraId="6DE379F1" w14:textId="77777777" w:rsidR="00930B64" w:rsidRDefault="000C3BB5" w:rsidP="00930B64">
      <w:pPr>
        <w:pStyle w:val="Caption"/>
        <w:keepNext/>
      </w:pPr>
      <w:r w:rsidRPr="00B60260">
        <w:rPr>
          <w:noProof/>
        </w:rPr>
        <w:drawing>
          <wp:inline distT="0" distB="0" distL="0" distR="0" wp14:anchorId="02530709" wp14:editId="43F76BD1">
            <wp:extent cx="5579745" cy="2979037"/>
            <wp:effectExtent l="0" t="0" r="1905" b="0"/>
            <wp:docPr id="67810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09380" name=""/>
                    <pic:cNvPicPr/>
                  </pic:nvPicPr>
                  <pic:blipFill>
                    <a:blip r:embed="rId34"/>
                    <a:stretch>
                      <a:fillRect/>
                    </a:stretch>
                  </pic:blipFill>
                  <pic:spPr>
                    <a:xfrm>
                      <a:off x="0" y="0"/>
                      <a:ext cx="5579745" cy="2979037"/>
                    </a:xfrm>
                    <a:prstGeom prst="rect">
                      <a:avLst/>
                    </a:prstGeom>
                  </pic:spPr>
                </pic:pic>
              </a:graphicData>
            </a:graphic>
          </wp:inline>
        </w:drawing>
      </w:r>
    </w:p>
    <w:p w14:paraId="4FACEAD0" w14:textId="1B01ADF0" w:rsidR="00532005" w:rsidRDefault="00930B64" w:rsidP="00930B64">
      <w:pPr>
        <w:pStyle w:val="Caption"/>
      </w:pPr>
      <w:bookmarkStart w:id="69" w:name="_Toc174616981"/>
      <w:r>
        <w:t xml:space="preserve">Hình </w:t>
      </w:r>
      <w:r>
        <w:fldChar w:fldCharType="begin"/>
      </w:r>
      <w:r>
        <w:instrText xml:space="preserve"> SEQ Hình \* ARABIC </w:instrText>
      </w:r>
      <w:r>
        <w:fldChar w:fldCharType="separate"/>
      </w:r>
      <w:r>
        <w:rPr>
          <w:noProof/>
        </w:rPr>
        <w:t>21</w:t>
      </w:r>
      <w:r>
        <w:rPr>
          <w:noProof/>
        </w:rPr>
        <w:fldChar w:fldCharType="end"/>
      </w:r>
      <w:r>
        <w:t>: Khởi động thành công controller có tích hợp ngăn chặn tấn công.</w:t>
      </w:r>
      <w:bookmarkEnd w:id="69"/>
    </w:p>
    <w:p w14:paraId="7FE54F06" w14:textId="77777777" w:rsidR="000753D5" w:rsidRDefault="000753D5" w:rsidP="000753D5">
      <w:pPr>
        <w:pStyle w:val="Heading3"/>
      </w:pPr>
      <w:bookmarkStart w:id="70" w:name="_Toc174616956"/>
      <w:r>
        <w:t>Thực nghiệm tấn công và ngăn chặn block port khi phát hiện DDos</w:t>
      </w:r>
      <w:bookmarkEnd w:id="70"/>
    </w:p>
    <w:p w14:paraId="7C0AA986" w14:textId="147D412B" w:rsidR="00FD2180" w:rsidRPr="00722949" w:rsidRDefault="00FD2180" w:rsidP="00722949">
      <w:pPr>
        <w:pStyle w:val="Nidungvnbn"/>
        <w:rPr>
          <w:rFonts w:cs="Times New Roman"/>
          <w:sz w:val="28"/>
          <w:szCs w:val="28"/>
        </w:rPr>
      </w:pPr>
      <w:r w:rsidRPr="00F718D7">
        <w:rPr>
          <w:rFonts w:cs="Times New Roman"/>
        </w:rPr>
        <w:t xml:space="preserve">Khởi động lại hệ thống mạng </w:t>
      </w:r>
      <w:r w:rsidR="001D0F7B" w:rsidRPr="00F718D7">
        <w:rPr>
          <w:rFonts w:cs="Times New Roman"/>
        </w:rPr>
        <w:t>và kiếm tra lại các lưu lượng bình thường trên hệ thống mạng</w:t>
      </w:r>
      <w:r w:rsidR="00F718D7" w:rsidRPr="00F718D7">
        <w:rPr>
          <w:rFonts w:cs="Times New Roman"/>
        </w:rPr>
        <w:t xml:space="preserve"> để đảm bảo hệ thống hoạt động bình thường. </w:t>
      </w:r>
      <w:r w:rsidR="00F718D7" w:rsidRPr="00F718D7">
        <w:rPr>
          <w:rFonts w:cs="Times New Roman"/>
          <w:sz w:val="28"/>
          <w:szCs w:val="28"/>
        </w:rPr>
        <w:t xml:space="preserve">Chạy lại </w:t>
      </w:r>
      <w:r w:rsidR="00F718D7" w:rsidRPr="00F718D7">
        <w:rPr>
          <w:rFonts w:cs="Times New Roman"/>
        </w:rPr>
        <w:t>các</w:t>
      </w:r>
      <w:r w:rsidR="00F718D7" w:rsidRPr="00F718D7">
        <w:rPr>
          <w:rFonts w:cs="Times New Roman"/>
          <w:sz w:val="28"/>
          <w:szCs w:val="28"/>
        </w:rPr>
        <w:t xml:space="preserve"> lệnh tấn công ở phần 4</w:t>
      </w:r>
      <w:r w:rsidR="00722949">
        <w:rPr>
          <w:rFonts w:cs="Times New Roman"/>
          <w:sz w:val="28"/>
          <w:szCs w:val="28"/>
        </w:rPr>
        <w:t>.3</w:t>
      </w:r>
      <w:r w:rsidR="00F718D7" w:rsidRPr="00F718D7">
        <w:rPr>
          <w:rFonts w:cs="Times New Roman"/>
          <w:sz w:val="28"/>
          <w:szCs w:val="28"/>
        </w:rPr>
        <w:t xml:space="preserve"> và kiểm tra sau khi phát hiện bị tấn công DDos thì port của host đó bị block.</w:t>
      </w:r>
    </w:p>
    <w:p w14:paraId="7EA90582" w14:textId="77777777" w:rsidR="00F718D7" w:rsidRDefault="00F718D7" w:rsidP="00F718D7">
      <w:pPr>
        <w:pStyle w:val="Heading4"/>
      </w:pPr>
      <w:r w:rsidRPr="00B60260">
        <w:t>ICMP Flood tới host h</w:t>
      </w:r>
      <w:r>
        <w:t>2</w:t>
      </w:r>
    </w:p>
    <w:p w14:paraId="584ADA12" w14:textId="23D38C6C" w:rsidR="00722949" w:rsidRDefault="00722949" w:rsidP="00722949">
      <w:pPr>
        <w:pStyle w:val="Nidungvnbn"/>
      </w:pPr>
      <w:r>
        <w:t xml:space="preserve">Hình </w:t>
      </w:r>
      <w:r w:rsidR="00454614">
        <w:t>23</w:t>
      </w:r>
      <w:r>
        <w:t xml:space="preserve"> cho thấy hệ thống đã phát hiện được host h2 bị tấn công và tự động </w:t>
      </w:r>
      <w:r w:rsidR="00454614">
        <w:t>chặn cổng</w:t>
      </w:r>
      <w:r>
        <w:t xml:space="preserve"> đi vào của h1 trên switch 1</w:t>
      </w:r>
      <w:r w:rsidR="00454614">
        <w:t>.</w:t>
      </w:r>
    </w:p>
    <w:p w14:paraId="5E131464" w14:textId="77777777" w:rsidR="00930B64" w:rsidRDefault="00722949" w:rsidP="00930B64">
      <w:pPr>
        <w:pStyle w:val="Caption"/>
        <w:keepNext/>
      </w:pPr>
      <w:r w:rsidRPr="00EE4A25">
        <w:rPr>
          <w:noProof/>
        </w:rPr>
        <w:lastRenderedPageBreak/>
        <w:drawing>
          <wp:inline distT="0" distB="0" distL="0" distR="0" wp14:anchorId="4240CA0A" wp14:editId="2E1D5569">
            <wp:extent cx="5579745" cy="2982128"/>
            <wp:effectExtent l="0" t="0" r="1905" b="8890"/>
            <wp:docPr id="171111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16443" name=""/>
                    <pic:cNvPicPr/>
                  </pic:nvPicPr>
                  <pic:blipFill>
                    <a:blip r:embed="rId35"/>
                    <a:stretch>
                      <a:fillRect/>
                    </a:stretch>
                  </pic:blipFill>
                  <pic:spPr>
                    <a:xfrm>
                      <a:off x="0" y="0"/>
                      <a:ext cx="5579745" cy="2982128"/>
                    </a:xfrm>
                    <a:prstGeom prst="rect">
                      <a:avLst/>
                    </a:prstGeom>
                  </pic:spPr>
                </pic:pic>
              </a:graphicData>
            </a:graphic>
          </wp:inline>
        </w:drawing>
      </w:r>
    </w:p>
    <w:p w14:paraId="72ED7B72" w14:textId="11E5F8B0" w:rsidR="00722949" w:rsidRDefault="00930B64" w:rsidP="00930B64">
      <w:pPr>
        <w:pStyle w:val="Caption"/>
      </w:pPr>
      <w:bookmarkStart w:id="71" w:name="_Toc174616982"/>
      <w:r>
        <w:t xml:space="preserve">Hình </w:t>
      </w:r>
      <w:r>
        <w:fldChar w:fldCharType="begin"/>
      </w:r>
      <w:r>
        <w:instrText xml:space="preserve"> SEQ Hình \* ARABIC </w:instrText>
      </w:r>
      <w:r>
        <w:fldChar w:fldCharType="separate"/>
      </w:r>
      <w:r>
        <w:rPr>
          <w:noProof/>
        </w:rPr>
        <w:t>22</w:t>
      </w:r>
      <w:r>
        <w:rPr>
          <w:noProof/>
        </w:rPr>
        <w:fldChar w:fldCharType="end"/>
      </w:r>
      <w:r>
        <w:t>: Kết quả phát hiện h2 bị tấn công và tự chặn cổng đi vào của h2</w:t>
      </w:r>
      <w:bookmarkEnd w:id="71"/>
    </w:p>
    <w:p w14:paraId="36260317" w14:textId="77777777" w:rsidR="002267A7" w:rsidRDefault="002267A7" w:rsidP="002267A7">
      <w:pPr>
        <w:pStyle w:val="Heading4"/>
      </w:pPr>
      <w:r w:rsidRPr="00B60260">
        <w:t>Thực hiện tấn công UDP Flood tới host h</w:t>
      </w:r>
      <w:r>
        <w:t>3</w:t>
      </w:r>
    </w:p>
    <w:p w14:paraId="41519056" w14:textId="6FEE7D68" w:rsidR="002267A7" w:rsidRDefault="002267A7" w:rsidP="002267A7">
      <w:pPr>
        <w:pStyle w:val="Nidungvnbn"/>
      </w:pPr>
      <w:r>
        <w:t>Hình 23 cho thấy hệ thống đã phát hiện được host h2 bị tấn công và tự động chặn cổng đi vào của h3 trên switch 1.</w:t>
      </w:r>
    </w:p>
    <w:p w14:paraId="77A67CEA" w14:textId="77777777" w:rsidR="00930B64" w:rsidRDefault="002267A7" w:rsidP="00930B64">
      <w:pPr>
        <w:pStyle w:val="Caption"/>
        <w:keepNext/>
      </w:pPr>
      <w:r w:rsidRPr="00EE4A25">
        <w:rPr>
          <w:noProof/>
        </w:rPr>
        <w:drawing>
          <wp:inline distT="0" distB="0" distL="0" distR="0" wp14:anchorId="732D2A99" wp14:editId="2E2BE4F8">
            <wp:extent cx="5579745" cy="2979037"/>
            <wp:effectExtent l="0" t="0" r="1905" b="0"/>
            <wp:docPr id="55760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04547" name=""/>
                    <pic:cNvPicPr/>
                  </pic:nvPicPr>
                  <pic:blipFill>
                    <a:blip r:embed="rId36"/>
                    <a:stretch>
                      <a:fillRect/>
                    </a:stretch>
                  </pic:blipFill>
                  <pic:spPr>
                    <a:xfrm>
                      <a:off x="0" y="0"/>
                      <a:ext cx="5579745" cy="2979037"/>
                    </a:xfrm>
                    <a:prstGeom prst="rect">
                      <a:avLst/>
                    </a:prstGeom>
                  </pic:spPr>
                </pic:pic>
              </a:graphicData>
            </a:graphic>
          </wp:inline>
        </w:drawing>
      </w:r>
    </w:p>
    <w:p w14:paraId="1C319B78" w14:textId="67B39A33" w:rsidR="002267A7" w:rsidRDefault="00930B64" w:rsidP="00930B64">
      <w:pPr>
        <w:pStyle w:val="Caption"/>
      </w:pPr>
      <w:bookmarkStart w:id="72" w:name="_Toc174616983"/>
      <w:r>
        <w:t xml:space="preserve">Hình </w:t>
      </w:r>
      <w:r>
        <w:fldChar w:fldCharType="begin"/>
      </w:r>
      <w:r>
        <w:instrText xml:space="preserve"> SEQ Hình \* ARABIC </w:instrText>
      </w:r>
      <w:r>
        <w:fldChar w:fldCharType="separate"/>
      </w:r>
      <w:r>
        <w:rPr>
          <w:noProof/>
        </w:rPr>
        <w:t>23</w:t>
      </w:r>
      <w:r>
        <w:rPr>
          <w:noProof/>
        </w:rPr>
        <w:fldChar w:fldCharType="end"/>
      </w:r>
      <w:r>
        <w:t>: Kết quả phát hiện h3 bị tấn công và tự chặn cổng đi vào của h3</w:t>
      </w:r>
      <w:bookmarkEnd w:id="72"/>
    </w:p>
    <w:p w14:paraId="523351C8" w14:textId="77777777" w:rsidR="002267A7" w:rsidRDefault="002267A7" w:rsidP="002267A7">
      <w:pPr>
        <w:pStyle w:val="Heading4"/>
      </w:pPr>
      <w:r w:rsidRPr="00B60260">
        <w:t>Thực hiện tấn công TCP-SYN Flood tới h4</w:t>
      </w:r>
    </w:p>
    <w:p w14:paraId="3ACFD536" w14:textId="26B0E1E6" w:rsidR="002267A7" w:rsidRDefault="002267A7" w:rsidP="002267A7">
      <w:pPr>
        <w:pStyle w:val="Nidungvnbn"/>
      </w:pPr>
      <w:r>
        <w:lastRenderedPageBreak/>
        <w:t>Hình 24 cho thấy hệ thống đã phát hiện được host h</w:t>
      </w:r>
      <w:r w:rsidR="00A40964">
        <w:t>4</w:t>
      </w:r>
      <w:r>
        <w:t xml:space="preserve"> bị tấn công và tự động chặn cổng đi vào của h</w:t>
      </w:r>
      <w:r w:rsidR="00A40964">
        <w:t>4</w:t>
      </w:r>
      <w:r>
        <w:t xml:space="preserve"> trên switch </w:t>
      </w:r>
      <w:r w:rsidR="00A40964">
        <w:t>2</w:t>
      </w:r>
      <w:r>
        <w:t>.</w:t>
      </w:r>
    </w:p>
    <w:p w14:paraId="521E3157" w14:textId="77777777" w:rsidR="00930B64" w:rsidRDefault="002267A7" w:rsidP="00930B64">
      <w:pPr>
        <w:pStyle w:val="Caption"/>
        <w:keepNext/>
      </w:pPr>
      <w:r w:rsidRPr="00B60260">
        <w:rPr>
          <w:noProof/>
        </w:rPr>
        <w:drawing>
          <wp:inline distT="0" distB="0" distL="0" distR="0" wp14:anchorId="5F2B9CA1" wp14:editId="6A0F2024">
            <wp:extent cx="5579745" cy="2993256"/>
            <wp:effectExtent l="0" t="0" r="1905" b="0"/>
            <wp:docPr id="37691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14706" name=""/>
                    <pic:cNvPicPr/>
                  </pic:nvPicPr>
                  <pic:blipFill>
                    <a:blip r:embed="rId37"/>
                    <a:stretch>
                      <a:fillRect/>
                    </a:stretch>
                  </pic:blipFill>
                  <pic:spPr>
                    <a:xfrm>
                      <a:off x="0" y="0"/>
                      <a:ext cx="5579745" cy="2993256"/>
                    </a:xfrm>
                    <a:prstGeom prst="rect">
                      <a:avLst/>
                    </a:prstGeom>
                  </pic:spPr>
                </pic:pic>
              </a:graphicData>
            </a:graphic>
          </wp:inline>
        </w:drawing>
      </w:r>
    </w:p>
    <w:p w14:paraId="730D3FC4" w14:textId="72EF039A" w:rsidR="002267A7" w:rsidRDefault="00930B64" w:rsidP="00930B64">
      <w:pPr>
        <w:pStyle w:val="Caption"/>
      </w:pPr>
      <w:bookmarkStart w:id="73" w:name="_Toc174616984"/>
      <w:r>
        <w:t xml:space="preserve">Hình </w:t>
      </w:r>
      <w:r>
        <w:fldChar w:fldCharType="begin"/>
      </w:r>
      <w:r>
        <w:instrText xml:space="preserve"> SEQ Hình \* ARABIC </w:instrText>
      </w:r>
      <w:r>
        <w:fldChar w:fldCharType="separate"/>
      </w:r>
      <w:r>
        <w:rPr>
          <w:noProof/>
        </w:rPr>
        <w:t>24</w:t>
      </w:r>
      <w:r>
        <w:rPr>
          <w:noProof/>
        </w:rPr>
        <w:fldChar w:fldCharType="end"/>
      </w:r>
      <w:r>
        <w:t xml:space="preserve">: </w:t>
      </w:r>
      <w:r w:rsidRPr="002267A7">
        <w:t>Kết quả phát hiện h</w:t>
      </w:r>
      <w:r>
        <w:t>4</w:t>
      </w:r>
      <w:r w:rsidRPr="002267A7">
        <w:t xml:space="preserve"> bị tấn công và tự chặn cổng đi vào của h</w:t>
      </w:r>
      <w:r>
        <w:t>4</w:t>
      </w:r>
      <w:bookmarkEnd w:id="73"/>
    </w:p>
    <w:p w14:paraId="5974C868" w14:textId="77777777" w:rsidR="002267A7" w:rsidRPr="002267A7" w:rsidRDefault="002267A7" w:rsidP="002267A7">
      <w:pPr>
        <w:pStyle w:val="Nidungvnbn"/>
      </w:pPr>
    </w:p>
    <w:p w14:paraId="0A8808C3" w14:textId="77777777" w:rsidR="002267A7" w:rsidRPr="002267A7" w:rsidRDefault="002267A7" w:rsidP="002267A7">
      <w:pPr>
        <w:pStyle w:val="Nidungvnbn"/>
      </w:pPr>
    </w:p>
    <w:p w14:paraId="2E10B066" w14:textId="64D3E6EE" w:rsidR="000753D5" w:rsidRPr="005C2D39" w:rsidRDefault="005C2D39" w:rsidP="005C2D39">
      <w:pPr>
        <w:spacing w:before="0" w:after="200" w:line="276" w:lineRule="auto"/>
        <w:rPr>
          <w:sz w:val="26"/>
          <w:szCs w:val="26"/>
        </w:rPr>
      </w:pPr>
      <w:r>
        <w:br w:type="page"/>
      </w:r>
    </w:p>
    <w:p w14:paraId="08D73332" w14:textId="77777777" w:rsidR="00BF2FF1" w:rsidRDefault="00BF2FF1" w:rsidP="00BF2FF1">
      <w:pPr>
        <w:pStyle w:val="Heading1"/>
      </w:pPr>
      <w:bookmarkStart w:id="74" w:name="_Toc174616957"/>
      <w:r>
        <w:lastRenderedPageBreak/>
        <w:t>KẾT LUẬN</w:t>
      </w:r>
      <w:bookmarkEnd w:id="74"/>
    </w:p>
    <w:p w14:paraId="42D3AA07" w14:textId="77777777" w:rsidR="00ED38E7" w:rsidRDefault="00586B53">
      <w:pPr>
        <w:pStyle w:val="Heading2"/>
        <w:rPr>
          <w:lang w:val="en-US"/>
        </w:rPr>
      </w:pPr>
      <w:bookmarkStart w:id="75" w:name="_Toc174616958"/>
      <w:r>
        <w:t>Kết luận</w:t>
      </w:r>
      <w:bookmarkEnd w:id="75"/>
    </w:p>
    <w:p w14:paraId="72046F2B" w14:textId="616573C9" w:rsidR="009773DC" w:rsidRDefault="009773DC" w:rsidP="009773DC">
      <w:pPr>
        <w:pStyle w:val="Nidungvnbn"/>
      </w:pPr>
      <w:r>
        <w:t>Đánh giá  kết quả thu được:</w:t>
      </w:r>
    </w:p>
    <w:p w14:paraId="51F807E8" w14:textId="2CC55A9E" w:rsidR="009773DC" w:rsidRDefault="009773DC" w:rsidP="00FA2426">
      <w:pPr>
        <w:pStyle w:val="Nidungvnbn"/>
        <w:numPr>
          <w:ilvl w:val="0"/>
          <w:numId w:val="11"/>
        </w:numPr>
        <w:jc w:val="left"/>
      </w:pPr>
      <w:r>
        <w:t xml:space="preserve">Triển khai thành công </w:t>
      </w:r>
      <w:r w:rsidR="00C54B3E">
        <w:t xml:space="preserve">hệ thống </w:t>
      </w:r>
      <w:r>
        <w:t>mạng SDN trên nền tảng mininet</w:t>
      </w:r>
      <w:r w:rsidRPr="009773DC">
        <w:t>.</w:t>
      </w:r>
      <w:r w:rsidR="00C54B3E">
        <w:t xml:space="preserve"> Xây dựng</w:t>
      </w:r>
      <w:r w:rsidR="001E1B2C">
        <w:t xml:space="preserve"> và cấu hình được hệ thống mạng bằng chương trình Python.</w:t>
      </w:r>
    </w:p>
    <w:p w14:paraId="177ACB38" w14:textId="26452769" w:rsidR="00410C74" w:rsidRPr="009773DC" w:rsidRDefault="00410C74" w:rsidP="00FA2426">
      <w:pPr>
        <w:pStyle w:val="Nidungvnbn"/>
        <w:numPr>
          <w:ilvl w:val="0"/>
          <w:numId w:val="11"/>
        </w:numPr>
        <w:jc w:val="left"/>
      </w:pPr>
      <w:r>
        <w:t>Tạo ra được một dataset</w:t>
      </w:r>
      <w:r w:rsidR="001C5B05">
        <w:t xml:space="preserve"> DDos dùng cho việc huấn luyện các mô hình học máy</w:t>
      </w:r>
      <w:r w:rsidR="00B3682F">
        <w:t>. Huấn luyện và đánh giá các mô hình học máy.</w:t>
      </w:r>
    </w:p>
    <w:p w14:paraId="4AD0B47A" w14:textId="0C5D7911" w:rsidR="009773DC" w:rsidRDefault="009773DC" w:rsidP="001E1B2C">
      <w:pPr>
        <w:pStyle w:val="Nidungvnbn"/>
        <w:numPr>
          <w:ilvl w:val="0"/>
          <w:numId w:val="11"/>
        </w:numPr>
        <w:jc w:val="left"/>
      </w:pPr>
      <w:r w:rsidRPr="009773DC">
        <w:t>Giả lậ</w:t>
      </w:r>
      <w:r w:rsidR="00451BD0">
        <w:t>p</w:t>
      </w:r>
      <w:r w:rsidRPr="009773DC">
        <w:t xml:space="preserve"> thành công</w:t>
      </w:r>
      <w:r w:rsidR="005C246D">
        <w:t xml:space="preserve"> các</w:t>
      </w:r>
      <w:r w:rsidRPr="009773DC">
        <w:t xml:space="preserve"> </w:t>
      </w:r>
      <w:r w:rsidR="005C246D">
        <w:t>loại</w:t>
      </w:r>
      <w:r w:rsidRPr="009773DC">
        <w:t xml:space="preserve"> tấn công DDoS, với các loại tấn công phổ biến</w:t>
      </w:r>
      <w:r>
        <w:t xml:space="preserve"> </w:t>
      </w:r>
      <w:r w:rsidRPr="009773DC">
        <w:t xml:space="preserve">là </w:t>
      </w:r>
      <w:r w:rsidR="005C246D">
        <w:t xml:space="preserve">HTTP, </w:t>
      </w:r>
      <w:r w:rsidRPr="009773DC">
        <w:t xml:space="preserve">SYN, </w:t>
      </w:r>
      <w:r w:rsidR="009A6D94">
        <w:t>IMCP</w:t>
      </w:r>
      <w:r w:rsidRPr="009773DC">
        <w:t>, UDP</w:t>
      </w:r>
      <w:r w:rsidR="005C246D">
        <w:t xml:space="preserve"> FLOOD</w:t>
      </w:r>
      <w:r w:rsidRPr="009773DC">
        <w:t>.</w:t>
      </w:r>
    </w:p>
    <w:p w14:paraId="44DC3A62" w14:textId="195BDABA" w:rsidR="00E20B56" w:rsidRDefault="00E20B56" w:rsidP="001E1B2C">
      <w:pPr>
        <w:pStyle w:val="Nidungvnbn"/>
        <w:numPr>
          <w:ilvl w:val="0"/>
          <w:numId w:val="11"/>
        </w:numPr>
        <w:jc w:val="left"/>
      </w:pPr>
      <w:r>
        <w:t>Tích hợp mô hình KNN vào ryu-controller</w:t>
      </w:r>
      <w:r w:rsidR="009671DB">
        <w:t xml:space="preserve"> để phát hiện </w:t>
      </w:r>
      <w:r w:rsidR="00AE2AE6">
        <w:t>DDos chính xác khi hệ thống bị tấn công.</w:t>
      </w:r>
    </w:p>
    <w:p w14:paraId="5F68DB1D" w14:textId="311CF6A1" w:rsidR="009406F4" w:rsidRPr="009773DC" w:rsidRDefault="009406F4" w:rsidP="001E1B2C">
      <w:pPr>
        <w:pStyle w:val="Nidungvnbn"/>
        <w:numPr>
          <w:ilvl w:val="0"/>
          <w:numId w:val="11"/>
        </w:numPr>
        <w:jc w:val="left"/>
      </w:pPr>
      <w:r>
        <w:t xml:space="preserve">Thực </w:t>
      </w:r>
      <w:r w:rsidR="006B4ED0">
        <w:t>hiện giải</w:t>
      </w:r>
      <w:r>
        <w:t xml:space="preserve"> pháp</w:t>
      </w:r>
      <w:r w:rsidR="008F37E2">
        <w:t xml:space="preserve"> tự động</w:t>
      </w:r>
      <w:r>
        <w:t xml:space="preserve"> ngăn chặn </w:t>
      </w:r>
      <w:r w:rsidR="006B4ED0">
        <w:t>cổng</w:t>
      </w:r>
      <w:r>
        <w:t xml:space="preserve"> đi vào của máy nạn nhân khi hệ thống</w:t>
      </w:r>
      <w:r w:rsidR="006B4ED0">
        <w:t xml:space="preserve"> </w:t>
      </w:r>
      <w:r w:rsidR="008F37E2">
        <w:t>phát hiện máy đó đang bị tấn công.</w:t>
      </w:r>
    </w:p>
    <w:p w14:paraId="4D2EB678" w14:textId="77777777" w:rsidR="00586B53" w:rsidRDefault="00586B53" w:rsidP="00586B53">
      <w:pPr>
        <w:pStyle w:val="Heading2"/>
        <w:rPr>
          <w:lang w:val="en-US"/>
        </w:rPr>
      </w:pPr>
      <w:bookmarkStart w:id="76" w:name="_Toc174616959"/>
      <w:r>
        <w:t>Hướng phát triển</w:t>
      </w:r>
      <w:bookmarkEnd w:id="76"/>
    </w:p>
    <w:p w14:paraId="329C86C8" w14:textId="4535761B" w:rsidR="005C45DD" w:rsidRPr="005C45DD" w:rsidRDefault="005C45DD" w:rsidP="005C45DD">
      <w:pPr>
        <w:pStyle w:val="Nidungvnbn"/>
      </w:pPr>
      <w:r>
        <w:t>Phát triển hệ thống mạng</w:t>
      </w:r>
      <w:r w:rsidR="000232B4">
        <w:t xml:space="preserve"> với quy mô lớn</w:t>
      </w:r>
      <w:r w:rsidR="004D0686">
        <w:t>, tương thích với hệ thống mạng thực tế.</w:t>
      </w:r>
    </w:p>
    <w:p w14:paraId="112644B8" w14:textId="7DBE33A2" w:rsidR="005567E7" w:rsidRDefault="005567E7" w:rsidP="005567E7">
      <w:pPr>
        <w:pStyle w:val="Nidungvnbn"/>
      </w:pPr>
      <w:r w:rsidRPr="0012603D">
        <w:t>Thêm các loại tấn công khác:</w:t>
      </w:r>
      <w:r w:rsidRPr="00CE3260">
        <w:t xml:space="preserve"> Giả lập và phát hiện các loại tấn công DDoS khác như DNS Amplification, và các kỹ thuật tấn công khác để đảm bảo hệ thống có khả năng phát hiện rộng rãi và linh hoạt.</w:t>
      </w:r>
    </w:p>
    <w:p w14:paraId="0426FC92" w14:textId="77777777" w:rsidR="005567E7" w:rsidRDefault="005567E7" w:rsidP="005567E7">
      <w:pPr>
        <w:pStyle w:val="Nidungvnbn"/>
      </w:pPr>
      <w:r w:rsidRPr="0012603D">
        <w:t>Phát triển các biện pháp giảm thiểu nâng cao:</w:t>
      </w:r>
      <w:r w:rsidRPr="00A924DF">
        <w:t xml:space="preserve"> Nghiên cứu và triển khai các biện pháp giảm thiểu tấn công thông minh hơn, như tự động chuyển đổi lưu lượng, điều chỉnh chất lượng dịch vụ (QoS), và sử dụng các kỹ thuật lọc lưu lượng tiên tiến.</w:t>
      </w:r>
    </w:p>
    <w:p w14:paraId="141AF0F7" w14:textId="66B42994" w:rsidR="007B493C" w:rsidRDefault="005567E7" w:rsidP="005567E7">
      <w:pPr>
        <w:pStyle w:val="Nidungvnbn"/>
      </w:pPr>
      <w:r w:rsidRPr="0012603D">
        <w:t>Tích hợp với các hệ thống bảo mật khác:</w:t>
      </w:r>
      <w:r w:rsidRPr="00A924DF">
        <w:t xml:space="preserve"> Kết hợp hệ thống phát hiện và giảm thiểu tấn công với các hệ thống bảo mật khác như tường lửa (Firewall), hệ thống ngăn chặn xâm nhập (IPS), và hệ thống quản lý sự kiện bảo mật (SIEM).</w:t>
      </w:r>
    </w:p>
    <w:p w14:paraId="689ADF43" w14:textId="77777777" w:rsidR="00D13A2D" w:rsidRPr="00D13A2D" w:rsidRDefault="00D13A2D" w:rsidP="00D13A2D">
      <w:pPr>
        <w:spacing w:before="0" w:after="200" w:line="276" w:lineRule="auto"/>
        <w:rPr>
          <w:sz w:val="26"/>
          <w:szCs w:val="26"/>
        </w:rPr>
      </w:pPr>
      <w:r>
        <w:br w:type="page"/>
      </w:r>
    </w:p>
    <w:p w14:paraId="14EAF225" w14:textId="650DFE94" w:rsidR="009527BD" w:rsidRPr="006D0F99" w:rsidRDefault="004C3584" w:rsidP="006D0F99">
      <w:pPr>
        <w:pStyle w:val="Heading1"/>
        <w:numPr>
          <w:ilvl w:val="0"/>
          <w:numId w:val="0"/>
        </w:numPr>
        <w:jc w:val="center"/>
        <w:rPr>
          <w:lang w:val="en-US"/>
        </w:rPr>
      </w:pPr>
      <w:bookmarkStart w:id="77" w:name="_Toc174616960"/>
      <w:r>
        <w:lastRenderedPageBreak/>
        <w:t>TÀI LIỆU THAM KHẢO</w:t>
      </w:r>
      <w:bookmarkEnd w:id="77"/>
    </w:p>
    <w:p w14:paraId="145836DB" w14:textId="77777777" w:rsidR="009527BD" w:rsidRDefault="009527BD" w:rsidP="009527BD">
      <w:pPr>
        <w:pStyle w:val="Nidungvnbn"/>
      </w:pPr>
      <w:r>
        <w:t>Tiếng Anh</w:t>
      </w:r>
    </w:p>
    <w:p w14:paraId="22C01C0D" w14:textId="7396DAD0" w:rsidR="00F918E8" w:rsidRPr="006D0F99" w:rsidRDefault="00371661" w:rsidP="00D74B6D">
      <w:r w:rsidRPr="006D0F99">
        <w:t>[1] Al-Shareeda, M. A., Manickam, S., &amp; Ali, M. (2023). DDoS attacks detection using machine learning and deep learning techniques: Analysis and comparison. Bulletin of Electrical Engineering and Informatics, 12(2), 930-939.</w:t>
      </w:r>
      <w:r w:rsidR="00727A8D" w:rsidRPr="006D0F99">
        <w:fldChar w:fldCharType="begin"/>
      </w:r>
      <w:r w:rsidR="00F918E8" w:rsidRPr="006D0F99">
        <w:instrText xml:space="preserve"> ADDIN ZOTERO_BIBL {"uncited":[],"omitted":[],"custom":[]} CSL_BIBLIOGRAPHY </w:instrText>
      </w:r>
      <w:r w:rsidR="00727A8D" w:rsidRPr="006D0F99">
        <w:fldChar w:fldCharType="separate"/>
      </w:r>
    </w:p>
    <w:p w14:paraId="795FF4DA" w14:textId="5F6CF503" w:rsidR="005C61D2" w:rsidRPr="006D0F99" w:rsidRDefault="002F5A31" w:rsidP="00D74B6D">
      <w:r w:rsidRPr="006D0F99">
        <w:t>[2] Bawany, N. Z., Shamsi, J. A., &amp; Salah, K. (2017). DDoS attack detection and mitigation using SDN: methods, practices, and solutions. Arabian Journal for Science and Engineering, 42, 425-441.</w:t>
      </w:r>
    </w:p>
    <w:p w14:paraId="1DA139F0" w14:textId="2958A6C1" w:rsidR="00172043" w:rsidRPr="006D0F99" w:rsidRDefault="00172043" w:rsidP="00D74B6D">
      <w:r w:rsidRPr="006D0F99">
        <w:t>[3] Iman Sharafaldin, Arash Habibi Lashkari and Ali A. Ghorbani. Toward Generating a New Intrusion Detection Dataset and Intrusion Traffic Characterization. 2018</w:t>
      </w:r>
    </w:p>
    <w:p w14:paraId="642F9160" w14:textId="6DD30C7B" w:rsidR="005C61D2" w:rsidRPr="006D0F99" w:rsidRDefault="00250B38" w:rsidP="00D74B6D">
      <w:r w:rsidRPr="006D0F99">
        <w:t xml:space="preserve">[4] Alaa Taima Albu-Salih. Performance Evaluation of Ryu Controller in Software Defined Networks. </w:t>
      </w:r>
      <w:r w:rsidR="00C0055C" w:rsidRPr="006D0F99">
        <w:t>2019</w:t>
      </w:r>
    </w:p>
    <w:p w14:paraId="6EB93802" w14:textId="56911479" w:rsidR="00BF539D" w:rsidRPr="006D0F99" w:rsidRDefault="00727A8D" w:rsidP="00D74B6D">
      <w:r w:rsidRPr="006D0F99">
        <w:fldChar w:fldCharType="end"/>
      </w:r>
      <w:r w:rsidR="00BF539D" w:rsidRPr="006D0F99">
        <w:t>[</w:t>
      </w:r>
      <w:r w:rsidR="00973489" w:rsidRPr="006D0F99">
        <w:t>5</w:t>
      </w:r>
      <w:r w:rsidR="00BF539D" w:rsidRPr="006D0F99">
        <w:t>] A. Fadlil, I. Riadi, and S. Aji, “Review of detection DDOS attack detection using naive bayes classifier for network forensics,”</w:t>
      </w:r>
      <w:r w:rsidR="00E7414E">
        <w:t xml:space="preserve"> </w:t>
      </w:r>
      <w:r w:rsidR="00BF539D" w:rsidRPr="006D0F99">
        <w:t>Bulletin of Electrical Engineering and Informatics, vol. 6, no. 2, pp. 140–148, Jun. 2017, doi: 10.11591/eei.v6i2.605.</w:t>
      </w:r>
    </w:p>
    <w:p w14:paraId="2FBCBA95" w14:textId="50E1CE22" w:rsidR="00BF539D" w:rsidRPr="006D0F99" w:rsidRDefault="00BF539D" w:rsidP="00D74B6D">
      <w:r w:rsidRPr="006D0F99">
        <w:t>[</w:t>
      </w:r>
      <w:r w:rsidR="00973489" w:rsidRPr="006D0F99">
        <w:t>6</w:t>
      </w:r>
      <w:r w:rsidRPr="006D0F99">
        <w:t>] R. Vijayasarathy, S. V. Raghavan, and B. Ravindran, “A system approach to network modeling for DDoS detection using a NaiveBayesian classifier,” in 2011 Third International Conference on Communication Systems and Networks (COMSNETS 2011), Jan.</w:t>
      </w:r>
      <w:r w:rsidR="00E7414E">
        <w:t xml:space="preserve"> </w:t>
      </w:r>
      <w:r w:rsidRPr="006D0F99">
        <w:t>2011, pp. 1–10, doi:</w:t>
      </w:r>
      <w:r w:rsidR="00E7414E">
        <w:t xml:space="preserve"> </w:t>
      </w:r>
      <w:r w:rsidRPr="006D0F99">
        <w:t>10.1109/COMSNETS.2011.5716474.</w:t>
      </w:r>
    </w:p>
    <w:p w14:paraId="426749F6" w14:textId="3CBD8E8D" w:rsidR="00BF539D" w:rsidRPr="006D0F99" w:rsidRDefault="00BF539D" w:rsidP="00D74B6D">
      <w:r w:rsidRPr="006D0F99">
        <w:t>[</w:t>
      </w:r>
      <w:r w:rsidR="00973489" w:rsidRPr="006D0F99">
        <w:t>7</w:t>
      </w:r>
      <w:r w:rsidRPr="006D0F99">
        <w:t>] J. Ye, X. Cheng, J. Zhu, L. Feng, and L. Song, “A DDoS attack detection method based on SVM in software defined network,”</w:t>
      </w:r>
      <w:r w:rsidR="000855FD">
        <w:t xml:space="preserve"> </w:t>
      </w:r>
      <w:r w:rsidRPr="006D0F99">
        <w:t>Security and Communication Networks, pp. 1–8, 2018, doi: 10.1155/2018/9804061.</w:t>
      </w:r>
    </w:p>
    <w:p w14:paraId="7B02D2EB" w14:textId="771DF709" w:rsidR="00BF539D" w:rsidRPr="006D0F99" w:rsidRDefault="00BF539D" w:rsidP="00D74B6D">
      <w:r w:rsidRPr="006D0F99">
        <w:t>[</w:t>
      </w:r>
      <w:r w:rsidR="00973489" w:rsidRPr="006D0F99">
        <w:t>8</w:t>
      </w:r>
      <w:r w:rsidRPr="006D0F99">
        <w:t>] G. Lucky, F. Jjunju, and A. Marshall, “A lightweight decision-tree algorithm for detecting DDoS flooding attacks,” in 2020 IEEE</w:t>
      </w:r>
      <w:r w:rsidR="000855FD">
        <w:t xml:space="preserve"> </w:t>
      </w:r>
      <w:r w:rsidRPr="006D0F99">
        <w:t>20th International Conference on Software Quality, Reliability and Security Companion (QRS-C), Dec. 2020, pp. 382–389, doi:</w:t>
      </w:r>
      <w:r w:rsidR="000855FD">
        <w:t xml:space="preserve"> </w:t>
      </w:r>
      <w:r w:rsidRPr="006D0F99">
        <w:t>10.1109/QRS-C51114.2020.00072.</w:t>
      </w:r>
    </w:p>
    <w:p w14:paraId="7C4293DF" w14:textId="51A5AF64" w:rsidR="00BF539D" w:rsidRPr="006D0F99" w:rsidRDefault="00BF539D" w:rsidP="00D74B6D">
      <w:r w:rsidRPr="006D0F99">
        <w:t>[</w:t>
      </w:r>
      <w:r w:rsidR="00973489" w:rsidRPr="006D0F99">
        <w:t>9</w:t>
      </w:r>
      <w:r w:rsidRPr="006D0F99">
        <w:t>] N. A. Putri, D. Stiawan, A. Heryanto, T. W. Septian, L. Siregar, and R. Budiarto, “Denial of service attack visualization with</w:t>
      </w:r>
      <w:r w:rsidR="000855FD">
        <w:t xml:space="preserve"> </w:t>
      </w:r>
      <w:r w:rsidRPr="006D0F99">
        <w:t>clustering using K-means algorithm,” in 2017 International Conference on Electrical Engineering and Computer Science (ICECOS), Aug. 2017, pp. 177–183, doi: 10.1109/ICECOS.2017.8167129</w:t>
      </w:r>
    </w:p>
    <w:p w14:paraId="5D7649B9" w14:textId="046D0FDF" w:rsidR="00BF539D" w:rsidRPr="006D0F99" w:rsidRDefault="00BF539D" w:rsidP="00D74B6D">
      <w:r w:rsidRPr="006D0F99">
        <w:t>[</w:t>
      </w:r>
      <w:r w:rsidR="008A4BA6" w:rsidRPr="006D0F99">
        <w:t>10</w:t>
      </w:r>
      <w:r w:rsidRPr="006D0F99">
        <w:t>] A. Chaudhary and G. Shrimal, “Intrusion detection system based on genetic algorithm for detection of distribution denial of</w:t>
      </w:r>
      <w:r w:rsidR="000855FD">
        <w:t xml:space="preserve"> </w:t>
      </w:r>
      <w:r w:rsidRPr="006D0F99">
        <w:t>service attacks in MANETs,” in Proceedings of International Conference on Sustainable Computing in Science, Technology and</w:t>
      </w:r>
      <w:r w:rsidR="000855FD">
        <w:t xml:space="preserve"> </w:t>
      </w:r>
      <w:r w:rsidRPr="006D0F99">
        <w:t>Management (SUSCOM), Amity University Rajasthan, Jaipur-India, 2019, pp. 370–377, doi: 10.2139/ssrn.3351807.</w:t>
      </w:r>
    </w:p>
    <w:p w14:paraId="2D1182A2" w14:textId="6430F61E" w:rsidR="00BF539D" w:rsidRPr="006D0F99" w:rsidRDefault="00BF539D" w:rsidP="00D74B6D">
      <w:r w:rsidRPr="006D0F99">
        <w:t>[</w:t>
      </w:r>
      <w:r w:rsidR="008A4BA6" w:rsidRPr="006D0F99">
        <w:t>11</w:t>
      </w:r>
      <w:r w:rsidRPr="006D0F99">
        <w:t>] V. N. Vapnik, “An overview of statistical learning theory,” IEEE Transactions on Neural Networks, vol. 10, no. 5, pp. 988–999,</w:t>
      </w:r>
      <w:r w:rsidR="000855FD">
        <w:t xml:space="preserve"> </w:t>
      </w:r>
      <w:r w:rsidRPr="006D0F99">
        <w:t>1999, doi: 10.1109/72.788640.</w:t>
      </w:r>
    </w:p>
    <w:p w14:paraId="0B79F5D9" w14:textId="37E3CB03" w:rsidR="00BF539D" w:rsidRPr="006D0F99" w:rsidRDefault="00BF539D" w:rsidP="00D74B6D">
      <w:r w:rsidRPr="006D0F99">
        <w:t>[</w:t>
      </w:r>
      <w:r w:rsidR="008A4BA6" w:rsidRPr="006D0F99">
        <w:t>12</w:t>
      </w:r>
      <w:r w:rsidRPr="006D0F99">
        <w:t>] T. Subbulakshmi, P. Parameswaran, C. Parthiban, M. Mariselvi, J. A. Anusha, and G. Mahalakshmi, “A unified approach for</w:t>
      </w:r>
      <w:r w:rsidR="000855FD">
        <w:t xml:space="preserve"> </w:t>
      </w:r>
      <w:r w:rsidRPr="006D0F99">
        <w:t>detection and prevention of ddos attacks using enhanced support vector machines and filtering mechanisms,” ICTACT Journal on</w:t>
      </w:r>
      <w:r w:rsidR="000855FD">
        <w:t xml:space="preserve"> </w:t>
      </w:r>
      <w:r w:rsidRPr="006D0F99">
        <w:lastRenderedPageBreak/>
        <w:t>Communication Technology, vol. 4, no. 2, pp. 737–743, Jun. 2013, doi:</w:t>
      </w:r>
      <w:r w:rsidR="000855FD">
        <w:t xml:space="preserve"> </w:t>
      </w:r>
      <w:r w:rsidRPr="006D0F99">
        <w:t>10.21917/ijct.2013.0105.</w:t>
      </w:r>
    </w:p>
    <w:p w14:paraId="08E2B897" w14:textId="1DCC1225" w:rsidR="00BF539D" w:rsidRPr="006D0F99" w:rsidRDefault="00BF539D" w:rsidP="00D74B6D">
      <w:r w:rsidRPr="006D0F99">
        <w:t>[</w:t>
      </w:r>
      <w:r w:rsidR="008A4BA6" w:rsidRPr="006D0F99">
        <w:t>13</w:t>
      </w:r>
      <w:r w:rsidRPr="006D0F99">
        <w:t>] J. Singh and M. J. Nene, “A survey on machine learning techniques for intrusion detection systems,” International Journal of</w:t>
      </w:r>
      <w:r w:rsidR="000855FD">
        <w:t xml:space="preserve"> </w:t>
      </w:r>
      <w:r w:rsidRPr="006D0F99">
        <w:t>Advanced Research in Computer and Communication Engineering, vol. 2, no. 11, pp. 4349–4355, 2013.</w:t>
      </w:r>
    </w:p>
    <w:p w14:paraId="465A01EC" w14:textId="1279229D" w:rsidR="00BF539D" w:rsidRPr="006D0F99" w:rsidRDefault="00BF539D" w:rsidP="00D74B6D">
      <w:r w:rsidRPr="006D0F99">
        <w:t>[</w:t>
      </w:r>
      <w:r w:rsidR="008A4BA6" w:rsidRPr="006D0F99">
        <w:t>14</w:t>
      </w:r>
      <w:r w:rsidRPr="006D0F99">
        <w:t>] M. Zekri, S. El Kafhali, N. Aboutabit, and Y. Saadi, “DDoS attack detection using machine learning techniques in cloud</w:t>
      </w:r>
      <w:r w:rsidR="000855FD">
        <w:t xml:space="preserve"> </w:t>
      </w:r>
      <w:r w:rsidRPr="006D0F99">
        <w:t>computing environments,” in 2017 3rd International Conference of Cloud Computing Technologies and Applications</w:t>
      </w:r>
      <w:r w:rsidR="000855FD">
        <w:t xml:space="preserve"> </w:t>
      </w:r>
      <w:r w:rsidRPr="006D0F99">
        <w:t>(CloudTech), Oct. 2017, pp. 1–7, doi: 10.1109/CloudTech.2017.8284731.</w:t>
      </w:r>
    </w:p>
    <w:p w14:paraId="11EB0092" w14:textId="67A8BA08" w:rsidR="00BF539D" w:rsidRPr="006D0F99" w:rsidRDefault="00BF539D" w:rsidP="00D74B6D">
      <w:r w:rsidRPr="006D0F99">
        <w:t>[</w:t>
      </w:r>
      <w:r w:rsidR="000855FD">
        <w:t>15</w:t>
      </w:r>
      <w:r w:rsidRPr="006D0F99">
        <w:t>] A. Nazir, “A comparative study of different artificial neural</w:t>
      </w:r>
      <w:r w:rsidR="002A615C">
        <w:t xml:space="preserve"> </w:t>
      </w:r>
      <w:r w:rsidRPr="006D0F99">
        <w:t>networks based intrusion detection systems,” International Journal of</w:t>
      </w:r>
      <w:r w:rsidR="000855FD">
        <w:t xml:space="preserve"> </w:t>
      </w:r>
      <w:r w:rsidRPr="006D0F99">
        <w:t>Scientific and Research Publications, vol. 3, no. 7, pp. 2250–3153, 2013, doi: 10.1.1.415.1490.</w:t>
      </w:r>
    </w:p>
    <w:p w14:paraId="28878500" w14:textId="53E41B4F" w:rsidR="00BF539D" w:rsidRPr="006D0F99" w:rsidRDefault="00BF539D" w:rsidP="00D74B6D">
      <w:r w:rsidRPr="006D0F99">
        <w:t>[</w:t>
      </w:r>
      <w:r w:rsidR="008A4BA6" w:rsidRPr="006D0F99">
        <w:t>1</w:t>
      </w:r>
      <w:r w:rsidR="000855FD">
        <w:t>6</w:t>
      </w:r>
      <w:r w:rsidRPr="006D0F99">
        <w:t>] A. Saied, R. E. Overill, and T. Radzik, “Detection of known and unknown DDoS attacks using Artificial Neural Networks,”</w:t>
      </w:r>
      <w:r w:rsidR="000855FD">
        <w:t xml:space="preserve"> </w:t>
      </w:r>
      <w:r w:rsidRPr="006D0F99">
        <w:t>Neurocomputing, vol. 172, pp. 385–393, Jan. 2016, doi: 10.1016/j.neucom.2015.04.101.</w:t>
      </w:r>
    </w:p>
    <w:p w14:paraId="6C8D467D" w14:textId="6985DD99" w:rsidR="00BF539D" w:rsidRPr="006D0F99" w:rsidRDefault="00BF539D" w:rsidP="00D74B6D">
      <w:r w:rsidRPr="006D0F99">
        <w:t>[</w:t>
      </w:r>
      <w:r w:rsidR="008A4BA6" w:rsidRPr="006D0F99">
        <w:t>1</w:t>
      </w:r>
      <w:r w:rsidR="000855FD">
        <w:t>7</w:t>
      </w:r>
      <w:r w:rsidRPr="006D0F99">
        <w:t>] E. Hodo et al., “Threat analysis of IoT networks using artificial neural network intrusion detection system,” in 2016 International</w:t>
      </w:r>
      <w:r w:rsidR="000855FD">
        <w:t xml:space="preserve"> </w:t>
      </w:r>
      <w:r w:rsidRPr="006D0F99">
        <w:t>Symposium on Networks, Computers and Communications (ISNCC), May 2016, pp. 1–6, doi: 10.1109/ISNCC.2016.7746067.</w:t>
      </w:r>
    </w:p>
    <w:p w14:paraId="5FBEB793" w14:textId="2C715081" w:rsidR="00BF539D" w:rsidRPr="006D0F99" w:rsidRDefault="00BF539D" w:rsidP="00D74B6D">
      <w:r w:rsidRPr="006D0F99">
        <w:t>[</w:t>
      </w:r>
      <w:r w:rsidR="008A4BA6" w:rsidRPr="006D0F99">
        <w:t>1</w:t>
      </w:r>
      <w:r w:rsidR="000855FD">
        <w:t>8</w:t>
      </w:r>
      <w:r w:rsidRPr="006D0F99">
        <w:t>] X. Hao, B. Meng, and K. Gu, “Detecting DDoS attack based on PSO clustering algorithm,” in Proceedings of the 2016 3</w:t>
      </w:r>
      <w:r w:rsidRPr="000855FD">
        <w:rPr>
          <w:vertAlign w:val="superscript"/>
        </w:rPr>
        <w:t>rd</w:t>
      </w:r>
      <w:r w:rsidR="000855FD">
        <w:t xml:space="preserve"> </w:t>
      </w:r>
      <w:r w:rsidRPr="006D0F99">
        <w:t>International Conference on Materials Engineering, Manufacturing Technology and Control, 2016, pp. 670–674, doi:</w:t>
      </w:r>
      <w:r w:rsidR="000855FD">
        <w:t xml:space="preserve"> </w:t>
      </w:r>
      <w:r w:rsidRPr="006D0F99">
        <w:t>10.2991/icmemtc-16.2016.133.</w:t>
      </w:r>
    </w:p>
    <w:p w14:paraId="0BB59CA7" w14:textId="79108567" w:rsidR="00BF539D" w:rsidRPr="006D0F99" w:rsidRDefault="00BF539D" w:rsidP="00D74B6D">
      <w:r w:rsidRPr="006D0F99">
        <w:t>[</w:t>
      </w:r>
      <w:r w:rsidR="008A4BA6" w:rsidRPr="006D0F99">
        <w:t>1</w:t>
      </w:r>
      <w:r w:rsidR="000855FD">
        <w:t>9</w:t>
      </w:r>
      <w:r w:rsidRPr="006D0F99">
        <w:t>] N. C. S. N. Iyengar and G. Ganapathy, “Chaotic theory based defensive mechanism against distributed denial of service attack in</w:t>
      </w:r>
      <w:r w:rsidR="000855FD">
        <w:t xml:space="preserve"> </w:t>
      </w:r>
      <w:r w:rsidRPr="006D0F99">
        <w:t>cloud computing environment,” International Journal of Security and Its Applications, vol. 9, no. 9, pp. 197–212, Sep. 2015, doi:</w:t>
      </w:r>
      <w:r w:rsidR="000855FD">
        <w:t xml:space="preserve"> </w:t>
      </w:r>
      <w:r w:rsidRPr="006D0F99">
        <w:t>10.14257/ijsia.2015.9.9.18.</w:t>
      </w:r>
    </w:p>
    <w:p w14:paraId="38D925A0" w14:textId="7D5F9CD3" w:rsidR="00BF539D" w:rsidRPr="006D0F99" w:rsidRDefault="00BF539D" w:rsidP="00D74B6D">
      <w:r w:rsidRPr="006D0F99">
        <w:t>[</w:t>
      </w:r>
      <w:r w:rsidR="000855FD">
        <w:t>20</w:t>
      </w:r>
      <w:r w:rsidRPr="006D0F99">
        <w:t>] C. Balarengadurai and S. Saraswathi, “Fuzzy based detection and prediction of DDoS attacks in IEEE 802.15. 4 low rate wireless</w:t>
      </w:r>
      <w:r w:rsidR="000855FD">
        <w:t xml:space="preserve"> </w:t>
      </w:r>
      <w:r w:rsidRPr="006D0F99">
        <w:t>personal area network,” International Journal of Computer Science Issues (IJCSI), vol. 10, no. 6, pp. 293–301, 2013.</w:t>
      </w:r>
    </w:p>
    <w:p w14:paraId="3F00E5E8" w14:textId="65F85830" w:rsidR="009527BD" w:rsidRPr="006D0F99" w:rsidRDefault="00BF539D" w:rsidP="00D74B6D">
      <w:r w:rsidRPr="006D0F99">
        <w:t>[</w:t>
      </w:r>
      <w:r w:rsidR="008A4BA6" w:rsidRPr="006D0F99">
        <w:t>2</w:t>
      </w:r>
      <w:r w:rsidR="000855FD">
        <w:t>1</w:t>
      </w:r>
      <w:r w:rsidRPr="006D0F99">
        <w:t>] P. G. Majeed and S. Kumar, “Genetic algorithms in intrusion detection systems: A survey,” International Journal of Innovation</w:t>
      </w:r>
      <w:r w:rsidR="000855FD">
        <w:t xml:space="preserve"> </w:t>
      </w:r>
      <w:r w:rsidRPr="006D0F99">
        <w:t>and Applied Studies, vol. 5, no. 3, pp. 233–240, 2014</w:t>
      </w:r>
    </w:p>
    <w:sectPr w:rsidR="009527BD" w:rsidRPr="006D0F99"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9DA651" w14:textId="77777777" w:rsidR="005029CD" w:rsidRDefault="005029CD" w:rsidP="00453AB1">
      <w:r>
        <w:separator/>
      </w:r>
    </w:p>
  </w:endnote>
  <w:endnote w:type="continuationSeparator" w:id="0">
    <w:p w14:paraId="31D4C3F6" w14:textId="77777777" w:rsidR="005029CD" w:rsidRDefault="005029CD" w:rsidP="00453AB1">
      <w:r>
        <w:continuationSeparator/>
      </w:r>
    </w:p>
  </w:endnote>
  <w:endnote w:type="continuationNotice" w:id="1">
    <w:p w14:paraId="0F1B8FE0" w14:textId="77777777" w:rsidR="005029CD" w:rsidRDefault="005029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8048E0" w14:textId="77777777" w:rsidR="005029CD" w:rsidRDefault="005029CD" w:rsidP="00453AB1">
      <w:r>
        <w:separator/>
      </w:r>
    </w:p>
  </w:footnote>
  <w:footnote w:type="continuationSeparator" w:id="0">
    <w:p w14:paraId="018C3878" w14:textId="77777777" w:rsidR="005029CD" w:rsidRDefault="005029CD" w:rsidP="00453AB1">
      <w:r>
        <w:continuationSeparator/>
      </w:r>
    </w:p>
  </w:footnote>
  <w:footnote w:type="continuationNotice" w:id="1">
    <w:p w14:paraId="04B3B0D7" w14:textId="77777777" w:rsidR="005029CD" w:rsidRDefault="005029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AC4F3" w14:textId="77777777" w:rsidR="00F772AD" w:rsidRPr="00453AB1" w:rsidRDefault="00F772AD">
    <w:pPr>
      <w:pStyle w:val="Header"/>
      <w:jc w:val="center"/>
      <w:rPr>
        <w:rStyle w:val="NidungvnbnChar"/>
      </w:rPr>
    </w:pPr>
  </w:p>
  <w:p w14:paraId="5A3263CF"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61FAEA0F"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71F21D3C"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0C6E5D23"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00F7B965"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82683"/>
    <w:multiLevelType w:val="hybridMultilevel"/>
    <w:tmpl w:val="D5F256EA"/>
    <w:lvl w:ilvl="0" w:tplc="CA942F3C">
      <w:start w:val="1"/>
      <w:numFmt w:val="bullet"/>
      <w:lvlText w:val="-"/>
      <w:lvlJc w:val="left"/>
      <w:pPr>
        <w:ind w:left="1068" w:hanging="360"/>
      </w:pPr>
      <w:rPr>
        <w:rFonts w:ascii="Times New Roman" w:eastAsia="Times New Roman" w:hAnsi="Times New Roman" w:cs="Times New Roman" w:hint="default"/>
      </w:rPr>
    </w:lvl>
    <w:lvl w:ilvl="1" w:tplc="CA942F3C">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1D69E9"/>
    <w:multiLevelType w:val="hybridMultilevel"/>
    <w:tmpl w:val="ABB8411C"/>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D86471"/>
    <w:multiLevelType w:val="hybridMultilevel"/>
    <w:tmpl w:val="4B929AFE"/>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E8410B"/>
    <w:multiLevelType w:val="hybridMultilevel"/>
    <w:tmpl w:val="FB0C9FE2"/>
    <w:lvl w:ilvl="0" w:tplc="CA942F3C">
      <w:start w:val="1"/>
      <w:numFmt w:val="bullet"/>
      <w:lvlText w:val="-"/>
      <w:lvlJc w:val="left"/>
      <w:pPr>
        <w:ind w:left="1440" w:hanging="360"/>
      </w:pPr>
      <w:rPr>
        <w:rFonts w:ascii="Times New Roman" w:eastAsia="Times New Roman"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5" w15:restartNumberingAfterBreak="0">
    <w:nsid w:val="135F468A"/>
    <w:multiLevelType w:val="hybridMultilevel"/>
    <w:tmpl w:val="96B07E36"/>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FA5316"/>
    <w:multiLevelType w:val="hybridMultilevel"/>
    <w:tmpl w:val="47340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D33FB6"/>
    <w:multiLevelType w:val="hybridMultilevel"/>
    <w:tmpl w:val="77E640C0"/>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1E5492"/>
    <w:multiLevelType w:val="multilevel"/>
    <w:tmpl w:val="B51448E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4DC77F07"/>
    <w:multiLevelType w:val="hybridMultilevel"/>
    <w:tmpl w:val="4C90A190"/>
    <w:lvl w:ilvl="0" w:tplc="8CD0ABAA">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543826B7"/>
    <w:multiLevelType w:val="hybridMultilevel"/>
    <w:tmpl w:val="A238ADD4"/>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4C3015E"/>
    <w:multiLevelType w:val="hybridMultilevel"/>
    <w:tmpl w:val="0B5E5142"/>
    <w:lvl w:ilvl="0" w:tplc="CA942F3C">
      <w:start w:val="1"/>
      <w:numFmt w:val="bullet"/>
      <w:lvlText w:val="-"/>
      <w:lvlJc w:val="left"/>
      <w:pPr>
        <w:ind w:left="1440" w:hanging="360"/>
      </w:pPr>
      <w:rPr>
        <w:rFonts w:ascii="Times New Roman" w:eastAsia="Times New Roman" w:hAnsi="Times New Roman" w:cs="Times New Roman" w:hint="default"/>
      </w:rPr>
    </w:lvl>
    <w:lvl w:ilvl="1" w:tplc="CA942F3C">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AED064B"/>
    <w:multiLevelType w:val="hybridMultilevel"/>
    <w:tmpl w:val="4EDA9602"/>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DD678B8"/>
    <w:multiLevelType w:val="hybridMultilevel"/>
    <w:tmpl w:val="81B47104"/>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4E371F7"/>
    <w:multiLevelType w:val="hybridMultilevel"/>
    <w:tmpl w:val="67EC4E0E"/>
    <w:lvl w:ilvl="0" w:tplc="CA942F3C">
      <w:start w:val="1"/>
      <w:numFmt w:val="bullet"/>
      <w:lvlText w:val="-"/>
      <w:lvlJc w:val="left"/>
      <w:pPr>
        <w:ind w:left="1440" w:hanging="360"/>
      </w:pPr>
      <w:rPr>
        <w:rFonts w:ascii="Times New Roman" w:eastAsia="Times New Roman"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EC940F1"/>
    <w:multiLevelType w:val="hybridMultilevel"/>
    <w:tmpl w:val="03DEC378"/>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20668517">
    <w:abstractNumId w:val="4"/>
  </w:num>
  <w:num w:numId="2" w16cid:durableId="1808085581">
    <w:abstractNumId w:val="1"/>
  </w:num>
  <w:num w:numId="3" w16cid:durableId="1512911564">
    <w:abstractNumId w:val="15"/>
  </w:num>
  <w:num w:numId="4" w16cid:durableId="1154293648">
    <w:abstractNumId w:val="2"/>
  </w:num>
  <w:num w:numId="5" w16cid:durableId="1228108474">
    <w:abstractNumId w:val="3"/>
  </w:num>
  <w:num w:numId="6" w16cid:durableId="1565946913">
    <w:abstractNumId w:val="14"/>
  </w:num>
  <w:num w:numId="7" w16cid:durableId="796069478">
    <w:abstractNumId w:val="5"/>
  </w:num>
  <w:num w:numId="8" w16cid:durableId="1846282659">
    <w:abstractNumId w:val="10"/>
  </w:num>
  <w:num w:numId="9" w16cid:durableId="2024701060">
    <w:abstractNumId w:val="7"/>
  </w:num>
  <w:num w:numId="10" w16cid:durableId="145514767">
    <w:abstractNumId w:val="12"/>
  </w:num>
  <w:num w:numId="11" w16cid:durableId="1987127829">
    <w:abstractNumId w:val="6"/>
  </w:num>
  <w:num w:numId="12" w16cid:durableId="1433553460">
    <w:abstractNumId w:val="0"/>
  </w:num>
  <w:num w:numId="13" w16cid:durableId="881215938">
    <w:abstractNumId w:val="11"/>
  </w:num>
  <w:num w:numId="14" w16cid:durableId="1573345054">
    <w:abstractNumId w:val="13"/>
  </w:num>
  <w:num w:numId="15" w16cid:durableId="878517357">
    <w:abstractNumId w:val="8"/>
  </w:num>
  <w:num w:numId="16" w16cid:durableId="1529105427">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B5A"/>
    <w:rsid w:val="00000130"/>
    <w:rsid w:val="000003DD"/>
    <w:rsid w:val="00000CAC"/>
    <w:rsid w:val="00000E77"/>
    <w:rsid w:val="00001810"/>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21C9B"/>
    <w:rsid w:val="0002217D"/>
    <w:rsid w:val="000230C8"/>
    <w:rsid w:val="000231FF"/>
    <w:rsid w:val="000232B4"/>
    <w:rsid w:val="00024105"/>
    <w:rsid w:val="00024496"/>
    <w:rsid w:val="000301B4"/>
    <w:rsid w:val="00030708"/>
    <w:rsid w:val="000317F0"/>
    <w:rsid w:val="00031ED2"/>
    <w:rsid w:val="00031EEB"/>
    <w:rsid w:val="00031F05"/>
    <w:rsid w:val="00031FDC"/>
    <w:rsid w:val="00034AFA"/>
    <w:rsid w:val="00035B99"/>
    <w:rsid w:val="00040EB5"/>
    <w:rsid w:val="00043B5C"/>
    <w:rsid w:val="00044678"/>
    <w:rsid w:val="00046D97"/>
    <w:rsid w:val="000558B5"/>
    <w:rsid w:val="000570A0"/>
    <w:rsid w:val="000575A9"/>
    <w:rsid w:val="00061022"/>
    <w:rsid w:val="000627B5"/>
    <w:rsid w:val="00065C4E"/>
    <w:rsid w:val="00066121"/>
    <w:rsid w:val="000665D4"/>
    <w:rsid w:val="0006698B"/>
    <w:rsid w:val="000679B0"/>
    <w:rsid w:val="00067AB3"/>
    <w:rsid w:val="00071060"/>
    <w:rsid w:val="0007361C"/>
    <w:rsid w:val="00073FE9"/>
    <w:rsid w:val="00074C33"/>
    <w:rsid w:val="000753D5"/>
    <w:rsid w:val="0007657D"/>
    <w:rsid w:val="00077D66"/>
    <w:rsid w:val="000804E7"/>
    <w:rsid w:val="00080E1F"/>
    <w:rsid w:val="00081EA7"/>
    <w:rsid w:val="000823C0"/>
    <w:rsid w:val="00082D99"/>
    <w:rsid w:val="00083A8F"/>
    <w:rsid w:val="0008402C"/>
    <w:rsid w:val="00084968"/>
    <w:rsid w:val="000855FD"/>
    <w:rsid w:val="00085D35"/>
    <w:rsid w:val="000907EF"/>
    <w:rsid w:val="00091FAD"/>
    <w:rsid w:val="000923FE"/>
    <w:rsid w:val="00092475"/>
    <w:rsid w:val="0009391D"/>
    <w:rsid w:val="00094020"/>
    <w:rsid w:val="00094FE6"/>
    <w:rsid w:val="0009795A"/>
    <w:rsid w:val="00097FC7"/>
    <w:rsid w:val="000A11B7"/>
    <w:rsid w:val="000A29CB"/>
    <w:rsid w:val="000A3C13"/>
    <w:rsid w:val="000B00DB"/>
    <w:rsid w:val="000B1191"/>
    <w:rsid w:val="000B390C"/>
    <w:rsid w:val="000B3982"/>
    <w:rsid w:val="000B66E1"/>
    <w:rsid w:val="000B6B48"/>
    <w:rsid w:val="000C0355"/>
    <w:rsid w:val="000C0C34"/>
    <w:rsid w:val="000C2123"/>
    <w:rsid w:val="000C21EA"/>
    <w:rsid w:val="000C3BB5"/>
    <w:rsid w:val="000D1886"/>
    <w:rsid w:val="000D47A0"/>
    <w:rsid w:val="000D77D4"/>
    <w:rsid w:val="000D7EE6"/>
    <w:rsid w:val="000E0AA0"/>
    <w:rsid w:val="000E2182"/>
    <w:rsid w:val="000E33CB"/>
    <w:rsid w:val="000E4DC2"/>
    <w:rsid w:val="000E511A"/>
    <w:rsid w:val="000E52E8"/>
    <w:rsid w:val="000E68B6"/>
    <w:rsid w:val="000E6E4D"/>
    <w:rsid w:val="000F080C"/>
    <w:rsid w:val="000F09E7"/>
    <w:rsid w:val="000F0A67"/>
    <w:rsid w:val="000F0C2B"/>
    <w:rsid w:val="000F3830"/>
    <w:rsid w:val="000F4A6A"/>
    <w:rsid w:val="000F7D43"/>
    <w:rsid w:val="001025F9"/>
    <w:rsid w:val="00102699"/>
    <w:rsid w:val="00102CC0"/>
    <w:rsid w:val="001032FB"/>
    <w:rsid w:val="0010371E"/>
    <w:rsid w:val="00104D00"/>
    <w:rsid w:val="00114100"/>
    <w:rsid w:val="00114D28"/>
    <w:rsid w:val="001154BA"/>
    <w:rsid w:val="00115628"/>
    <w:rsid w:val="00115F33"/>
    <w:rsid w:val="001164DB"/>
    <w:rsid w:val="00116504"/>
    <w:rsid w:val="001165FB"/>
    <w:rsid w:val="00116744"/>
    <w:rsid w:val="00116807"/>
    <w:rsid w:val="001175D7"/>
    <w:rsid w:val="00124585"/>
    <w:rsid w:val="00125477"/>
    <w:rsid w:val="0012603D"/>
    <w:rsid w:val="00131BFE"/>
    <w:rsid w:val="001321C0"/>
    <w:rsid w:val="00132777"/>
    <w:rsid w:val="001330D5"/>
    <w:rsid w:val="00135B3E"/>
    <w:rsid w:val="00135CD7"/>
    <w:rsid w:val="001404FB"/>
    <w:rsid w:val="00141512"/>
    <w:rsid w:val="00143182"/>
    <w:rsid w:val="001478DC"/>
    <w:rsid w:val="00152204"/>
    <w:rsid w:val="001564A9"/>
    <w:rsid w:val="00157C09"/>
    <w:rsid w:val="00161F49"/>
    <w:rsid w:val="0016452A"/>
    <w:rsid w:val="00166DC0"/>
    <w:rsid w:val="00171F4D"/>
    <w:rsid w:val="00172043"/>
    <w:rsid w:val="001753B2"/>
    <w:rsid w:val="00175C0A"/>
    <w:rsid w:val="0017700C"/>
    <w:rsid w:val="00177980"/>
    <w:rsid w:val="00180736"/>
    <w:rsid w:val="00183877"/>
    <w:rsid w:val="0018400B"/>
    <w:rsid w:val="00187FA6"/>
    <w:rsid w:val="0019042E"/>
    <w:rsid w:val="0019113C"/>
    <w:rsid w:val="00191908"/>
    <w:rsid w:val="001949A2"/>
    <w:rsid w:val="00195FBA"/>
    <w:rsid w:val="001A1498"/>
    <w:rsid w:val="001A2B89"/>
    <w:rsid w:val="001A3ABE"/>
    <w:rsid w:val="001A48C1"/>
    <w:rsid w:val="001B1CF0"/>
    <w:rsid w:val="001B2692"/>
    <w:rsid w:val="001B2914"/>
    <w:rsid w:val="001B4CCF"/>
    <w:rsid w:val="001B5702"/>
    <w:rsid w:val="001B6392"/>
    <w:rsid w:val="001C2785"/>
    <w:rsid w:val="001C2C1F"/>
    <w:rsid w:val="001C2C80"/>
    <w:rsid w:val="001C2F98"/>
    <w:rsid w:val="001C2FF0"/>
    <w:rsid w:val="001C4E26"/>
    <w:rsid w:val="001C5A5E"/>
    <w:rsid w:val="001C5B05"/>
    <w:rsid w:val="001D0F7B"/>
    <w:rsid w:val="001D0F8D"/>
    <w:rsid w:val="001D2645"/>
    <w:rsid w:val="001D3B06"/>
    <w:rsid w:val="001D3D77"/>
    <w:rsid w:val="001D49C3"/>
    <w:rsid w:val="001D797C"/>
    <w:rsid w:val="001D7AC6"/>
    <w:rsid w:val="001E1B2C"/>
    <w:rsid w:val="001E1F7E"/>
    <w:rsid w:val="001E2722"/>
    <w:rsid w:val="001E2A66"/>
    <w:rsid w:val="001E7691"/>
    <w:rsid w:val="001F1BF0"/>
    <w:rsid w:val="001F2541"/>
    <w:rsid w:val="001F2977"/>
    <w:rsid w:val="001F4285"/>
    <w:rsid w:val="001F42A4"/>
    <w:rsid w:val="001F498B"/>
    <w:rsid w:val="00201249"/>
    <w:rsid w:val="00203AFF"/>
    <w:rsid w:val="002059F5"/>
    <w:rsid w:val="00206876"/>
    <w:rsid w:val="00207DC2"/>
    <w:rsid w:val="002110C7"/>
    <w:rsid w:val="00211478"/>
    <w:rsid w:val="0021392B"/>
    <w:rsid w:val="00221912"/>
    <w:rsid w:val="00221E3F"/>
    <w:rsid w:val="0022210B"/>
    <w:rsid w:val="002250C7"/>
    <w:rsid w:val="002267A7"/>
    <w:rsid w:val="002267DA"/>
    <w:rsid w:val="00227D7A"/>
    <w:rsid w:val="002317AF"/>
    <w:rsid w:val="00232D1D"/>
    <w:rsid w:val="0023338E"/>
    <w:rsid w:val="00233AC9"/>
    <w:rsid w:val="00233B36"/>
    <w:rsid w:val="00237482"/>
    <w:rsid w:val="00237BE3"/>
    <w:rsid w:val="00241A59"/>
    <w:rsid w:val="00241DE4"/>
    <w:rsid w:val="00242D57"/>
    <w:rsid w:val="002435AA"/>
    <w:rsid w:val="00243F77"/>
    <w:rsid w:val="002469A3"/>
    <w:rsid w:val="002470DA"/>
    <w:rsid w:val="00250B38"/>
    <w:rsid w:val="00251C84"/>
    <w:rsid w:val="00252F26"/>
    <w:rsid w:val="0025385E"/>
    <w:rsid w:val="00253BD6"/>
    <w:rsid w:val="00254073"/>
    <w:rsid w:val="002541C5"/>
    <w:rsid w:val="00255160"/>
    <w:rsid w:val="00256322"/>
    <w:rsid w:val="00257377"/>
    <w:rsid w:val="0026089B"/>
    <w:rsid w:val="002613BD"/>
    <w:rsid w:val="00264743"/>
    <w:rsid w:val="0026479B"/>
    <w:rsid w:val="00264DA8"/>
    <w:rsid w:val="0027034D"/>
    <w:rsid w:val="00270A03"/>
    <w:rsid w:val="00272CE6"/>
    <w:rsid w:val="00275D29"/>
    <w:rsid w:val="0028077D"/>
    <w:rsid w:val="002810BC"/>
    <w:rsid w:val="00281A50"/>
    <w:rsid w:val="00287A93"/>
    <w:rsid w:val="00291721"/>
    <w:rsid w:val="00293248"/>
    <w:rsid w:val="00293D0F"/>
    <w:rsid w:val="0029424B"/>
    <w:rsid w:val="00294BED"/>
    <w:rsid w:val="002959B4"/>
    <w:rsid w:val="00297C8B"/>
    <w:rsid w:val="002A0349"/>
    <w:rsid w:val="002A1F20"/>
    <w:rsid w:val="002A2129"/>
    <w:rsid w:val="002A21D4"/>
    <w:rsid w:val="002A2B53"/>
    <w:rsid w:val="002A3C36"/>
    <w:rsid w:val="002A4444"/>
    <w:rsid w:val="002A597B"/>
    <w:rsid w:val="002A59BE"/>
    <w:rsid w:val="002A615C"/>
    <w:rsid w:val="002A6383"/>
    <w:rsid w:val="002A7A31"/>
    <w:rsid w:val="002A7D18"/>
    <w:rsid w:val="002B00F1"/>
    <w:rsid w:val="002B20A3"/>
    <w:rsid w:val="002B22D5"/>
    <w:rsid w:val="002B6D6E"/>
    <w:rsid w:val="002B7A92"/>
    <w:rsid w:val="002C03C9"/>
    <w:rsid w:val="002C058F"/>
    <w:rsid w:val="002C18F3"/>
    <w:rsid w:val="002C1EDA"/>
    <w:rsid w:val="002C2E8D"/>
    <w:rsid w:val="002C3297"/>
    <w:rsid w:val="002C3653"/>
    <w:rsid w:val="002C3857"/>
    <w:rsid w:val="002C7D83"/>
    <w:rsid w:val="002C7ECF"/>
    <w:rsid w:val="002D0750"/>
    <w:rsid w:val="002D101E"/>
    <w:rsid w:val="002D14A7"/>
    <w:rsid w:val="002D1B0B"/>
    <w:rsid w:val="002D221B"/>
    <w:rsid w:val="002D237A"/>
    <w:rsid w:val="002D3080"/>
    <w:rsid w:val="002D3AF2"/>
    <w:rsid w:val="002D4934"/>
    <w:rsid w:val="002D59A1"/>
    <w:rsid w:val="002D5A46"/>
    <w:rsid w:val="002D5C76"/>
    <w:rsid w:val="002D7E6E"/>
    <w:rsid w:val="002E0DCA"/>
    <w:rsid w:val="002E12DC"/>
    <w:rsid w:val="002E2986"/>
    <w:rsid w:val="002E4EC4"/>
    <w:rsid w:val="002E6110"/>
    <w:rsid w:val="002E666C"/>
    <w:rsid w:val="002F0D87"/>
    <w:rsid w:val="002F12D4"/>
    <w:rsid w:val="002F2024"/>
    <w:rsid w:val="002F3103"/>
    <w:rsid w:val="002F35F9"/>
    <w:rsid w:val="002F52FD"/>
    <w:rsid w:val="002F576F"/>
    <w:rsid w:val="002F5A31"/>
    <w:rsid w:val="002F5F7B"/>
    <w:rsid w:val="00300BF6"/>
    <w:rsid w:val="003017B5"/>
    <w:rsid w:val="00301F3C"/>
    <w:rsid w:val="003031C5"/>
    <w:rsid w:val="00304086"/>
    <w:rsid w:val="0030420D"/>
    <w:rsid w:val="0030609C"/>
    <w:rsid w:val="003061E1"/>
    <w:rsid w:val="00307464"/>
    <w:rsid w:val="003103D4"/>
    <w:rsid w:val="003138C4"/>
    <w:rsid w:val="0031711A"/>
    <w:rsid w:val="00317DAA"/>
    <w:rsid w:val="003218FF"/>
    <w:rsid w:val="00321ACA"/>
    <w:rsid w:val="00322190"/>
    <w:rsid w:val="00322D67"/>
    <w:rsid w:val="00322F09"/>
    <w:rsid w:val="00325192"/>
    <w:rsid w:val="00325904"/>
    <w:rsid w:val="00326277"/>
    <w:rsid w:val="00327F43"/>
    <w:rsid w:val="00332ED5"/>
    <w:rsid w:val="00332F6E"/>
    <w:rsid w:val="00334CD9"/>
    <w:rsid w:val="00334DF1"/>
    <w:rsid w:val="00335409"/>
    <w:rsid w:val="003405A3"/>
    <w:rsid w:val="00341600"/>
    <w:rsid w:val="00341ADA"/>
    <w:rsid w:val="00342E73"/>
    <w:rsid w:val="003435AB"/>
    <w:rsid w:val="00345DC4"/>
    <w:rsid w:val="003470C7"/>
    <w:rsid w:val="00347391"/>
    <w:rsid w:val="003502ED"/>
    <w:rsid w:val="00351851"/>
    <w:rsid w:val="0035504E"/>
    <w:rsid w:val="00355416"/>
    <w:rsid w:val="00355638"/>
    <w:rsid w:val="003561A1"/>
    <w:rsid w:val="003611B1"/>
    <w:rsid w:val="00362853"/>
    <w:rsid w:val="00367D1D"/>
    <w:rsid w:val="00371661"/>
    <w:rsid w:val="003720FA"/>
    <w:rsid w:val="0037409F"/>
    <w:rsid w:val="003767EA"/>
    <w:rsid w:val="00376CB0"/>
    <w:rsid w:val="00380E70"/>
    <w:rsid w:val="003818D0"/>
    <w:rsid w:val="00383875"/>
    <w:rsid w:val="00387024"/>
    <w:rsid w:val="0039076A"/>
    <w:rsid w:val="00390CDA"/>
    <w:rsid w:val="00392238"/>
    <w:rsid w:val="00394013"/>
    <w:rsid w:val="00395A91"/>
    <w:rsid w:val="003978BA"/>
    <w:rsid w:val="00397F1D"/>
    <w:rsid w:val="003A0E42"/>
    <w:rsid w:val="003A0E4B"/>
    <w:rsid w:val="003A25A9"/>
    <w:rsid w:val="003A3043"/>
    <w:rsid w:val="003A45F7"/>
    <w:rsid w:val="003A529D"/>
    <w:rsid w:val="003A7194"/>
    <w:rsid w:val="003B0F1C"/>
    <w:rsid w:val="003B29C0"/>
    <w:rsid w:val="003B643D"/>
    <w:rsid w:val="003C282F"/>
    <w:rsid w:val="003C45D9"/>
    <w:rsid w:val="003C46B8"/>
    <w:rsid w:val="003C4B60"/>
    <w:rsid w:val="003C69F2"/>
    <w:rsid w:val="003D0ABC"/>
    <w:rsid w:val="003D1F1E"/>
    <w:rsid w:val="003D41D4"/>
    <w:rsid w:val="003D44C3"/>
    <w:rsid w:val="003D4A95"/>
    <w:rsid w:val="003D5926"/>
    <w:rsid w:val="003E1024"/>
    <w:rsid w:val="003E2446"/>
    <w:rsid w:val="003E4918"/>
    <w:rsid w:val="003E6CF7"/>
    <w:rsid w:val="003E7CA3"/>
    <w:rsid w:val="003E7CCF"/>
    <w:rsid w:val="003F2259"/>
    <w:rsid w:val="003F2557"/>
    <w:rsid w:val="003F5F92"/>
    <w:rsid w:val="003F6DE4"/>
    <w:rsid w:val="004012A1"/>
    <w:rsid w:val="004012C9"/>
    <w:rsid w:val="0040197E"/>
    <w:rsid w:val="00402379"/>
    <w:rsid w:val="004023E9"/>
    <w:rsid w:val="004062A7"/>
    <w:rsid w:val="00406F7A"/>
    <w:rsid w:val="00410C74"/>
    <w:rsid w:val="00412093"/>
    <w:rsid w:val="00412775"/>
    <w:rsid w:val="00412A99"/>
    <w:rsid w:val="00413883"/>
    <w:rsid w:val="00414E52"/>
    <w:rsid w:val="00415064"/>
    <w:rsid w:val="0041523E"/>
    <w:rsid w:val="00415CA2"/>
    <w:rsid w:val="00415CF8"/>
    <w:rsid w:val="00417A63"/>
    <w:rsid w:val="00421001"/>
    <w:rsid w:val="00422476"/>
    <w:rsid w:val="00422D8F"/>
    <w:rsid w:val="00427497"/>
    <w:rsid w:val="004314AE"/>
    <w:rsid w:val="004317AB"/>
    <w:rsid w:val="004320AC"/>
    <w:rsid w:val="004340C9"/>
    <w:rsid w:val="00434B9A"/>
    <w:rsid w:val="0043571C"/>
    <w:rsid w:val="0043654A"/>
    <w:rsid w:val="00437413"/>
    <w:rsid w:val="00440E25"/>
    <w:rsid w:val="00441E65"/>
    <w:rsid w:val="004458CB"/>
    <w:rsid w:val="00445F43"/>
    <w:rsid w:val="00446731"/>
    <w:rsid w:val="00447175"/>
    <w:rsid w:val="00450258"/>
    <w:rsid w:val="00450E41"/>
    <w:rsid w:val="00451BD0"/>
    <w:rsid w:val="00453AB1"/>
    <w:rsid w:val="00454614"/>
    <w:rsid w:val="00455AAF"/>
    <w:rsid w:val="0045655F"/>
    <w:rsid w:val="0046008B"/>
    <w:rsid w:val="00460803"/>
    <w:rsid w:val="00460F14"/>
    <w:rsid w:val="0046269A"/>
    <w:rsid w:val="00462AA4"/>
    <w:rsid w:val="004642D6"/>
    <w:rsid w:val="0046645C"/>
    <w:rsid w:val="004667D2"/>
    <w:rsid w:val="00471711"/>
    <w:rsid w:val="00472477"/>
    <w:rsid w:val="0047257A"/>
    <w:rsid w:val="00474368"/>
    <w:rsid w:val="00475B4D"/>
    <w:rsid w:val="00477B06"/>
    <w:rsid w:val="00480EE1"/>
    <w:rsid w:val="00483A55"/>
    <w:rsid w:val="00484005"/>
    <w:rsid w:val="004840CB"/>
    <w:rsid w:val="00484E58"/>
    <w:rsid w:val="00491D4A"/>
    <w:rsid w:val="00493D2F"/>
    <w:rsid w:val="00494FC4"/>
    <w:rsid w:val="00496379"/>
    <w:rsid w:val="004964EE"/>
    <w:rsid w:val="004968AB"/>
    <w:rsid w:val="004A08FE"/>
    <w:rsid w:val="004A3BF3"/>
    <w:rsid w:val="004A4EB7"/>
    <w:rsid w:val="004A559B"/>
    <w:rsid w:val="004A7C39"/>
    <w:rsid w:val="004B14F0"/>
    <w:rsid w:val="004B1FB6"/>
    <w:rsid w:val="004B29B1"/>
    <w:rsid w:val="004B4764"/>
    <w:rsid w:val="004B4A47"/>
    <w:rsid w:val="004B4CCE"/>
    <w:rsid w:val="004B5514"/>
    <w:rsid w:val="004B5A4D"/>
    <w:rsid w:val="004B7644"/>
    <w:rsid w:val="004B79EB"/>
    <w:rsid w:val="004C1B97"/>
    <w:rsid w:val="004C3584"/>
    <w:rsid w:val="004C41D9"/>
    <w:rsid w:val="004C5AFB"/>
    <w:rsid w:val="004C654D"/>
    <w:rsid w:val="004C6A89"/>
    <w:rsid w:val="004C6C54"/>
    <w:rsid w:val="004C7CB0"/>
    <w:rsid w:val="004D0686"/>
    <w:rsid w:val="004D1361"/>
    <w:rsid w:val="004D2B86"/>
    <w:rsid w:val="004D328A"/>
    <w:rsid w:val="004E02D8"/>
    <w:rsid w:val="004E0A3F"/>
    <w:rsid w:val="004E15DE"/>
    <w:rsid w:val="004E19A7"/>
    <w:rsid w:val="004E34E9"/>
    <w:rsid w:val="004E3C16"/>
    <w:rsid w:val="004E3E78"/>
    <w:rsid w:val="004E597B"/>
    <w:rsid w:val="004E7839"/>
    <w:rsid w:val="004F5BE9"/>
    <w:rsid w:val="004F68FF"/>
    <w:rsid w:val="004F79A0"/>
    <w:rsid w:val="00500887"/>
    <w:rsid w:val="00500916"/>
    <w:rsid w:val="00500E77"/>
    <w:rsid w:val="0050258B"/>
    <w:rsid w:val="005026D4"/>
    <w:rsid w:val="005029AE"/>
    <w:rsid w:val="005029CD"/>
    <w:rsid w:val="00502CEE"/>
    <w:rsid w:val="005042AC"/>
    <w:rsid w:val="00504CE8"/>
    <w:rsid w:val="005061BF"/>
    <w:rsid w:val="005100BB"/>
    <w:rsid w:val="005125B8"/>
    <w:rsid w:val="00512D4B"/>
    <w:rsid w:val="00515578"/>
    <w:rsid w:val="00515D8C"/>
    <w:rsid w:val="00521510"/>
    <w:rsid w:val="00522EDD"/>
    <w:rsid w:val="00523598"/>
    <w:rsid w:val="005251C9"/>
    <w:rsid w:val="00525FBA"/>
    <w:rsid w:val="00531D29"/>
    <w:rsid w:val="00532005"/>
    <w:rsid w:val="005328EE"/>
    <w:rsid w:val="00533646"/>
    <w:rsid w:val="0053420B"/>
    <w:rsid w:val="00534730"/>
    <w:rsid w:val="00534C3F"/>
    <w:rsid w:val="00534F27"/>
    <w:rsid w:val="00535EA9"/>
    <w:rsid w:val="00537F11"/>
    <w:rsid w:val="005432E0"/>
    <w:rsid w:val="00546D2F"/>
    <w:rsid w:val="0054741E"/>
    <w:rsid w:val="005506DF"/>
    <w:rsid w:val="005508B8"/>
    <w:rsid w:val="005515AE"/>
    <w:rsid w:val="0055175B"/>
    <w:rsid w:val="0055201C"/>
    <w:rsid w:val="00552398"/>
    <w:rsid w:val="005530F2"/>
    <w:rsid w:val="00554B6A"/>
    <w:rsid w:val="005555B4"/>
    <w:rsid w:val="005556DA"/>
    <w:rsid w:val="005567E7"/>
    <w:rsid w:val="00557095"/>
    <w:rsid w:val="00557C02"/>
    <w:rsid w:val="00557D50"/>
    <w:rsid w:val="00557FCB"/>
    <w:rsid w:val="005601E0"/>
    <w:rsid w:val="00561DBC"/>
    <w:rsid w:val="00562A79"/>
    <w:rsid w:val="00563A9A"/>
    <w:rsid w:val="005648B8"/>
    <w:rsid w:val="005650E6"/>
    <w:rsid w:val="00566BD8"/>
    <w:rsid w:val="005671B4"/>
    <w:rsid w:val="005706B9"/>
    <w:rsid w:val="0057139F"/>
    <w:rsid w:val="0057688E"/>
    <w:rsid w:val="0058019B"/>
    <w:rsid w:val="00580A4C"/>
    <w:rsid w:val="00581241"/>
    <w:rsid w:val="0058134B"/>
    <w:rsid w:val="00583B74"/>
    <w:rsid w:val="00586B53"/>
    <w:rsid w:val="00590FD9"/>
    <w:rsid w:val="005951E0"/>
    <w:rsid w:val="00596161"/>
    <w:rsid w:val="00596856"/>
    <w:rsid w:val="0059688D"/>
    <w:rsid w:val="00597AD0"/>
    <w:rsid w:val="005A0548"/>
    <w:rsid w:val="005A342D"/>
    <w:rsid w:val="005A3660"/>
    <w:rsid w:val="005A5EF5"/>
    <w:rsid w:val="005A7F73"/>
    <w:rsid w:val="005B225F"/>
    <w:rsid w:val="005B2BEB"/>
    <w:rsid w:val="005B4E18"/>
    <w:rsid w:val="005B615F"/>
    <w:rsid w:val="005B7259"/>
    <w:rsid w:val="005B7E05"/>
    <w:rsid w:val="005C07A7"/>
    <w:rsid w:val="005C0BCF"/>
    <w:rsid w:val="005C246D"/>
    <w:rsid w:val="005C2D39"/>
    <w:rsid w:val="005C3F4E"/>
    <w:rsid w:val="005C45DD"/>
    <w:rsid w:val="005C5274"/>
    <w:rsid w:val="005C61D2"/>
    <w:rsid w:val="005D0A88"/>
    <w:rsid w:val="005D1999"/>
    <w:rsid w:val="005D1EC2"/>
    <w:rsid w:val="005D320B"/>
    <w:rsid w:val="005D5C20"/>
    <w:rsid w:val="005E2E9C"/>
    <w:rsid w:val="005E3C75"/>
    <w:rsid w:val="005E4587"/>
    <w:rsid w:val="005E475A"/>
    <w:rsid w:val="005E6CD4"/>
    <w:rsid w:val="005E7E21"/>
    <w:rsid w:val="005F3F26"/>
    <w:rsid w:val="005F5AF2"/>
    <w:rsid w:val="005F6BEC"/>
    <w:rsid w:val="00602D02"/>
    <w:rsid w:val="006031DA"/>
    <w:rsid w:val="006035F2"/>
    <w:rsid w:val="00605208"/>
    <w:rsid w:val="00612205"/>
    <w:rsid w:val="00612A31"/>
    <w:rsid w:val="0061683F"/>
    <w:rsid w:val="00617688"/>
    <w:rsid w:val="00620B46"/>
    <w:rsid w:val="00620D19"/>
    <w:rsid w:val="00621184"/>
    <w:rsid w:val="006218DB"/>
    <w:rsid w:val="00622C79"/>
    <w:rsid w:val="00625990"/>
    <w:rsid w:val="006277F3"/>
    <w:rsid w:val="00633887"/>
    <w:rsid w:val="006368AA"/>
    <w:rsid w:val="0064026B"/>
    <w:rsid w:val="00641049"/>
    <w:rsid w:val="0064189C"/>
    <w:rsid w:val="0064316A"/>
    <w:rsid w:val="00646E70"/>
    <w:rsid w:val="00646FF0"/>
    <w:rsid w:val="00647757"/>
    <w:rsid w:val="00647923"/>
    <w:rsid w:val="00650C7F"/>
    <w:rsid w:val="00650D6A"/>
    <w:rsid w:val="0065510C"/>
    <w:rsid w:val="006567D0"/>
    <w:rsid w:val="0065773E"/>
    <w:rsid w:val="00661338"/>
    <w:rsid w:val="0066243B"/>
    <w:rsid w:val="00662D7B"/>
    <w:rsid w:val="00666E40"/>
    <w:rsid w:val="00672032"/>
    <w:rsid w:val="00673654"/>
    <w:rsid w:val="006807A5"/>
    <w:rsid w:val="006828A9"/>
    <w:rsid w:val="00684151"/>
    <w:rsid w:val="00691853"/>
    <w:rsid w:val="00696609"/>
    <w:rsid w:val="00697099"/>
    <w:rsid w:val="00697D1A"/>
    <w:rsid w:val="006A107D"/>
    <w:rsid w:val="006A10B7"/>
    <w:rsid w:val="006A1D31"/>
    <w:rsid w:val="006A3D66"/>
    <w:rsid w:val="006A5639"/>
    <w:rsid w:val="006A7028"/>
    <w:rsid w:val="006A7C2E"/>
    <w:rsid w:val="006B1799"/>
    <w:rsid w:val="006B29E8"/>
    <w:rsid w:val="006B4ED0"/>
    <w:rsid w:val="006B7D24"/>
    <w:rsid w:val="006C0284"/>
    <w:rsid w:val="006C266F"/>
    <w:rsid w:val="006C27E1"/>
    <w:rsid w:val="006C2EAE"/>
    <w:rsid w:val="006C36DE"/>
    <w:rsid w:val="006C6E52"/>
    <w:rsid w:val="006C6F7B"/>
    <w:rsid w:val="006C7977"/>
    <w:rsid w:val="006D05B7"/>
    <w:rsid w:val="006D0BC9"/>
    <w:rsid w:val="006D0F99"/>
    <w:rsid w:val="006D1056"/>
    <w:rsid w:val="006D1207"/>
    <w:rsid w:val="006D142F"/>
    <w:rsid w:val="006D4E69"/>
    <w:rsid w:val="006D6AA8"/>
    <w:rsid w:val="006D7CD0"/>
    <w:rsid w:val="006E03D3"/>
    <w:rsid w:val="006E0DEB"/>
    <w:rsid w:val="006E1B30"/>
    <w:rsid w:val="006E2A31"/>
    <w:rsid w:val="006E35F2"/>
    <w:rsid w:val="006E46D4"/>
    <w:rsid w:val="006E46F5"/>
    <w:rsid w:val="006E5508"/>
    <w:rsid w:val="006E67D8"/>
    <w:rsid w:val="006F128D"/>
    <w:rsid w:val="006F2A10"/>
    <w:rsid w:val="006F43A7"/>
    <w:rsid w:val="006F4D96"/>
    <w:rsid w:val="006F52D5"/>
    <w:rsid w:val="006F7762"/>
    <w:rsid w:val="006F7A0C"/>
    <w:rsid w:val="00703F5F"/>
    <w:rsid w:val="00715874"/>
    <w:rsid w:val="00715E62"/>
    <w:rsid w:val="00717A06"/>
    <w:rsid w:val="00717CAA"/>
    <w:rsid w:val="00721003"/>
    <w:rsid w:val="00721289"/>
    <w:rsid w:val="00722949"/>
    <w:rsid w:val="00722EBB"/>
    <w:rsid w:val="007239F2"/>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46187"/>
    <w:rsid w:val="00746C0B"/>
    <w:rsid w:val="00750264"/>
    <w:rsid w:val="00750A50"/>
    <w:rsid w:val="00750BBB"/>
    <w:rsid w:val="00750CE5"/>
    <w:rsid w:val="007518D9"/>
    <w:rsid w:val="007537B8"/>
    <w:rsid w:val="0075424E"/>
    <w:rsid w:val="007561C0"/>
    <w:rsid w:val="00756755"/>
    <w:rsid w:val="00757D23"/>
    <w:rsid w:val="00757DBA"/>
    <w:rsid w:val="0076012A"/>
    <w:rsid w:val="00764270"/>
    <w:rsid w:val="00764AFE"/>
    <w:rsid w:val="00765673"/>
    <w:rsid w:val="00765D9D"/>
    <w:rsid w:val="00767437"/>
    <w:rsid w:val="00767AF7"/>
    <w:rsid w:val="00767C52"/>
    <w:rsid w:val="00767CD5"/>
    <w:rsid w:val="00771598"/>
    <w:rsid w:val="0077271D"/>
    <w:rsid w:val="00772A10"/>
    <w:rsid w:val="00772E8E"/>
    <w:rsid w:val="007730D3"/>
    <w:rsid w:val="00774292"/>
    <w:rsid w:val="00774A80"/>
    <w:rsid w:val="00777800"/>
    <w:rsid w:val="00790263"/>
    <w:rsid w:val="00792315"/>
    <w:rsid w:val="00792C78"/>
    <w:rsid w:val="0079351A"/>
    <w:rsid w:val="007947F2"/>
    <w:rsid w:val="0079530C"/>
    <w:rsid w:val="007970BD"/>
    <w:rsid w:val="007A18A2"/>
    <w:rsid w:val="007A1F6A"/>
    <w:rsid w:val="007A24E9"/>
    <w:rsid w:val="007A51D3"/>
    <w:rsid w:val="007A584F"/>
    <w:rsid w:val="007A5C6A"/>
    <w:rsid w:val="007A783F"/>
    <w:rsid w:val="007B18D4"/>
    <w:rsid w:val="007B1A23"/>
    <w:rsid w:val="007B1F40"/>
    <w:rsid w:val="007B463F"/>
    <w:rsid w:val="007B493C"/>
    <w:rsid w:val="007B4DE8"/>
    <w:rsid w:val="007B5F4E"/>
    <w:rsid w:val="007B782D"/>
    <w:rsid w:val="007B78F9"/>
    <w:rsid w:val="007B7FF5"/>
    <w:rsid w:val="007C0AB4"/>
    <w:rsid w:val="007C0E99"/>
    <w:rsid w:val="007C2682"/>
    <w:rsid w:val="007C441B"/>
    <w:rsid w:val="007C59EC"/>
    <w:rsid w:val="007C652B"/>
    <w:rsid w:val="007C706C"/>
    <w:rsid w:val="007D0718"/>
    <w:rsid w:val="007D2D75"/>
    <w:rsid w:val="007D70A8"/>
    <w:rsid w:val="007E1438"/>
    <w:rsid w:val="007E1654"/>
    <w:rsid w:val="007E1FB0"/>
    <w:rsid w:val="007E36D1"/>
    <w:rsid w:val="007E3E7D"/>
    <w:rsid w:val="007E6A47"/>
    <w:rsid w:val="007E6AB9"/>
    <w:rsid w:val="007E6B36"/>
    <w:rsid w:val="007E7706"/>
    <w:rsid w:val="007E7FF7"/>
    <w:rsid w:val="007F1F4C"/>
    <w:rsid w:val="007F1F75"/>
    <w:rsid w:val="007F25D4"/>
    <w:rsid w:val="007F3230"/>
    <w:rsid w:val="007F4D71"/>
    <w:rsid w:val="007F4DD9"/>
    <w:rsid w:val="007F5747"/>
    <w:rsid w:val="007F5C3B"/>
    <w:rsid w:val="007F6D9F"/>
    <w:rsid w:val="00800340"/>
    <w:rsid w:val="00800705"/>
    <w:rsid w:val="00800730"/>
    <w:rsid w:val="0080152B"/>
    <w:rsid w:val="00804014"/>
    <w:rsid w:val="00804F70"/>
    <w:rsid w:val="008061FB"/>
    <w:rsid w:val="00806E02"/>
    <w:rsid w:val="008107A9"/>
    <w:rsid w:val="00812242"/>
    <w:rsid w:val="008138A3"/>
    <w:rsid w:val="0081476E"/>
    <w:rsid w:val="00814E6F"/>
    <w:rsid w:val="008172F3"/>
    <w:rsid w:val="008200D5"/>
    <w:rsid w:val="00820ABD"/>
    <w:rsid w:val="00821C27"/>
    <w:rsid w:val="00822208"/>
    <w:rsid w:val="00826A01"/>
    <w:rsid w:val="00827790"/>
    <w:rsid w:val="00827B88"/>
    <w:rsid w:val="0083108F"/>
    <w:rsid w:val="00831C80"/>
    <w:rsid w:val="008327BB"/>
    <w:rsid w:val="00836090"/>
    <w:rsid w:val="00837BD6"/>
    <w:rsid w:val="00837F3A"/>
    <w:rsid w:val="00840058"/>
    <w:rsid w:val="008416C4"/>
    <w:rsid w:val="00843D45"/>
    <w:rsid w:val="0084418D"/>
    <w:rsid w:val="008475D0"/>
    <w:rsid w:val="0085058A"/>
    <w:rsid w:val="008508C7"/>
    <w:rsid w:val="00851BDB"/>
    <w:rsid w:val="008528EF"/>
    <w:rsid w:val="00852E74"/>
    <w:rsid w:val="00854799"/>
    <w:rsid w:val="0085744F"/>
    <w:rsid w:val="00860CB4"/>
    <w:rsid w:val="00861BEF"/>
    <w:rsid w:val="008630F6"/>
    <w:rsid w:val="00864E83"/>
    <w:rsid w:val="00867C2D"/>
    <w:rsid w:val="008715E3"/>
    <w:rsid w:val="008723D4"/>
    <w:rsid w:val="00872606"/>
    <w:rsid w:val="008730A8"/>
    <w:rsid w:val="00873E8E"/>
    <w:rsid w:val="008746D8"/>
    <w:rsid w:val="008770CF"/>
    <w:rsid w:val="00877978"/>
    <w:rsid w:val="00880584"/>
    <w:rsid w:val="00880D36"/>
    <w:rsid w:val="00883673"/>
    <w:rsid w:val="00883CF6"/>
    <w:rsid w:val="008865DB"/>
    <w:rsid w:val="008870DC"/>
    <w:rsid w:val="0088758B"/>
    <w:rsid w:val="00887DA5"/>
    <w:rsid w:val="008910CC"/>
    <w:rsid w:val="0089267B"/>
    <w:rsid w:val="008944CD"/>
    <w:rsid w:val="00894D7E"/>
    <w:rsid w:val="00894D80"/>
    <w:rsid w:val="00895257"/>
    <w:rsid w:val="008963AE"/>
    <w:rsid w:val="008A1AFE"/>
    <w:rsid w:val="008A2083"/>
    <w:rsid w:val="008A2177"/>
    <w:rsid w:val="008A4189"/>
    <w:rsid w:val="008A44E4"/>
    <w:rsid w:val="008A4BA6"/>
    <w:rsid w:val="008A55D9"/>
    <w:rsid w:val="008B164B"/>
    <w:rsid w:val="008B1776"/>
    <w:rsid w:val="008B7FAC"/>
    <w:rsid w:val="008C0476"/>
    <w:rsid w:val="008C1B22"/>
    <w:rsid w:val="008C27A8"/>
    <w:rsid w:val="008C34F7"/>
    <w:rsid w:val="008C4134"/>
    <w:rsid w:val="008C449A"/>
    <w:rsid w:val="008C68AC"/>
    <w:rsid w:val="008C6CC3"/>
    <w:rsid w:val="008C6F03"/>
    <w:rsid w:val="008D15BF"/>
    <w:rsid w:val="008D27BE"/>
    <w:rsid w:val="008D5F38"/>
    <w:rsid w:val="008D6D1C"/>
    <w:rsid w:val="008D797C"/>
    <w:rsid w:val="008E03A5"/>
    <w:rsid w:val="008E25FA"/>
    <w:rsid w:val="008E2972"/>
    <w:rsid w:val="008E2AB5"/>
    <w:rsid w:val="008E2B65"/>
    <w:rsid w:val="008E5D64"/>
    <w:rsid w:val="008E6453"/>
    <w:rsid w:val="008F018A"/>
    <w:rsid w:val="008F1D14"/>
    <w:rsid w:val="008F2BFC"/>
    <w:rsid w:val="008F37E2"/>
    <w:rsid w:val="008F3D90"/>
    <w:rsid w:val="008F5FD7"/>
    <w:rsid w:val="008F6B7C"/>
    <w:rsid w:val="009039CD"/>
    <w:rsid w:val="00904D3D"/>
    <w:rsid w:val="00910FC2"/>
    <w:rsid w:val="009110E4"/>
    <w:rsid w:val="00911C5A"/>
    <w:rsid w:val="0091295D"/>
    <w:rsid w:val="00913A58"/>
    <w:rsid w:val="009149E6"/>
    <w:rsid w:val="0091566D"/>
    <w:rsid w:val="00915819"/>
    <w:rsid w:val="0092073E"/>
    <w:rsid w:val="00921D0A"/>
    <w:rsid w:val="00921DFA"/>
    <w:rsid w:val="00922739"/>
    <w:rsid w:val="00930B64"/>
    <w:rsid w:val="00930B96"/>
    <w:rsid w:val="0093106E"/>
    <w:rsid w:val="00931327"/>
    <w:rsid w:val="00937DF5"/>
    <w:rsid w:val="009406F4"/>
    <w:rsid w:val="009413C9"/>
    <w:rsid w:val="00942B81"/>
    <w:rsid w:val="00942E63"/>
    <w:rsid w:val="00946108"/>
    <w:rsid w:val="009463C5"/>
    <w:rsid w:val="009464C8"/>
    <w:rsid w:val="00947174"/>
    <w:rsid w:val="009504F1"/>
    <w:rsid w:val="00950B13"/>
    <w:rsid w:val="0095177D"/>
    <w:rsid w:val="00951B22"/>
    <w:rsid w:val="009527BD"/>
    <w:rsid w:val="00952A29"/>
    <w:rsid w:val="00954D57"/>
    <w:rsid w:val="009568D4"/>
    <w:rsid w:val="00957556"/>
    <w:rsid w:val="009600A1"/>
    <w:rsid w:val="00961EA9"/>
    <w:rsid w:val="0096250C"/>
    <w:rsid w:val="00963961"/>
    <w:rsid w:val="00963AE5"/>
    <w:rsid w:val="00965DBE"/>
    <w:rsid w:val="009671DB"/>
    <w:rsid w:val="00967555"/>
    <w:rsid w:val="00971934"/>
    <w:rsid w:val="00972F5F"/>
    <w:rsid w:val="00973489"/>
    <w:rsid w:val="00975899"/>
    <w:rsid w:val="0097682F"/>
    <w:rsid w:val="00976A75"/>
    <w:rsid w:val="009773DC"/>
    <w:rsid w:val="00977569"/>
    <w:rsid w:val="009808D1"/>
    <w:rsid w:val="00981417"/>
    <w:rsid w:val="009814B7"/>
    <w:rsid w:val="0098167D"/>
    <w:rsid w:val="00983C8D"/>
    <w:rsid w:val="0098473B"/>
    <w:rsid w:val="009855E2"/>
    <w:rsid w:val="009913B0"/>
    <w:rsid w:val="00991663"/>
    <w:rsid w:val="00991E35"/>
    <w:rsid w:val="00993BD7"/>
    <w:rsid w:val="009950D8"/>
    <w:rsid w:val="00995605"/>
    <w:rsid w:val="00995A0A"/>
    <w:rsid w:val="00996173"/>
    <w:rsid w:val="0099725B"/>
    <w:rsid w:val="009A1965"/>
    <w:rsid w:val="009A2F7B"/>
    <w:rsid w:val="009A515E"/>
    <w:rsid w:val="009A5FE3"/>
    <w:rsid w:val="009A69AF"/>
    <w:rsid w:val="009A6D94"/>
    <w:rsid w:val="009A75A3"/>
    <w:rsid w:val="009B1406"/>
    <w:rsid w:val="009B1AFB"/>
    <w:rsid w:val="009B23A4"/>
    <w:rsid w:val="009B406C"/>
    <w:rsid w:val="009B4A91"/>
    <w:rsid w:val="009B514A"/>
    <w:rsid w:val="009B615A"/>
    <w:rsid w:val="009B7272"/>
    <w:rsid w:val="009C0A5E"/>
    <w:rsid w:val="009C0AB1"/>
    <w:rsid w:val="009C3395"/>
    <w:rsid w:val="009C402E"/>
    <w:rsid w:val="009C540B"/>
    <w:rsid w:val="009C58E7"/>
    <w:rsid w:val="009C6943"/>
    <w:rsid w:val="009C6C4F"/>
    <w:rsid w:val="009C6D6C"/>
    <w:rsid w:val="009D0065"/>
    <w:rsid w:val="009D0949"/>
    <w:rsid w:val="009D1E55"/>
    <w:rsid w:val="009D1F36"/>
    <w:rsid w:val="009D6C0B"/>
    <w:rsid w:val="009E287C"/>
    <w:rsid w:val="009E4F6D"/>
    <w:rsid w:val="009E5015"/>
    <w:rsid w:val="009E5C7A"/>
    <w:rsid w:val="009E64CF"/>
    <w:rsid w:val="009F0195"/>
    <w:rsid w:val="009F057F"/>
    <w:rsid w:val="009F09C5"/>
    <w:rsid w:val="009F1F89"/>
    <w:rsid w:val="009F2295"/>
    <w:rsid w:val="009F4655"/>
    <w:rsid w:val="009F664D"/>
    <w:rsid w:val="009F6DC5"/>
    <w:rsid w:val="009F7AF0"/>
    <w:rsid w:val="00A0021B"/>
    <w:rsid w:val="00A008F4"/>
    <w:rsid w:val="00A01792"/>
    <w:rsid w:val="00A02456"/>
    <w:rsid w:val="00A0255A"/>
    <w:rsid w:val="00A0308B"/>
    <w:rsid w:val="00A068EB"/>
    <w:rsid w:val="00A10E00"/>
    <w:rsid w:val="00A110DE"/>
    <w:rsid w:val="00A13A5A"/>
    <w:rsid w:val="00A16064"/>
    <w:rsid w:val="00A167B7"/>
    <w:rsid w:val="00A17B8D"/>
    <w:rsid w:val="00A20917"/>
    <w:rsid w:val="00A2200F"/>
    <w:rsid w:val="00A2308F"/>
    <w:rsid w:val="00A23407"/>
    <w:rsid w:val="00A2396F"/>
    <w:rsid w:val="00A23BE5"/>
    <w:rsid w:val="00A257E1"/>
    <w:rsid w:val="00A262B4"/>
    <w:rsid w:val="00A27750"/>
    <w:rsid w:val="00A27CA8"/>
    <w:rsid w:val="00A31CCE"/>
    <w:rsid w:val="00A33D6B"/>
    <w:rsid w:val="00A33ED6"/>
    <w:rsid w:val="00A34BC9"/>
    <w:rsid w:val="00A34F50"/>
    <w:rsid w:val="00A40964"/>
    <w:rsid w:val="00A4299A"/>
    <w:rsid w:val="00A430B3"/>
    <w:rsid w:val="00A43B20"/>
    <w:rsid w:val="00A45914"/>
    <w:rsid w:val="00A514F1"/>
    <w:rsid w:val="00A52BB8"/>
    <w:rsid w:val="00A54BBB"/>
    <w:rsid w:val="00A57FA6"/>
    <w:rsid w:val="00A60753"/>
    <w:rsid w:val="00A628D6"/>
    <w:rsid w:val="00A70634"/>
    <w:rsid w:val="00A7224B"/>
    <w:rsid w:val="00A73130"/>
    <w:rsid w:val="00A80B3D"/>
    <w:rsid w:val="00A8142D"/>
    <w:rsid w:val="00A8257B"/>
    <w:rsid w:val="00A8401C"/>
    <w:rsid w:val="00A846C7"/>
    <w:rsid w:val="00A8484D"/>
    <w:rsid w:val="00A84F57"/>
    <w:rsid w:val="00A86AD5"/>
    <w:rsid w:val="00A9172F"/>
    <w:rsid w:val="00A94DFC"/>
    <w:rsid w:val="00A95884"/>
    <w:rsid w:val="00A95C74"/>
    <w:rsid w:val="00A96D9E"/>
    <w:rsid w:val="00A97C77"/>
    <w:rsid w:val="00AA073A"/>
    <w:rsid w:val="00AA20C6"/>
    <w:rsid w:val="00AA2CCA"/>
    <w:rsid w:val="00AA35D1"/>
    <w:rsid w:val="00AA4B54"/>
    <w:rsid w:val="00AA5596"/>
    <w:rsid w:val="00AA639F"/>
    <w:rsid w:val="00AB274B"/>
    <w:rsid w:val="00AB49C4"/>
    <w:rsid w:val="00AB4CB5"/>
    <w:rsid w:val="00AB70F3"/>
    <w:rsid w:val="00AB768D"/>
    <w:rsid w:val="00AC27AF"/>
    <w:rsid w:val="00AC4280"/>
    <w:rsid w:val="00AC4EC8"/>
    <w:rsid w:val="00AC61BF"/>
    <w:rsid w:val="00AD102C"/>
    <w:rsid w:val="00AD1CF9"/>
    <w:rsid w:val="00AD20C6"/>
    <w:rsid w:val="00AD235E"/>
    <w:rsid w:val="00AD2713"/>
    <w:rsid w:val="00AD4421"/>
    <w:rsid w:val="00AE21EF"/>
    <w:rsid w:val="00AE2AE6"/>
    <w:rsid w:val="00AE4292"/>
    <w:rsid w:val="00AE521F"/>
    <w:rsid w:val="00AE5466"/>
    <w:rsid w:val="00AE5B40"/>
    <w:rsid w:val="00AF06AF"/>
    <w:rsid w:val="00AF0EDC"/>
    <w:rsid w:val="00AF3476"/>
    <w:rsid w:val="00AF63B1"/>
    <w:rsid w:val="00AF7361"/>
    <w:rsid w:val="00AF7984"/>
    <w:rsid w:val="00AF7A13"/>
    <w:rsid w:val="00B0058F"/>
    <w:rsid w:val="00B014C8"/>
    <w:rsid w:val="00B04030"/>
    <w:rsid w:val="00B044B8"/>
    <w:rsid w:val="00B07331"/>
    <w:rsid w:val="00B127A5"/>
    <w:rsid w:val="00B12E19"/>
    <w:rsid w:val="00B13E82"/>
    <w:rsid w:val="00B1468B"/>
    <w:rsid w:val="00B153C0"/>
    <w:rsid w:val="00B165B6"/>
    <w:rsid w:val="00B22036"/>
    <w:rsid w:val="00B23E61"/>
    <w:rsid w:val="00B24043"/>
    <w:rsid w:val="00B24383"/>
    <w:rsid w:val="00B24AB2"/>
    <w:rsid w:val="00B253E0"/>
    <w:rsid w:val="00B256C9"/>
    <w:rsid w:val="00B2571E"/>
    <w:rsid w:val="00B26DAF"/>
    <w:rsid w:val="00B26F7C"/>
    <w:rsid w:val="00B30413"/>
    <w:rsid w:val="00B34D1D"/>
    <w:rsid w:val="00B353B1"/>
    <w:rsid w:val="00B35A6F"/>
    <w:rsid w:val="00B3682F"/>
    <w:rsid w:val="00B37E69"/>
    <w:rsid w:val="00B410DA"/>
    <w:rsid w:val="00B431FE"/>
    <w:rsid w:val="00B433CC"/>
    <w:rsid w:val="00B437ED"/>
    <w:rsid w:val="00B43AF3"/>
    <w:rsid w:val="00B4790B"/>
    <w:rsid w:val="00B52A89"/>
    <w:rsid w:val="00B537BB"/>
    <w:rsid w:val="00B5427A"/>
    <w:rsid w:val="00B54D17"/>
    <w:rsid w:val="00B55C92"/>
    <w:rsid w:val="00B56979"/>
    <w:rsid w:val="00B64477"/>
    <w:rsid w:val="00B66045"/>
    <w:rsid w:val="00B67C8D"/>
    <w:rsid w:val="00B71BC0"/>
    <w:rsid w:val="00B73341"/>
    <w:rsid w:val="00B7414D"/>
    <w:rsid w:val="00B7458A"/>
    <w:rsid w:val="00B750C8"/>
    <w:rsid w:val="00B765AD"/>
    <w:rsid w:val="00B77329"/>
    <w:rsid w:val="00B77BEC"/>
    <w:rsid w:val="00B806C7"/>
    <w:rsid w:val="00B81F92"/>
    <w:rsid w:val="00B83483"/>
    <w:rsid w:val="00B83D10"/>
    <w:rsid w:val="00B8489D"/>
    <w:rsid w:val="00B85E00"/>
    <w:rsid w:val="00B91F1B"/>
    <w:rsid w:val="00B9288C"/>
    <w:rsid w:val="00B93F5F"/>
    <w:rsid w:val="00B94D23"/>
    <w:rsid w:val="00B95F5B"/>
    <w:rsid w:val="00B97C74"/>
    <w:rsid w:val="00BA0CC2"/>
    <w:rsid w:val="00BA2658"/>
    <w:rsid w:val="00BA2CC3"/>
    <w:rsid w:val="00BB0021"/>
    <w:rsid w:val="00BB17ED"/>
    <w:rsid w:val="00BB2B2A"/>
    <w:rsid w:val="00BB32B9"/>
    <w:rsid w:val="00BB39BF"/>
    <w:rsid w:val="00BB3A43"/>
    <w:rsid w:val="00BB4AB7"/>
    <w:rsid w:val="00BB6C44"/>
    <w:rsid w:val="00BB7601"/>
    <w:rsid w:val="00BB7956"/>
    <w:rsid w:val="00BC0322"/>
    <w:rsid w:val="00BC0FC7"/>
    <w:rsid w:val="00BC2BCD"/>
    <w:rsid w:val="00BC78BD"/>
    <w:rsid w:val="00BD0D54"/>
    <w:rsid w:val="00BD2758"/>
    <w:rsid w:val="00BD4466"/>
    <w:rsid w:val="00BD4575"/>
    <w:rsid w:val="00BE1062"/>
    <w:rsid w:val="00BE6461"/>
    <w:rsid w:val="00BE6795"/>
    <w:rsid w:val="00BE6D8A"/>
    <w:rsid w:val="00BE6F2C"/>
    <w:rsid w:val="00BE7AF5"/>
    <w:rsid w:val="00BF2976"/>
    <w:rsid w:val="00BF2FE7"/>
    <w:rsid w:val="00BF2FF1"/>
    <w:rsid w:val="00BF3BBC"/>
    <w:rsid w:val="00BF419D"/>
    <w:rsid w:val="00BF4406"/>
    <w:rsid w:val="00BF539D"/>
    <w:rsid w:val="00C0055C"/>
    <w:rsid w:val="00C01380"/>
    <w:rsid w:val="00C040E7"/>
    <w:rsid w:val="00C04123"/>
    <w:rsid w:val="00C04B2A"/>
    <w:rsid w:val="00C057BA"/>
    <w:rsid w:val="00C100B7"/>
    <w:rsid w:val="00C15757"/>
    <w:rsid w:val="00C15C4E"/>
    <w:rsid w:val="00C20FE5"/>
    <w:rsid w:val="00C23112"/>
    <w:rsid w:val="00C253EB"/>
    <w:rsid w:val="00C26142"/>
    <w:rsid w:val="00C316AA"/>
    <w:rsid w:val="00C3189F"/>
    <w:rsid w:val="00C3232F"/>
    <w:rsid w:val="00C32C35"/>
    <w:rsid w:val="00C32CFB"/>
    <w:rsid w:val="00C347EC"/>
    <w:rsid w:val="00C34A92"/>
    <w:rsid w:val="00C3516B"/>
    <w:rsid w:val="00C3524C"/>
    <w:rsid w:val="00C359DB"/>
    <w:rsid w:val="00C41FD0"/>
    <w:rsid w:val="00C455C9"/>
    <w:rsid w:val="00C5131C"/>
    <w:rsid w:val="00C54B3E"/>
    <w:rsid w:val="00C55438"/>
    <w:rsid w:val="00C56904"/>
    <w:rsid w:val="00C57567"/>
    <w:rsid w:val="00C57F14"/>
    <w:rsid w:val="00C60717"/>
    <w:rsid w:val="00C624AD"/>
    <w:rsid w:val="00C63016"/>
    <w:rsid w:val="00C63081"/>
    <w:rsid w:val="00C6334E"/>
    <w:rsid w:val="00C63436"/>
    <w:rsid w:val="00C63503"/>
    <w:rsid w:val="00C70A1B"/>
    <w:rsid w:val="00C72F61"/>
    <w:rsid w:val="00C740F6"/>
    <w:rsid w:val="00C74619"/>
    <w:rsid w:val="00C75086"/>
    <w:rsid w:val="00C81086"/>
    <w:rsid w:val="00C81321"/>
    <w:rsid w:val="00C8271B"/>
    <w:rsid w:val="00C82882"/>
    <w:rsid w:val="00C84E0F"/>
    <w:rsid w:val="00C90A8D"/>
    <w:rsid w:val="00C91212"/>
    <w:rsid w:val="00C91CA9"/>
    <w:rsid w:val="00C929A5"/>
    <w:rsid w:val="00C93F75"/>
    <w:rsid w:val="00C94293"/>
    <w:rsid w:val="00C95B66"/>
    <w:rsid w:val="00C9610E"/>
    <w:rsid w:val="00C96FAC"/>
    <w:rsid w:val="00C9714D"/>
    <w:rsid w:val="00CA0169"/>
    <w:rsid w:val="00CA19BF"/>
    <w:rsid w:val="00CA1A85"/>
    <w:rsid w:val="00CA1C39"/>
    <w:rsid w:val="00CA2D06"/>
    <w:rsid w:val="00CA38DC"/>
    <w:rsid w:val="00CA5B5A"/>
    <w:rsid w:val="00CA60D8"/>
    <w:rsid w:val="00CA6126"/>
    <w:rsid w:val="00CA7F64"/>
    <w:rsid w:val="00CB00A6"/>
    <w:rsid w:val="00CB1B42"/>
    <w:rsid w:val="00CB2091"/>
    <w:rsid w:val="00CB5E56"/>
    <w:rsid w:val="00CC16A6"/>
    <w:rsid w:val="00CC1ED1"/>
    <w:rsid w:val="00CC2DD5"/>
    <w:rsid w:val="00CC2E47"/>
    <w:rsid w:val="00CC52C0"/>
    <w:rsid w:val="00CD13EC"/>
    <w:rsid w:val="00CD18A6"/>
    <w:rsid w:val="00CD4E56"/>
    <w:rsid w:val="00CD5A79"/>
    <w:rsid w:val="00CD5CD1"/>
    <w:rsid w:val="00CD62B5"/>
    <w:rsid w:val="00CD6912"/>
    <w:rsid w:val="00CE03F5"/>
    <w:rsid w:val="00CE2EAE"/>
    <w:rsid w:val="00CE5388"/>
    <w:rsid w:val="00CE5555"/>
    <w:rsid w:val="00CE6B57"/>
    <w:rsid w:val="00CE6E62"/>
    <w:rsid w:val="00CE75CF"/>
    <w:rsid w:val="00CF1A69"/>
    <w:rsid w:val="00D0096C"/>
    <w:rsid w:val="00D013C2"/>
    <w:rsid w:val="00D01593"/>
    <w:rsid w:val="00D020A3"/>
    <w:rsid w:val="00D04430"/>
    <w:rsid w:val="00D0457B"/>
    <w:rsid w:val="00D04DEC"/>
    <w:rsid w:val="00D05327"/>
    <w:rsid w:val="00D058C6"/>
    <w:rsid w:val="00D12397"/>
    <w:rsid w:val="00D129A4"/>
    <w:rsid w:val="00D13A2D"/>
    <w:rsid w:val="00D13BE5"/>
    <w:rsid w:val="00D1645F"/>
    <w:rsid w:val="00D20648"/>
    <w:rsid w:val="00D20B84"/>
    <w:rsid w:val="00D22FE0"/>
    <w:rsid w:val="00D23270"/>
    <w:rsid w:val="00D233F9"/>
    <w:rsid w:val="00D23CF5"/>
    <w:rsid w:val="00D242A7"/>
    <w:rsid w:val="00D26870"/>
    <w:rsid w:val="00D270F3"/>
    <w:rsid w:val="00D3211A"/>
    <w:rsid w:val="00D3480A"/>
    <w:rsid w:val="00D4148C"/>
    <w:rsid w:val="00D43FC9"/>
    <w:rsid w:val="00D47C95"/>
    <w:rsid w:val="00D505E2"/>
    <w:rsid w:val="00D56501"/>
    <w:rsid w:val="00D60316"/>
    <w:rsid w:val="00D60A32"/>
    <w:rsid w:val="00D610BA"/>
    <w:rsid w:val="00D622D8"/>
    <w:rsid w:val="00D623EA"/>
    <w:rsid w:val="00D63C9D"/>
    <w:rsid w:val="00D67502"/>
    <w:rsid w:val="00D716E5"/>
    <w:rsid w:val="00D7244E"/>
    <w:rsid w:val="00D7424C"/>
    <w:rsid w:val="00D74B6D"/>
    <w:rsid w:val="00D77684"/>
    <w:rsid w:val="00D80D48"/>
    <w:rsid w:val="00D82467"/>
    <w:rsid w:val="00D824C4"/>
    <w:rsid w:val="00D82AAC"/>
    <w:rsid w:val="00D832E8"/>
    <w:rsid w:val="00D83471"/>
    <w:rsid w:val="00D85FF1"/>
    <w:rsid w:val="00D8713F"/>
    <w:rsid w:val="00D871B4"/>
    <w:rsid w:val="00D87914"/>
    <w:rsid w:val="00D90221"/>
    <w:rsid w:val="00D90680"/>
    <w:rsid w:val="00D91034"/>
    <w:rsid w:val="00D9108E"/>
    <w:rsid w:val="00D912A1"/>
    <w:rsid w:val="00D913B9"/>
    <w:rsid w:val="00D9344B"/>
    <w:rsid w:val="00D93F06"/>
    <w:rsid w:val="00D9425E"/>
    <w:rsid w:val="00D946B4"/>
    <w:rsid w:val="00D96DCB"/>
    <w:rsid w:val="00DA2058"/>
    <w:rsid w:val="00DA230C"/>
    <w:rsid w:val="00DA2641"/>
    <w:rsid w:val="00DA515C"/>
    <w:rsid w:val="00DA626A"/>
    <w:rsid w:val="00DA62D3"/>
    <w:rsid w:val="00DA66A6"/>
    <w:rsid w:val="00DB0620"/>
    <w:rsid w:val="00DB2364"/>
    <w:rsid w:val="00DB5668"/>
    <w:rsid w:val="00DB7D3C"/>
    <w:rsid w:val="00DC2414"/>
    <w:rsid w:val="00DC32FB"/>
    <w:rsid w:val="00DC3435"/>
    <w:rsid w:val="00DC556B"/>
    <w:rsid w:val="00DC6D83"/>
    <w:rsid w:val="00DC7A73"/>
    <w:rsid w:val="00DD020A"/>
    <w:rsid w:val="00DD2B2C"/>
    <w:rsid w:val="00DD2E97"/>
    <w:rsid w:val="00DD620B"/>
    <w:rsid w:val="00DD6DF9"/>
    <w:rsid w:val="00DD7BBD"/>
    <w:rsid w:val="00DE02B2"/>
    <w:rsid w:val="00DE049C"/>
    <w:rsid w:val="00DE1D1E"/>
    <w:rsid w:val="00DE3CA0"/>
    <w:rsid w:val="00DE541F"/>
    <w:rsid w:val="00DE5664"/>
    <w:rsid w:val="00DE66FB"/>
    <w:rsid w:val="00DE6BBB"/>
    <w:rsid w:val="00DF3BE8"/>
    <w:rsid w:val="00DF4FE3"/>
    <w:rsid w:val="00DF55FA"/>
    <w:rsid w:val="00E0068B"/>
    <w:rsid w:val="00E00842"/>
    <w:rsid w:val="00E00CCD"/>
    <w:rsid w:val="00E0133A"/>
    <w:rsid w:val="00E05384"/>
    <w:rsid w:val="00E077CA"/>
    <w:rsid w:val="00E115B8"/>
    <w:rsid w:val="00E168F9"/>
    <w:rsid w:val="00E16D6B"/>
    <w:rsid w:val="00E1795A"/>
    <w:rsid w:val="00E20B56"/>
    <w:rsid w:val="00E22378"/>
    <w:rsid w:val="00E223C7"/>
    <w:rsid w:val="00E2343D"/>
    <w:rsid w:val="00E24231"/>
    <w:rsid w:val="00E245D6"/>
    <w:rsid w:val="00E24680"/>
    <w:rsid w:val="00E2666D"/>
    <w:rsid w:val="00E30134"/>
    <w:rsid w:val="00E309EE"/>
    <w:rsid w:val="00E30B69"/>
    <w:rsid w:val="00E30C9F"/>
    <w:rsid w:val="00E316B8"/>
    <w:rsid w:val="00E32FA5"/>
    <w:rsid w:val="00E36BD6"/>
    <w:rsid w:val="00E3749D"/>
    <w:rsid w:val="00E40CBB"/>
    <w:rsid w:val="00E420D4"/>
    <w:rsid w:val="00E42B06"/>
    <w:rsid w:val="00E45F0A"/>
    <w:rsid w:val="00E5390A"/>
    <w:rsid w:val="00E549B9"/>
    <w:rsid w:val="00E55A42"/>
    <w:rsid w:val="00E55D84"/>
    <w:rsid w:val="00E604FC"/>
    <w:rsid w:val="00E61AF0"/>
    <w:rsid w:val="00E64350"/>
    <w:rsid w:val="00E6497E"/>
    <w:rsid w:val="00E6509B"/>
    <w:rsid w:val="00E658DF"/>
    <w:rsid w:val="00E66AC3"/>
    <w:rsid w:val="00E7043E"/>
    <w:rsid w:val="00E71184"/>
    <w:rsid w:val="00E717CA"/>
    <w:rsid w:val="00E72D42"/>
    <w:rsid w:val="00E737E7"/>
    <w:rsid w:val="00E7414E"/>
    <w:rsid w:val="00E7673C"/>
    <w:rsid w:val="00E76F95"/>
    <w:rsid w:val="00E77502"/>
    <w:rsid w:val="00E81A08"/>
    <w:rsid w:val="00E825E6"/>
    <w:rsid w:val="00E82EBB"/>
    <w:rsid w:val="00E83054"/>
    <w:rsid w:val="00E84415"/>
    <w:rsid w:val="00E8556E"/>
    <w:rsid w:val="00E855A4"/>
    <w:rsid w:val="00E85E67"/>
    <w:rsid w:val="00E86CD3"/>
    <w:rsid w:val="00E86DA8"/>
    <w:rsid w:val="00E87738"/>
    <w:rsid w:val="00E915BE"/>
    <w:rsid w:val="00E93B34"/>
    <w:rsid w:val="00E95E5B"/>
    <w:rsid w:val="00EA4EF2"/>
    <w:rsid w:val="00EA68B2"/>
    <w:rsid w:val="00EA7C27"/>
    <w:rsid w:val="00EB2744"/>
    <w:rsid w:val="00EB307E"/>
    <w:rsid w:val="00EC037A"/>
    <w:rsid w:val="00EC21A1"/>
    <w:rsid w:val="00EC2AF3"/>
    <w:rsid w:val="00EC33E3"/>
    <w:rsid w:val="00EC3F5B"/>
    <w:rsid w:val="00EC5301"/>
    <w:rsid w:val="00EC6B7E"/>
    <w:rsid w:val="00EC702C"/>
    <w:rsid w:val="00EC7C2D"/>
    <w:rsid w:val="00ED38E7"/>
    <w:rsid w:val="00ED499B"/>
    <w:rsid w:val="00ED57B9"/>
    <w:rsid w:val="00ED685B"/>
    <w:rsid w:val="00ED6C51"/>
    <w:rsid w:val="00EE01A8"/>
    <w:rsid w:val="00EE0288"/>
    <w:rsid w:val="00EE14F0"/>
    <w:rsid w:val="00EE1614"/>
    <w:rsid w:val="00EE18B9"/>
    <w:rsid w:val="00EE2D2A"/>
    <w:rsid w:val="00EE4676"/>
    <w:rsid w:val="00EE664F"/>
    <w:rsid w:val="00EE7170"/>
    <w:rsid w:val="00EE7227"/>
    <w:rsid w:val="00EF07C7"/>
    <w:rsid w:val="00EF18C5"/>
    <w:rsid w:val="00EF3399"/>
    <w:rsid w:val="00EF6135"/>
    <w:rsid w:val="00F0064F"/>
    <w:rsid w:val="00F01D4B"/>
    <w:rsid w:val="00F027C4"/>
    <w:rsid w:val="00F03755"/>
    <w:rsid w:val="00F0519F"/>
    <w:rsid w:val="00F05871"/>
    <w:rsid w:val="00F07433"/>
    <w:rsid w:val="00F07859"/>
    <w:rsid w:val="00F13A6A"/>
    <w:rsid w:val="00F1412B"/>
    <w:rsid w:val="00F14257"/>
    <w:rsid w:val="00F14482"/>
    <w:rsid w:val="00F15473"/>
    <w:rsid w:val="00F220CC"/>
    <w:rsid w:val="00F259B8"/>
    <w:rsid w:val="00F32B00"/>
    <w:rsid w:val="00F32C6A"/>
    <w:rsid w:val="00F3303E"/>
    <w:rsid w:val="00F34EF8"/>
    <w:rsid w:val="00F35721"/>
    <w:rsid w:val="00F366A6"/>
    <w:rsid w:val="00F370D4"/>
    <w:rsid w:val="00F40971"/>
    <w:rsid w:val="00F40FE1"/>
    <w:rsid w:val="00F4397F"/>
    <w:rsid w:val="00F4484B"/>
    <w:rsid w:val="00F44C2B"/>
    <w:rsid w:val="00F4605F"/>
    <w:rsid w:val="00F46CA2"/>
    <w:rsid w:val="00F4790C"/>
    <w:rsid w:val="00F47BB7"/>
    <w:rsid w:val="00F47D2C"/>
    <w:rsid w:val="00F47D58"/>
    <w:rsid w:val="00F50EB4"/>
    <w:rsid w:val="00F525F7"/>
    <w:rsid w:val="00F5302E"/>
    <w:rsid w:val="00F544C7"/>
    <w:rsid w:val="00F548CA"/>
    <w:rsid w:val="00F549BF"/>
    <w:rsid w:val="00F54DCB"/>
    <w:rsid w:val="00F6183C"/>
    <w:rsid w:val="00F622AA"/>
    <w:rsid w:val="00F62A94"/>
    <w:rsid w:val="00F67201"/>
    <w:rsid w:val="00F7080E"/>
    <w:rsid w:val="00F718D7"/>
    <w:rsid w:val="00F719FC"/>
    <w:rsid w:val="00F71AE1"/>
    <w:rsid w:val="00F71EEF"/>
    <w:rsid w:val="00F72202"/>
    <w:rsid w:val="00F726EC"/>
    <w:rsid w:val="00F72A8D"/>
    <w:rsid w:val="00F75553"/>
    <w:rsid w:val="00F75D16"/>
    <w:rsid w:val="00F75F43"/>
    <w:rsid w:val="00F76A34"/>
    <w:rsid w:val="00F76C5B"/>
    <w:rsid w:val="00F76FE5"/>
    <w:rsid w:val="00F772AD"/>
    <w:rsid w:val="00F77683"/>
    <w:rsid w:val="00F81E2A"/>
    <w:rsid w:val="00F824EA"/>
    <w:rsid w:val="00F84542"/>
    <w:rsid w:val="00F8457A"/>
    <w:rsid w:val="00F86CCD"/>
    <w:rsid w:val="00F9038D"/>
    <w:rsid w:val="00F91219"/>
    <w:rsid w:val="00F91583"/>
    <w:rsid w:val="00F918E8"/>
    <w:rsid w:val="00F9340F"/>
    <w:rsid w:val="00F93748"/>
    <w:rsid w:val="00F93A55"/>
    <w:rsid w:val="00F95DD6"/>
    <w:rsid w:val="00F96F63"/>
    <w:rsid w:val="00FA204F"/>
    <w:rsid w:val="00FA20FD"/>
    <w:rsid w:val="00FA239A"/>
    <w:rsid w:val="00FA2426"/>
    <w:rsid w:val="00FA2E06"/>
    <w:rsid w:val="00FA5D78"/>
    <w:rsid w:val="00FB12BE"/>
    <w:rsid w:val="00FB14E8"/>
    <w:rsid w:val="00FB1512"/>
    <w:rsid w:val="00FC00C6"/>
    <w:rsid w:val="00FC01E1"/>
    <w:rsid w:val="00FC40B7"/>
    <w:rsid w:val="00FC41D6"/>
    <w:rsid w:val="00FC4C03"/>
    <w:rsid w:val="00FC5A6E"/>
    <w:rsid w:val="00FC60CA"/>
    <w:rsid w:val="00FC6FF9"/>
    <w:rsid w:val="00FC7802"/>
    <w:rsid w:val="00FD0235"/>
    <w:rsid w:val="00FD0674"/>
    <w:rsid w:val="00FD2180"/>
    <w:rsid w:val="00FD526C"/>
    <w:rsid w:val="00FD5331"/>
    <w:rsid w:val="00FE2820"/>
    <w:rsid w:val="00FE2EC9"/>
    <w:rsid w:val="00FE490C"/>
    <w:rsid w:val="00FE557D"/>
    <w:rsid w:val="00FF1190"/>
    <w:rsid w:val="00FF20C6"/>
    <w:rsid w:val="00FF2950"/>
    <w:rsid w:val="00FF52B9"/>
    <w:rsid w:val="00FF6867"/>
    <w:rsid w:val="00FF75F4"/>
    <w:rsid w:val="00FF7F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287410"/>
  <w15:docId w15:val="{2B721E7A-BFAD-4DF5-B896-EF6CACA59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6E2A31"/>
    <w:pPr>
      <w:spacing w:before="120" w:after="120" w:line="240" w:lineRule="auto"/>
    </w:pPr>
  </w:style>
  <w:style w:type="paragraph" w:styleId="Heading1">
    <w:name w:val="heading 1"/>
    <w:aliases w:val="Chương"/>
    <w:basedOn w:val="Normal"/>
    <w:link w:val="Heading1Char"/>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1"/>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customStyle="1" w:styleId="katex-mathml">
    <w:name w:val="katex-mathml"/>
    <w:basedOn w:val="DefaultParagraphFont"/>
    <w:rsid w:val="00A57FA6"/>
  </w:style>
  <w:style w:type="character" w:customStyle="1" w:styleId="mord">
    <w:name w:val="mord"/>
    <w:basedOn w:val="DefaultParagraphFont"/>
    <w:rsid w:val="00A57FA6"/>
  </w:style>
  <w:style w:type="paragraph" w:styleId="HTMLPreformatted">
    <w:name w:val="HTML Preformatted"/>
    <w:basedOn w:val="Normal"/>
    <w:link w:val="HTMLPreformattedChar"/>
    <w:uiPriority w:val="99"/>
    <w:semiHidden/>
    <w:unhideWhenUsed/>
    <w:rsid w:val="008138A3"/>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138A3"/>
    <w:rPr>
      <w:rFonts w:ascii="Consolas" w:hAnsi="Consolas"/>
      <w:sz w:val="20"/>
      <w:szCs w:val="20"/>
    </w:rPr>
  </w:style>
  <w:style w:type="paragraph" w:customStyle="1" w:styleId="Bash">
    <w:name w:val="Bash"/>
    <w:basedOn w:val="Nidungvnbn"/>
    <w:link w:val="BashChar"/>
    <w:uiPriority w:val="4"/>
    <w:qFormat/>
    <w:rsid w:val="00001810"/>
    <w:pPr>
      <w:pBdr>
        <w:top w:val="single" w:sz="4" w:space="1" w:color="auto"/>
        <w:left w:val="single" w:sz="4" w:space="4" w:color="auto"/>
        <w:bottom w:val="single" w:sz="4" w:space="1" w:color="auto"/>
        <w:right w:val="single" w:sz="4" w:space="4" w:color="auto"/>
      </w:pBdr>
      <w:spacing w:line="240" w:lineRule="auto"/>
      <w:ind w:left="720" w:right="720" w:firstLine="0"/>
      <w:jc w:val="left"/>
    </w:pPr>
    <w:rPr>
      <w:rFonts w:ascii="Consolas" w:hAnsi="Consolas"/>
      <w:sz w:val="20"/>
      <w:szCs w:val="20"/>
      <w:lang w:val="fr-FR"/>
    </w:rPr>
  </w:style>
  <w:style w:type="character" w:customStyle="1" w:styleId="BashChar">
    <w:name w:val="Bash Char"/>
    <w:basedOn w:val="NidungvnbnChar"/>
    <w:link w:val="Bash"/>
    <w:uiPriority w:val="4"/>
    <w:rsid w:val="00001810"/>
    <w:rPr>
      <w:rFonts w:ascii="Consolas" w:hAnsi="Consolas"/>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84964885">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48596004">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6254703">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017548">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315129">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4718580">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2456975">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1871998">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4410899">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1142842">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4509790">
      <w:bodyDiv w:val="1"/>
      <w:marLeft w:val="0"/>
      <w:marRight w:val="0"/>
      <w:marTop w:val="0"/>
      <w:marBottom w:val="0"/>
      <w:divBdr>
        <w:top w:val="none" w:sz="0" w:space="0" w:color="auto"/>
        <w:left w:val="none" w:sz="0" w:space="0" w:color="auto"/>
        <w:bottom w:val="none" w:sz="0" w:space="0" w:color="auto"/>
        <w:right w:val="none" w:sz="0" w:space="0" w:color="auto"/>
      </w:divBdr>
    </w:div>
    <w:div w:id="595939132">
      <w:bodyDiv w:val="1"/>
      <w:marLeft w:val="0"/>
      <w:marRight w:val="0"/>
      <w:marTop w:val="0"/>
      <w:marBottom w:val="0"/>
      <w:divBdr>
        <w:top w:val="none" w:sz="0" w:space="0" w:color="auto"/>
        <w:left w:val="none" w:sz="0" w:space="0" w:color="auto"/>
        <w:bottom w:val="none" w:sz="0" w:space="0" w:color="auto"/>
        <w:right w:val="none" w:sz="0" w:space="0" w:color="auto"/>
      </w:divBdr>
      <w:divsChild>
        <w:div w:id="2086880689">
          <w:marLeft w:val="0"/>
          <w:marRight w:val="0"/>
          <w:marTop w:val="0"/>
          <w:marBottom w:val="0"/>
          <w:divBdr>
            <w:top w:val="none" w:sz="0" w:space="0" w:color="auto"/>
            <w:left w:val="none" w:sz="0" w:space="0" w:color="auto"/>
            <w:bottom w:val="none" w:sz="0" w:space="0" w:color="auto"/>
            <w:right w:val="none" w:sz="0" w:space="0" w:color="auto"/>
          </w:divBdr>
          <w:divsChild>
            <w:div w:id="121924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1953601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0615967">
      <w:bodyDiv w:val="1"/>
      <w:marLeft w:val="0"/>
      <w:marRight w:val="0"/>
      <w:marTop w:val="0"/>
      <w:marBottom w:val="0"/>
      <w:divBdr>
        <w:top w:val="none" w:sz="0" w:space="0" w:color="auto"/>
        <w:left w:val="none" w:sz="0" w:space="0" w:color="auto"/>
        <w:bottom w:val="none" w:sz="0" w:space="0" w:color="auto"/>
        <w:right w:val="none" w:sz="0" w:space="0" w:color="auto"/>
      </w:divBdr>
      <w:divsChild>
        <w:div w:id="448745198">
          <w:marLeft w:val="0"/>
          <w:marRight w:val="0"/>
          <w:marTop w:val="0"/>
          <w:marBottom w:val="0"/>
          <w:divBdr>
            <w:top w:val="none" w:sz="0" w:space="0" w:color="auto"/>
            <w:left w:val="none" w:sz="0" w:space="0" w:color="auto"/>
            <w:bottom w:val="none" w:sz="0" w:space="0" w:color="auto"/>
            <w:right w:val="none" w:sz="0" w:space="0" w:color="auto"/>
          </w:divBdr>
          <w:divsChild>
            <w:div w:id="3163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1830759">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29295980">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8325124">
      <w:bodyDiv w:val="1"/>
      <w:marLeft w:val="0"/>
      <w:marRight w:val="0"/>
      <w:marTop w:val="0"/>
      <w:marBottom w:val="0"/>
      <w:divBdr>
        <w:top w:val="none" w:sz="0" w:space="0" w:color="auto"/>
        <w:left w:val="none" w:sz="0" w:space="0" w:color="auto"/>
        <w:bottom w:val="none" w:sz="0" w:space="0" w:color="auto"/>
        <w:right w:val="none" w:sz="0" w:space="0" w:color="auto"/>
      </w:divBdr>
      <w:divsChild>
        <w:div w:id="958336466">
          <w:marLeft w:val="0"/>
          <w:marRight w:val="0"/>
          <w:marTop w:val="0"/>
          <w:marBottom w:val="0"/>
          <w:divBdr>
            <w:top w:val="none" w:sz="0" w:space="0" w:color="auto"/>
            <w:left w:val="none" w:sz="0" w:space="0" w:color="auto"/>
            <w:bottom w:val="none" w:sz="0" w:space="0" w:color="auto"/>
            <w:right w:val="none" w:sz="0" w:space="0" w:color="auto"/>
          </w:divBdr>
          <w:divsChild>
            <w:div w:id="29911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5168965">
      <w:bodyDiv w:val="1"/>
      <w:marLeft w:val="0"/>
      <w:marRight w:val="0"/>
      <w:marTop w:val="0"/>
      <w:marBottom w:val="0"/>
      <w:divBdr>
        <w:top w:val="none" w:sz="0" w:space="0" w:color="auto"/>
        <w:left w:val="none" w:sz="0" w:space="0" w:color="auto"/>
        <w:bottom w:val="none" w:sz="0" w:space="0" w:color="auto"/>
        <w:right w:val="none" w:sz="0" w:space="0" w:color="auto"/>
      </w:divBdr>
      <w:divsChild>
        <w:div w:id="1005323069">
          <w:marLeft w:val="0"/>
          <w:marRight w:val="0"/>
          <w:marTop w:val="0"/>
          <w:marBottom w:val="0"/>
          <w:divBdr>
            <w:top w:val="none" w:sz="0" w:space="0" w:color="auto"/>
            <w:left w:val="none" w:sz="0" w:space="0" w:color="auto"/>
            <w:bottom w:val="none" w:sz="0" w:space="0" w:color="auto"/>
            <w:right w:val="none" w:sz="0" w:space="0" w:color="auto"/>
          </w:divBdr>
          <w:divsChild>
            <w:div w:id="60275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03864">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4358427">
      <w:bodyDiv w:val="1"/>
      <w:marLeft w:val="0"/>
      <w:marRight w:val="0"/>
      <w:marTop w:val="0"/>
      <w:marBottom w:val="0"/>
      <w:divBdr>
        <w:top w:val="none" w:sz="0" w:space="0" w:color="auto"/>
        <w:left w:val="none" w:sz="0" w:space="0" w:color="auto"/>
        <w:bottom w:val="none" w:sz="0" w:space="0" w:color="auto"/>
        <w:right w:val="none" w:sz="0" w:space="0" w:color="auto"/>
      </w:divBdr>
      <w:divsChild>
        <w:div w:id="144979269">
          <w:marLeft w:val="0"/>
          <w:marRight w:val="0"/>
          <w:marTop w:val="0"/>
          <w:marBottom w:val="0"/>
          <w:divBdr>
            <w:top w:val="none" w:sz="0" w:space="0" w:color="auto"/>
            <w:left w:val="none" w:sz="0" w:space="0" w:color="auto"/>
            <w:bottom w:val="none" w:sz="0" w:space="0" w:color="auto"/>
            <w:right w:val="none" w:sz="0" w:space="0" w:color="auto"/>
          </w:divBdr>
          <w:divsChild>
            <w:div w:id="98770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38947561">
      <w:bodyDiv w:val="1"/>
      <w:marLeft w:val="0"/>
      <w:marRight w:val="0"/>
      <w:marTop w:val="0"/>
      <w:marBottom w:val="0"/>
      <w:divBdr>
        <w:top w:val="none" w:sz="0" w:space="0" w:color="auto"/>
        <w:left w:val="none" w:sz="0" w:space="0" w:color="auto"/>
        <w:bottom w:val="none" w:sz="0" w:space="0" w:color="auto"/>
        <w:right w:val="none" w:sz="0" w:space="0" w:color="auto"/>
      </w:divBdr>
      <w:divsChild>
        <w:div w:id="718895671">
          <w:marLeft w:val="0"/>
          <w:marRight w:val="0"/>
          <w:marTop w:val="0"/>
          <w:marBottom w:val="0"/>
          <w:divBdr>
            <w:top w:val="none" w:sz="0" w:space="0" w:color="auto"/>
            <w:left w:val="none" w:sz="0" w:space="0" w:color="auto"/>
            <w:bottom w:val="none" w:sz="0" w:space="0" w:color="auto"/>
            <w:right w:val="none" w:sz="0" w:space="0" w:color="auto"/>
          </w:divBdr>
          <w:divsChild>
            <w:div w:id="8833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68780763">
      <w:bodyDiv w:val="1"/>
      <w:marLeft w:val="0"/>
      <w:marRight w:val="0"/>
      <w:marTop w:val="0"/>
      <w:marBottom w:val="0"/>
      <w:divBdr>
        <w:top w:val="none" w:sz="0" w:space="0" w:color="auto"/>
        <w:left w:val="none" w:sz="0" w:space="0" w:color="auto"/>
        <w:bottom w:val="none" w:sz="0" w:space="0" w:color="auto"/>
        <w:right w:val="none" w:sz="0" w:space="0" w:color="auto"/>
      </w:divBdr>
      <w:divsChild>
        <w:div w:id="2023822219">
          <w:marLeft w:val="0"/>
          <w:marRight w:val="0"/>
          <w:marTop w:val="0"/>
          <w:marBottom w:val="0"/>
          <w:divBdr>
            <w:top w:val="none" w:sz="0" w:space="0" w:color="auto"/>
            <w:left w:val="none" w:sz="0" w:space="0" w:color="auto"/>
            <w:bottom w:val="none" w:sz="0" w:space="0" w:color="auto"/>
            <w:right w:val="none" w:sz="0" w:space="0" w:color="auto"/>
          </w:divBdr>
          <w:divsChild>
            <w:div w:id="169404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4841499">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1283301">
      <w:bodyDiv w:val="1"/>
      <w:marLeft w:val="0"/>
      <w:marRight w:val="0"/>
      <w:marTop w:val="0"/>
      <w:marBottom w:val="0"/>
      <w:divBdr>
        <w:top w:val="none" w:sz="0" w:space="0" w:color="auto"/>
        <w:left w:val="none" w:sz="0" w:space="0" w:color="auto"/>
        <w:bottom w:val="none" w:sz="0" w:space="0" w:color="auto"/>
        <w:right w:val="none" w:sz="0" w:space="0" w:color="auto"/>
      </w:divBdr>
      <w:divsChild>
        <w:div w:id="637950764">
          <w:marLeft w:val="0"/>
          <w:marRight w:val="0"/>
          <w:marTop w:val="0"/>
          <w:marBottom w:val="0"/>
          <w:divBdr>
            <w:top w:val="none" w:sz="0" w:space="0" w:color="auto"/>
            <w:left w:val="none" w:sz="0" w:space="0" w:color="auto"/>
            <w:bottom w:val="none" w:sz="0" w:space="0" w:color="auto"/>
            <w:right w:val="none" w:sz="0" w:space="0" w:color="auto"/>
          </w:divBdr>
          <w:divsChild>
            <w:div w:id="135345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19431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4962259">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4676645">
      <w:bodyDiv w:val="1"/>
      <w:marLeft w:val="0"/>
      <w:marRight w:val="0"/>
      <w:marTop w:val="0"/>
      <w:marBottom w:val="0"/>
      <w:divBdr>
        <w:top w:val="none" w:sz="0" w:space="0" w:color="auto"/>
        <w:left w:val="none" w:sz="0" w:space="0" w:color="auto"/>
        <w:bottom w:val="none" w:sz="0" w:space="0" w:color="auto"/>
        <w:right w:val="none" w:sz="0" w:space="0" w:color="auto"/>
      </w:divBdr>
      <w:divsChild>
        <w:div w:id="1764455964">
          <w:marLeft w:val="0"/>
          <w:marRight w:val="0"/>
          <w:marTop w:val="0"/>
          <w:marBottom w:val="0"/>
          <w:divBdr>
            <w:top w:val="none" w:sz="0" w:space="0" w:color="auto"/>
            <w:left w:val="none" w:sz="0" w:space="0" w:color="auto"/>
            <w:bottom w:val="none" w:sz="0" w:space="0" w:color="auto"/>
            <w:right w:val="none" w:sz="0" w:space="0" w:color="auto"/>
          </w:divBdr>
          <w:divsChild>
            <w:div w:id="4218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1564856">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59047780">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4329100">
      <w:bodyDiv w:val="1"/>
      <w:marLeft w:val="0"/>
      <w:marRight w:val="0"/>
      <w:marTop w:val="0"/>
      <w:marBottom w:val="0"/>
      <w:divBdr>
        <w:top w:val="none" w:sz="0" w:space="0" w:color="auto"/>
        <w:left w:val="none" w:sz="0" w:space="0" w:color="auto"/>
        <w:bottom w:val="none" w:sz="0" w:space="0" w:color="auto"/>
        <w:right w:val="none" w:sz="0" w:space="0" w:color="auto"/>
      </w:divBdr>
    </w:div>
    <w:div w:id="1368064816">
      <w:bodyDiv w:val="1"/>
      <w:marLeft w:val="0"/>
      <w:marRight w:val="0"/>
      <w:marTop w:val="0"/>
      <w:marBottom w:val="0"/>
      <w:divBdr>
        <w:top w:val="none" w:sz="0" w:space="0" w:color="auto"/>
        <w:left w:val="none" w:sz="0" w:space="0" w:color="auto"/>
        <w:bottom w:val="none" w:sz="0" w:space="0" w:color="auto"/>
        <w:right w:val="none" w:sz="0" w:space="0" w:color="auto"/>
      </w:divBdr>
      <w:divsChild>
        <w:div w:id="1157306165">
          <w:marLeft w:val="0"/>
          <w:marRight w:val="0"/>
          <w:marTop w:val="0"/>
          <w:marBottom w:val="0"/>
          <w:divBdr>
            <w:top w:val="none" w:sz="0" w:space="0" w:color="auto"/>
            <w:left w:val="none" w:sz="0" w:space="0" w:color="auto"/>
            <w:bottom w:val="none" w:sz="0" w:space="0" w:color="auto"/>
            <w:right w:val="none" w:sz="0" w:space="0" w:color="auto"/>
          </w:divBdr>
          <w:divsChild>
            <w:div w:id="112381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19770">
      <w:bodyDiv w:val="1"/>
      <w:marLeft w:val="0"/>
      <w:marRight w:val="0"/>
      <w:marTop w:val="0"/>
      <w:marBottom w:val="0"/>
      <w:divBdr>
        <w:top w:val="none" w:sz="0" w:space="0" w:color="auto"/>
        <w:left w:val="none" w:sz="0" w:space="0" w:color="auto"/>
        <w:bottom w:val="none" w:sz="0" w:space="0" w:color="auto"/>
        <w:right w:val="none" w:sz="0" w:space="0" w:color="auto"/>
      </w:divBdr>
      <w:divsChild>
        <w:div w:id="358549590">
          <w:marLeft w:val="0"/>
          <w:marRight w:val="0"/>
          <w:marTop w:val="0"/>
          <w:marBottom w:val="0"/>
          <w:divBdr>
            <w:top w:val="none" w:sz="0" w:space="0" w:color="auto"/>
            <w:left w:val="none" w:sz="0" w:space="0" w:color="auto"/>
            <w:bottom w:val="none" w:sz="0" w:space="0" w:color="auto"/>
            <w:right w:val="none" w:sz="0" w:space="0" w:color="auto"/>
          </w:divBdr>
          <w:divsChild>
            <w:div w:id="70722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593124470">
      <w:bodyDiv w:val="1"/>
      <w:marLeft w:val="0"/>
      <w:marRight w:val="0"/>
      <w:marTop w:val="0"/>
      <w:marBottom w:val="0"/>
      <w:divBdr>
        <w:top w:val="none" w:sz="0" w:space="0" w:color="auto"/>
        <w:left w:val="none" w:sz="0" w:space="0" w:color="auto"/>
        <w:bottom w:val="none" w:sz="0" w:space="0" w:color="auto"/>
        <w:right w:val="none" w:sz="0" w:space="0" w:color="auto"/>
      </w:divBdr>
    </w:div>
    <w:div w:id="1593277404">
      <w:bodyDiv w:val="1"/>
      <w:marLeft w:val="0"/>
      <w:marRight w:val="0"/>
      <w:marTop w:val="0"/>
      <w:marBottom w:val="0"/>
      <w:divBdr>
        <w:top w:val="none" w:sz="0" w:space="0" w:color="auto"/>
        <w:left w:val="none" w:sz="0" w:space="0" w:color="auto"/>
        <w:bottom w:val="none" w:sz="0" w:space="0" w:color="auto"/>
        <w:right w:val="none" w:sz="0" w:space="0" w:color="auto"/>
      </w:divBdr>
      <w:divsChild>
        <w:div w:id="672494669">
          <w:marLeft w:val="0"/>
          <w:marRight w:val="0"/>
          <w:marTop w:val="0"/>
          <w:marBottom w:val="0"/>
          <w:divBdr>
            <w:top w:val="none" w:sz="0" w:space="0" w:color="auto"/>
            <w:left w:val="none" w:sz="0" w:space="0" w:color="auto"/>
            <w:bottom w:val="none" w:sz="0" w:space="0" w:color="auto"/>
            <w:right w:val="none" w:sz="0" w:space="0" w:color="auto"/>
          </w:divBdr>
          <w:divsChild>
            <w:div w:id="117225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0813250">
      <w:bodyDiv w:val="1"/>
      <w:marLeft w:val="0"/>
      <w:marRight w:val="0"/>
      <w:marTop w:val="0"/>
      <w:marBottom w:val="0"/>
      <w:divBdr>
        <w:top w:val="none" w:sz="0" w:space="0" w:color="auto"/>
        <w:left w:val="none" w:sz="0" w:space="0" w:color="auto"/>
        <w:bottom w:val="none" w:sz="0" w:space="0" w:color="auto"/>
        <w:right w:val="none" w:sz="0" w:space="0" w:color="auto"/>
      </w:divBdr>
      <w:divsChild>
        <w:div w:id="1949043765">
          <w:marLeft w:val="0"/>
          <w:marRight w:val="0"/>
          <w:marTop w:val="0"/>
          <w:marBottom w:val="0"/>
          <w:divBdr>
            <w:top w:val="none" w:sz="0" w:space="0" w:color="auto"/>
            <w:left w:val="none" w:sz="0" w:space="0" w:color="auto"/>
            <w:bottom w:val="none" w:sz="0" w:space="0" w:color="auto"/>
            <w:right w:val="none" w:sz="0" w:space="0" w:color="auto"/>
          </w:divBdr>
          <w:divsChild>
            <w:div w:id="124368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5676272">
      <w:bodyDiv w:val="1"/>
      <w:marLeft w:val="0"/>
      <w:marRight w:val="0"/>
      <w:marTop w:val="0"/>
      <w:marBottom w:val="0"/>
      <w:divBdr>
        <w:top w:val="none" w:sz="0" w:space="0" w:color="auto"/>
        <w:left w:val="none" w:sz="0" w:space="0" w:color="auto"/>
        <w:bottom w:val="none" w:sz="0" w:space="0" w:color="auto"/>
        <w:right w:val="none" w:sz="0" w:space="0" w:color="auto"/>
      </w:divBdr>
      <w:divsChild>
        <w:div w:id="844058182">
          <w:marLeft w:val="0"/>
          <w:marRight w:val="0"/>
          <w:marTop w:val="0"/>
          <w:marBottom w:val="0"/>
          <w:divBdr>
            <w:top w:val="none" w:sz="0" w:space="0" w:color="auto"/>
            <w:left w:val="none" w:sz="0" w:space="0" w:color="auto"/>
            <w:bottom w:val="none" w:sz="0" w:space="0" w:color="auto"/>
            <w:right w:val="none" w:sz="0" w:space="0" w:color="auto"/>
          </w:divBdr>
          <w:divsChild>
            <w:div w:id="56021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1518058">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5128425">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19373098">
      <w:bodyDiv w:val="1"/>
      <w:marLeft w:val="0"/>
      <w:marRight w:val="0"/>
      <w:marTop w:val="0"/>
      <w:marBottom w:val="0"/>
      <w:divBdr>
        <w:top w:val="none" w:sz="0" w:space="0" w:color="auto"/>
        <w:left w:val="none" w:sz="0" w:space="0" w:color="auto"/>
        <w:bottom w:val="none" w:sz="0" w:space="0" w:color="auto"/>
        <w:right w:val="none" w:sz="0" w:space="0" w:color="auto"/>
      </w:divBdr>
      <w:divsChild>
        <w:div w:id="880627804">
          <w:marLeft w:val="0"/>
          <w:marRight w:val="0"/>
          <w:marTop w:val="0"/>
          <w:marBottom w:val="0"/>
          <w:divBdr>
            <w:top w:val="none" w:sz="0" w:space="0" w:color="auto"/>
            <w:left w:val="none" w:sz="0" w:space="0" w:color="auto"/>
            <w:bottom w:val="none" w:sz="0" w:space="0" w:color="auto"/>
            <w:right w:val="none" w:sz="0" w:space="0" w:color="auto"/>
          </w:divBdr>
          <w:divsChild>
            <w:div w:id="91805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0442009">
      <w:bodyDiv w:val="1"/>
      <w:marLeft w:val="0"/>
      <w:marRight w:val="0"/>
      <w:marTop w:val="0"/>
      <w:marBottom w:val="0"/>
      <w:divBdr>
        <w:top w:val="none" w:sz="0" w:space="0" w:color="auto"/>
        <w:left w:val="none" w:sz="0" w:space="0" w:color="auto"/>
        <w:bottom w:val="none" w:sz="0" w:space="0" w:color="auto"/>
        <w:right w:val="none" w:sz="0" w:space="0" w:color="auto"/>
      </w:divBdr>
      <w:divsChild>
        <w:div w:id="606231014">
          <w:marLeft w:val="0"/>
          <w:marRight w:val="0"/>
          <w:marTop w:val="0"/>
          <w:marBottom w:val="0"/>
          <w:divBdr>
            <w:top w:val="none" w:sz="0" w:space="0" w:color="auto"/>
            <w:left w:val="none" w:sz="0" w:space="0" w:color="auto"/>
            <w:bottom w:val="none" w:sz="0" w:space="0" w:color="auto"/>
            <w:right w:val="none" w:sz="0" w:space="0" w:color="auto"/>
          </w:divBdr>
          <w:divsChild>
            <w:div w:id="136081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1314648">
      <w:bodyDiv w:val="1"/>
      <w:marLeft w:val="0"/>
      <w:marRight w:val="0"/>
      <w:marTop w:val="0"/>
      <w:marBottom w:val="0"/>
      <w:divBdr>
        <w:top w:val="none" w:sz="0" w:space="0" w:color="auto"/>
        <w:left w:val="none" w:sz="0" w:space="0" w:color="auto"/>
        <w:bottom w:val="none" w:sz="0" w:space="0" w:color="auto"/>
        <w:right w:val="none" w:sz="0" w:space="0" w:color="auto"/>
      </w:divBdr>
      <w:divsChild>
        <w:div w:id="657851518">
          <w:marLeft w:val="0"/>
          <w:marRight w:val="0"/>
          <w:marTop w:val="0"/>
          <w:marBottom w:val="0"/>
          <w:divBdr>
            <w:top w:val="none" w:sz="0" w:space="0" w:color="auto"/>
            <w:left w:val="none" w:sz="0" w:space="0" w:color="auto"/>
            <w:bottom w:val="none" w:sz="0" w:space="0" w:color="auto"/>
            <w:right w:val="none" w:sz="0" w:space="0" w:color="auto"/>
          </w:divBdr>
          <w:divsChild>
            <w:div w:id="5090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4319552">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2939070">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5849181">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4759093">
      <w:bodyDiv w:val="1"/>
      <w:marLeft w:val="0"/>
      <w:marRight w:val="0"/>
      <w:marTop w:val="0"/>
      <w:marBottom w:val="0"/>
      <w:divBdr>
        <w:top w:val="none" w:sz="0" w:space="0" w:color="auto"/>
        <w:left w:val="none" w:sz="0" w:space="0" w:color="auto"/>
        <w:bottom w:val="none" w:sz="0" w:space="0" w:color="auto"/>
        <w:right w:val="none" w:sz="0" w:space="0" w:color="auto"/>
      </w:divBdr>
      <w:divsChild>
        <w:div w:id="1554081448">
          <w:marLeft w:val="0"/>
          <w:marRight w:val="0"/>
          <w:marTop w:val="0"/>
          <w:marBottom w:val="0"/>
          <w:divBdr>
            <w:top w:val="none" w:sz="0" w:space="0" w:color="auto"/>
            <w:left w:val="none" w:sz="0" w:space="0" w:color="auto"/>
            <w:bottom w:val="none" w:sz="0" w:space="0" w:color="auto"/>
            <w:right w:val="none" w:sz="0" w:space="0" w:color="auto"/>
          </w:divBdr>
          <w:divsChild>
            <w:div w:id="141717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0236300">
      <w:bodyDiv w:val="1"/>
      <w:marLeft w:val="0"/>
      <w:marRight w:val="0"/>
      <w:marTop w:val="0"/>
      <w:marBottom w:val="0"/>
      <w:divBdr>
        <w:top w:val="none" w:sz="0" w:space="0" w:color="auto"/>
        <w:left w:val="none" w:sz="0" w:space="0" w:color="auto"/>
        <w:bottom w:val="none" w:sz="0" w:space="0" w:color="auto"/>
        <w:right w:val="none" w:sz="0" w:space="0" w:color="auto"/>
      </w:divBdr>
      <w:divsChild>
        <w:div w:id="140773329">
          <w:marLeft w:val="0"/>
          <w:marRight w:val="0"/>
          <w:marTop w:val="0"/>
          <w:marBottom w:val="0"/>
          <w:divBdr>
            <w:top w:val="none" w:sz="0" w:space="0" w:color="auto"/>
            <w:left w:val="none" w:sz="0" w:space="0" w:color="auto"/>
            <w:bottom w:val="none" w:sz="0" w:space="0" w:color="auto"/>
            <w:right w:val="none" w:sz="0" w:space="0" w:color="auto"/>
          </w:divBdr>
          <w:divsChild>
            <w:div w:id="135982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7418120">
      <w:bodyDiv w:val="1"/>
      <w:marLeft w:val="0"/>
      <w:marRight w:val="0"/>
      <w:marTop w:val="0"/>
      <w:marBottom w:val="0"/>
      <w:divBdr>
        <w:top w:val="none" w:sz="0" w:space="0" w:color="auto"/>
        <w:left w:val="none" w:sz="0" w:space="0" w:color="auto"/>
        <w:bottom w:val="none" w:sz="0" w:space="0" w:color="auto"/>
        <w:right w:val="none" w:sz="0" w:space="0" w:color="auto"/>
      </w:divBdr>
      <w:divsChild>
        <w:div w:id="1987121523">
          <w:marLeft w:val="0"/>
          <w:marRight w:val="0"/>
          <w:marTop w:val="0"/>
          <w:marBottom w:val="0"/>
          <w:divBdr>
            <w:top w:val="none" w:sz="0" w:space="0" w:color="auto"/>
            <w:left w:val="none" w:sz="0" w:space="0" w:color="auto"/>
            <w:bottom w:val="none" w:sz="0" w:space="0" w:color="auto"/>
            <w:right w:val="none" w:sz="0" w:space="0" w:color="auto"/>
          </w:divBdr>
          <w:divsChild>
            <w:div w:id="3770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82346">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4571169">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89616592">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hyperlink" Target="http://192.168.0.1/index.html" TargetMode="Externa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192.168.0.1/" TargetMode="External"/><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DA2\final_version\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5004</TotalTime>
  <Pages>47</Pages>
  <Words>7642</Words>
  <Characters>43564</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Thanh Huy</cp:lastModifiedBy>
  <cp:revision>418</cp:revision>
  <cp:lastPrinted>2021-05-03T07:17:00Z</cp:lastPrinted>
  <dcterms:created xsi:type="dcterms:W3CDTF">2024-07-07T11:14:00Z</dcterms:created>
  <dcterms:modified xsi:type="dcterms:W3CDTF">2024-08-15T14:42:00Z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