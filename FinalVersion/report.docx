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4C812F5" w14:textId="5B840E0D" w:rsidR="009D0065" w:rsidRPr="00CA5B5A" w:rsidRDefault="00CA5B5A" w:rsidP="009D0065">
      <w:pPr>
        <w:spacing w:line="276" w:lineRule="auto"/>
        <w:ind w:left="540" w:right="550"/>
        <w:jc w:val="center"/>
        <w:rPr>
          <w:sz w:val="48"/>
          <w:szCs w:val="48"/>
          <w:lang w:val="vi-VN"/>
        </w:rPr>
      </w:pPr>
      <w:r w:rsidRPr="00CA5B5A">
        <w:rPr>
          <w:b/>
          <w:sz w:val="48"/>
          <w:szCs w:val="48"/>
          <w:lang w:val="vi-VN"/>
        </w:rPr>
        <w:t>PHÁT HIỆN TẤN CÔNG DDOS</w:t>
      </w:r>
    </w:p>
    <w:p w14:paraId="0A8BF682" w14:textId="77777777" w:rsidR="009D0065" w:rsidRPr="00E357F4" w:rsidRDefault="009D0065" w:rsidP="009D0065">
      <w:pPr>
        <w:pStyle w:val="BodyText"/>
        <w:rPr>
          <w:sz w:val="50"/>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61687B7F" w14:textId="77777777" w:rsidR="0097682F" w:rsidRPr="00CA5B5A" w:rsidRDefault="0097682F" w:rsidP="005E4587">
      <w:pPr>
        <w:spacing w:line="276" w:lineRule="auto"/>
        <w:ind w:left="446" w:right="461"/>
        <w:jc w:val="center"/>
        <w:rPr>
          <w:b/>
          <w:sz w:val="44"/>
          <w:szCs w:val="44"/>
          <w:lang w:val="vi-VN"/>
        </w:rPr>
      </w:pPr>
    </w:p>
    <w:p w14:paraId="00568F7B" w14:textId="77777777" w:rsidR="009D0065" w:rsidRPr="00CA5B5A"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42435287" w:rsidR="009D0065" w:rsidRPr="00CA5B5A" w:rsidRDefault="00CA5B5A" w:rsidP="009D0065">
      <w:pPr>
        <w:spacing w:line="276" w:lineRule="auto"/>
        <w:ind w:left="540" w:right="550"/>
        <w:jc w:val="center"/>
        <w:rPr>
          <w:sz w:val="44"/>
          <w:szCs w:val="44"/>
          <w:lang w:val="vi-VN"/>
        </w:rPr>
      </w:pPr>
      <w:r w:rsidRPr="00CA5B5A">
        <w:rPr>
          <w:b/>
          <w:sz w:val="44"/>
          <w:szCs w:val="44"/>
          <w:lang w:val="vi-VN"/>
        </w:rPr>
        <w:t>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59961117" w14:textId="77777777" w:rsidR="0097682F" w:rsidRPr="00CA5B5A" w:rsidRDefault="0097682F" w:rsidP="009D0065">
      <w:pPr>
        <w:tabs>
          <w:tab w:val="left" w:pos="7830"/>
        </w:tabs>
        <w:spacing w:line="276" w:lineRule="auto"/>
        <w:ind w:left="446" w:right="461"/>
        <w:jc w:val="center"/>
        <w:rPr>
          <w:b/>
          <w:sz w:val="40"/>
          <w:szCs w:val="40"/>
          <w:lang w:val="vi-VN"/>
        </w:rPr>
      </w:pPr>
    </w:p>
    <w:p w14:paraId="6D1A985D" w14:textId="77777777" w:rsidR="009D0065" w:rsidRPr="00CA5B5A" w:rsidRDefault="009D0065" w:rsidP="009D0065">
      <w:pPr>
        <w:pStyle w:val="BodyText"/>
        <w:tabs>
          <w:tab w:val="left" w:pos="3919"/>
        </w:tabs>
        <w:spacing w:line="276" w:lineRule="auto"/>
        <w:jc w:val="center"/>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02A4EFE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EC7C2D" w:rsidRPr="003978BA">
        <w:rPr>
          <w:i/>
          <w:sz w:val="26"/>
          <w:szCs w:val="26"/>
          <w:lang w:val="vi-VN"/>
        </w:rPr>
        <w:t>24</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848E18C" w:rsidR="008730A8" w:rsidRPr="003978B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EC7C2D" w:rsidRPr="003978BA">
        <w:rPr>
          <w:i/>
          <w:sz w:val="26"/>
          <w:szCs w:val="26"/>
          <w:lang w:val="vi-VN"/>
        </w:rPr>
        <w:t>24</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31AA89FC" w14:textId="77777777" w:rsidR="00BB2B2A" w:rsidRPr="00CA5B5A" w:rsidRDefault="008730A8" w:rsidP="008730A8">
      <w:pPr>
        <w:tabs>
          <w:tab w:val="center" w:pos="4111"/>
        </w:tabs>
        <w:spacing w:after="200" w:line="276" w:lineRule="auto"/>
        <w:jc w:val="center"/>
        <w:rPr>
          <w:i/>
          <w:sz w:val="26"/>
          <w:szCs w:val="26"/>
          <w:lang w:val="vi-VN"/>
        </w:rPr>
      </w:pPr>
      <w:r w:rsidRPr="00CA5B5A">
        <w:rPr>
          <w:i/>
          <w:sz w:val="26"/>
          <w:szCs w:val="26"/>
          <w:lang w:val="vi-VN"/>
        </w:rPr>
        <w:tab/>
      </w:r>
    </w:p>
    <w:p w14:paraId="767C443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850D5C2" w14:textId="7F8FB437" w:rsidR="008730A8" w:rsidRPr="00894D80" w:rsidRDefault="009149E6" w:rsidP="008730A8">
      <w:pPr>
        <w:overflowPunct w:val="0"/>
        <w:adjustRightInd w:val="0"/>
        <w:spacing w:line="360" w:lineRule="auto"/>
        <w:jc w:val="center"/>
        <w:textAlignment w:val="baseline"/>
        <w:rPr>
          <w:b/>
          <w:bCs/>
          <w:sz w:val="32"/>
          <w:szCs w:val="32"/>
          <w:lang w:val="vi-VN"/>
        </w:rPr>
      </w:pPr>
      <w:r w:rsidRPr="009149E6">
        <w:rPr>
          <w:b/>
          <w:bCs/>
          <w:sz w:val="32"/>
          <w:szCs w:val="32"/>
          <w:lang w:val="vi-VN"/>
        </w:rPr>
        <w:lastRenderedPageBreak/>
        <w:t>PHÁT HIỆN TẤN CÔNG DD</w:t>
      </w:r>
      <w:r w:rsidR="00894D80" w:rsidRPr="00894D80">
        <w:rPr>
          <w:b/>
          <w:bCs/>
          <w:sz w:val="32"/>
          <w:szCs w:val="32"/>
          <w:lang w:val="vi-VN"/>
        </w:rPr>
        <w:t>oS</w:t>
      </w:r>
    </w:p>
    <w:p w14:paraId="5DF21DB0" w14:textId="47019C1D"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1884A966" w:rsidR="00743F7E" w:rsidRDefault="00C81321" w:rsidP="00894D80">
      <w:pPr>
        <w:spacing w:before="0" w:after="200" w:line="276" w:lineRule="auto"/>
        <w:ind w:firstLine="720"/>
        <w:rPr>
          <w:sz w:val="26"/>
          <w:szCs w:val="26"/>
        </w:rPr>
      </w:pPr>
      <w:r w:rsidRPr="00C81321">
        <w:rPr>
          <w:sz w:val="26"/>
          <w:szCs w:val="26"/>
          <w:lang w:val="vi-VN"/>
        </w:rPr>
        <w:t>Mục đích của đề tài này là nghiên cứu và phát triển một hệ thống phát hiện tấn công DDoS hiệu quả trong môi trường Mạng Xác định bằng Phần mềm (SDN) bằng cách sử dụng các kỹ thuật học máy. Hệ thống này nhằm cải thiện khả năng phát hiện sớm và chính xác các cuộc tấn công, từ đó tăng cường an ninh mạng và giảm thiểu thiệt hại do các cuộc tấn công DDoS gây ra.</w:t>
      </w:r>
    </w:p>
    <w:p w14:paraId="632B9561" w14:textId="737570E7" w:rsidR="00C81321" w:rsidRDefault="00C81321" w:rsidP="00894D80">
      <w:pPr>
        <w:spacing w:before="0" w:after="200" w:line="276" w:lineRule="auto"/>
        <w:ind w:firstLine="720"/>
        <w:rPr>
          <w:sz w:val="26"/>
          <w:szCs w:val="26"/>
        </w:rPr>
      </w:pPr>
      <w:r w:rsidRPr="00C81321">
        <w:rPr>
          <w:sz w:val="26"/>
          <w:szCs w:val="26"/>
        </w:rPr>
        <w:t xml:space="preserve">Đề tài sử dụng các thuật toán học máy như KNN, Logistic Regression, Neural Network, SVM, và GaussianNB để xây dựng mô hình phát hiện tấn công DDoS. </w:t>
      </w:r>
      <w:r w:rsidR="00E316B8">
        <w:rPr>
          <w:sz w:val="26"/>
          <w:szCs w:val="26"/>
        </w:rPr>
        <w:t xml:space="preserve">Xây dựng mô hình mạng giả lập trong môi trường SDN với Ryu Controller và Mininet. </w:t>
      </w:r>
      <w:r w:rsidRPr="00C81321">
        <w:rPr>
          <w:sz w:val="26"/>
          <w:szCs w:val="26"/>
        </w:rPr>
        <w:t>Dữ liệu huấn luyện được thu thập bằng công cụ hping3,</w:t>
      </w:r>
      <w:r w:rsidR="00E316B8">
        <w:rPr>
          <w:sz w:val="26"/>
          <w:szCs w:val="26"/>
        </w:rPr>
        <w:t xml:space="preserve"> tạo ra các yêu cầu đến máy chủ,</w:t>
      </w:r>
      <w:r w:rsidRPr="00C81321">
        <w:rPr>
          <w:sz w:val="26"/>
          <w:szCs w:val="26"/>
        </w:rPr>
        <w:t xml:space="preserve"> bao gồm hai nhãn là 0 (bình thường) và 1 (DDoS). Mô hình được đánh giá bằng các chỉ số hiệu suất như độ chính xác, độ nhạy, độ đặc hiệu và AUC để đảm bảo độ tin cậy và hiệu quả của hệ thống.</w:t>
      </w:r>
      <w:r>
        <w:rPr>
          <w:sz w:val="26"/>
          <w:szCs w:val="26"/>
        </w:rPr>
        <w:t xml:space="preserve"> Mô hình tốt nhất là KNN được chọn để thực nghiệm.</w:t>
      </w:r>
    </w:p>
    <w:p w14:paraId="26FF3F04" w14:textId="1000DC5B" w:rsidR="00C81321" w:rsidRDefault="00C81321" w:rsidP="00894D80">
      <w:pPr>
        <w:spacing w:before="0" w:after="200" w:line="276" w:lineRule="auto"/>
        <w:ind w:firstLine="720"/>
        <w:rPr>
          <w:sz w:val="26"/>
          <w:szCs w:val="26"/>
        </w:rPr>
      </w:pPr>
      <w:r w:rsidRPr="00C81321">
        <w:rPr>
          <w:sz w:val="26"/>
          <w:szCs w:val="26"/>
        </w:rPr>
        <w:t xml:space="preserve">Sau quá trình nghiên cứu và thực nghiệm, hệ thống đã đạt được khả năng phát hiện các cuộc tấn công DDoS với độ chính xác cao. </w:t>
      </w:r>
      <w:r>
        <w:rPr>
          <w:sz w:val="26"/>
          <w:szCs w:val="26"/>
        </w:rPr>
        <w:t>T</w:t>
      </w:r>
      <w:r w:rsidRPr="00C81321">
        <w:rPr>
          <w:sz w:val="26"/>
          <w:szCs w:val="26"/>
        </w:rPr>
        <w:t>huật toán học máy</w:t>
      </w:r>
      <w:r>
        <w:rPr>
          <w:sz w:val="26"/>
          <w:szCs w:val="26"/>
        </w:rPr>
        <w:t xml:space="preserve"> KNN</w:t>
      </w:r>
      <w:r w:rsidRPr="00C81321">
        <w:rPr>
          <w:sz w:val="26"/>
          <w:szCs w:val="26"/>
        </w:rPr>
        <w:t xml:space="preserve"> đã cho thấy khả năng phân loại tốt giữa lưu lượng mạng bình thường và lưu lượng bị tấn công, với các chỉ số hiệu suất đạt mức khả quan. Kết quả này cho thấy tiềm năng ứng dụng của học máy trong việc nâng cao an ninh mạng trong môi trường SDN.</w:t>
      </w:r>
    </w:p>
    <w:p w14:paraId="34C4813D" w14:textId="49AFB212" w:rsidR="00C81321" w:rsidRPr="00C81321" w:rsidRDefault="00C81321" w:rsidP="00894D80">
      <w:pPr>
        <w:spacing w:before="0" w:after="200" w:line="276" w:lineRule="auto"/>
        <w:ind w:firstLine="720"/>
        <w:rPr>
          <w:sz w:val="26"/>
          <w:szCs w:val="26"/>
        </w:rPr>
      </w:pPr>
      <w:r w:rsidRPr="00C81321">
        <w:rPr>
          <w:sz w:val="26"/>
          <w:szCs w:val="26"/>
        </w:rPr>
        <w:t>Một số hạn chế của nghiên cứu bao gồm sự phụ thuộc vào chất lượng và tính đa dạng của dữ liệu huấn luyện. Hơn nữa, mô hình có thể gặp khó khăn khi xử lý các kiểu tấn công mới hoặc các biến thể của tấn công DDoS mà không có trong dữ liệu huấn luyện. Tuy nhiên, nghiên cứu này mang ý nghĩa quan trọng trong việc minh chứng hiệu quả của học máy trong phát hiện tấn công mạng, mở ra hướng đi mới cho việc phát triển các hệ thống an ninh mạng tự động và thông minh hơn trong tương lai.</w:t>
      </w:r>
    </w:p>
    <w:p w14:paraId="265277E8" w14:textId="77777777" w:rsidR="0097682F" w:rsidRPr="00894D80" w:rsidRDefault="0097682F">
      <w:pPr>
        <w:spacing w:before="0" w:after="200" w:line="276" w:lineRule="auto"/>
        <w:rPr>
          <w:sz w:val="26"/>
          <w:szCs w:val="26"/>
          <w:lang w:val="vi-VN"/>
        </w:rPr>
      </w:pPr>
    </w:p>
    <w:p w14:paraId="44CEBB00" w14:textId="77777777" w:rsidR="0097682F" w:rsidRPr="00894D80" w:rsidRDefault="0097682F">
      <w:pPr>
        <w:spacing w:before="0" w:after="200" w:line="276" w:lineRule="auto"/>
        <w:rPr>
          <w:sz w:val="26"/>
          <w:szCs w:val="26"/>
          <w:lang w:val="vi-VN"/>
        </w:rPr>
      </w:pPr>
    </w:p>
    <w:p w14:paraId="49E8BFEC" w14:textId="77777777" w:rsidR="00B127A5" w:rsidRPr="00894D80" w:rsidRDefault="00B127A5">
      <w:pPr>
        <w:spacing w:before="0" w:after="200" w:line="276" w:lineRule="auto"/>
        <w:rPr>
          <w:b/>
          <w:bCs/>
          <w:sz w:val="32"/>
          <w:szCs w:val="32"/>
          <w:lang w:val="vi-VN"/>
        </w:rPr>
      </w:pPr>
      <w:r w:rsidRPr="00894D80">
        <w:rPr>
          <w:b/>
          <w:bCs/>
          <w:sz w:val="32"/>
          <w:szCs w:val="32"/>
          <w:lang w:val="vi-VN"/>
        </w:rPr>
        <w:br w:type="page"/>
      </w:r>
    </w:p>
    <w:p w14:paraId="0117A12C" w14:textId="723B28ED" w:rsidR="0097682F" w:rsidRDefault="002D7E6E" w:rsidP="0097682F">
      <w:pPr>
        <w:overflowPunct w:val="0"/>
        <w:adjustRightInd w:val="0"/>
        <w:spacing w:line="360" w:lineRule="auto"/>
        <w:jc w:val="center"/>
        <w:textAlignment w:val="baseline"/>
        <w:rPr>
          <w:b/>
          <w:bCs/>
          <w:sz w:val="32"/>
          <w:szCs w:val="32"/>
          <w:lang w:val="vi-VN"/>
        </w:rPr>
      </w:pPr>
      <w:r>
        <w:rPr>
          <w:b/>
          <w:bCs/>
          <w:sz w:val="32"/>
          <w:szCs w:val="32"/>
        </w:rPr>
        <w:lastRenderedPageBreak/>
        <w:t>DDoS ATTACK DETECTION</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7CACDDDA" w14:textId="0B7DD9C7" w:rsidR="005951E0" w:rsidRPr="005951E0" w:rsidRDefault="005951E0" w:rsidP="005951E0">
      <w:pPr>
        <w:spacing w:before="0" w:after="200" w:line="276" w:lineRule="auto"/>
        <w:ind w:firstLine="720"/>
        <w:rPr>
          <w:sz w:val="26"/>
          <w:szCs w:val="26"/>
          <w:lang w:val="vi-VN"/>
        </w:rPr>
      </w:pPr>
      <w:r w:rsidRPr="005951E0">
        <w:rPr>
          <w:sz w:val="26"/>
          <w:szCs w:val="26"/>
          <w:lang w:val="vi-VN"/>
        </w:rPr>
        <w:t>The purpose of this study is to research and develop an effective DDoS attack detection system in a Software-Defined Network (SDN) environment using machine learning techniques. This system aims to improve the early and accurate detection of attacks, thereby enhancing network security and minimizing the damage caused by DDoS attacks.</w:t>
      </w:r>
    </w:p>
    <w:p w14:paraId="28597A68" w14:textId="39951315" w:rsidR="005951E0" w:rsidRPr="00E316B8" w:rsidRDefault="00E316B8" w:rsidP="005951E0">
      <w:pPr>
        <w:spacing w:before="0" w:after="200" w:line="276" w:lineRule="auto"/>
        <w:ind w:firstLine="720"/>
        <w:rPr>
          <w:sz w:val="26"/>
          <w:szCs w:val="26"/>
        </w:rPr>
      </w:pPr>
      <w:r w:rsidRPr="00E316B8">
        <w:rPr>
          <w:sz w:val="26"/>
          <w:szCs w:val="26"/>
          <w:lang w:val="vi-VN"/>
        </w:rPr>
        <w:t>The project uses machine learning algorithms such as KNN, Logistic Regression, Neural Network, SVM, and GaussianNB to build a model to detect DDoS attacks. Build a simulated network model in SDN environment with Ryu Controller and Mininet. Training data is collected using the hping3 tool, which generates requests to the server, including two labels, 0 (normal) and 1 (DDoS). The model is evaluated using performance metrics such as accuracy, sensitivity, specificity and AUC to ensure the reliability and efficiency of the system. The best model is KNN which is chosen for experimentation.</w:t>
      </w:r>
    </w:p>
    <w:p w14:paraId="6D7FC260" w14:textId="1D793F19" w:rsidR="005951E0" w:rsidRPr="005951E0" w:rsidRDefault="005951E0" w:rsidP="005951E0">
      <w:pPr>
        <w:spacing w:before="0" w:after="200" w:line="276" w:lineRule="auto"/>
        <w:ind w:firstLine="720"/>
        <w:rPr>
          <w:sz w:val="26"/>
          <w:szCs w:val="26"/>
          <w:lang w:val="vi-VN"/>
        </w:rPr>
      </w:pPr>
      <w:r w:rsidRPr="005951E0">
        <w:rPr>
          <w:sz w:val="26"/>
          <w:szCs w:val="26"/>
          <w:lang w:val="vi-VN"/>
        </w:rPr>
        <w:t>After research and experimentation, the system achieved high accuracy in detecting DDoS attacks. The KNN machine learning algorithm demonstrated a good ability to classify between normal network traffic and attacked traffic, with performance metrics reaching promising levels. These results indicate the potential application of machine learning in enhancing network security in an SDN environment.</w:t>
      </w:r>
    </w:p>
    <w:p w14:paraId="179278B8" w14:textId="5950CAB8" w:rsidR="0097682F" w:rsidRDefault="005951E0" w:rsidP="005951E0">
      <w:pPr>
        <w:spacing w:before="0" w:after="200" w:line="276" w:lineRule="auto"/>
        <w:ind w:firstLine="720"/>
        <w:rPr>
          <w:sz w:val="26"/>
          <w:szCs w:val="26"/>
        </w:rPr>
      </w:pPr>
      <w:r w:rsidRPr="005951E0">
        <w:rPr>
          <w:sz w:val="26"/>
          <w:szCs w:val="26"/>
          <w:lang w:val="vi-VN"/>
        </w:rPr>
        <w:t>Some limitations of the research include the dependence on the quality and diversity of the training data. Additionally, the model may struggle to handle new attack types or variations of DDoS attacks not present in the training data. However, this study is significant in demonstrating the effectiveness of machine learning in detecting network attacks, paving the way for the development of more advanced and intelligent automated network security systems in the future.</w:t>
      </w:r>
    </w:p>
    <w:p w14:paraId="692DEDD4" w14:textId="77777777" w:rsidR="001D49C3" w:rsidRDefault="001D49C3">
      <w:pPr>
        <w:spacing w:before="0" w:after="200" w:line="276" w:lineRule="auto"/>
        <w:rPr>
          <w:b/>
          <w:bCs/>
          <w:sz w:val="32"/>
          <w:szCs w:val="32"/>
        </w:rPr>
      </w:pPr>
      <w:r>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16575ED" w14:textId="0D0706C9" w:rsidR="00BD0D54"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4616920" w:history="1">
        <w:r w:rsidR="00BD0D54" w:rsidRPr="00973B33">
          <w:rPr>
            <w:rStyle w:val="Hyperlink"/>
            <w:noProof/>
          </w:rPr>
          <w:t>DANH MỤC HÌNH VẼ</w:t>
        </w:r>
        <w:r w:rsidR="00BD0D54">
          <w:rPr>
            <w:noProof/>
            <w:webHidden/>
          </w:rPr>
          <w:tab/>
        </w:r>
        <w:r w:rsidR="00BD0D54">
          <w:rPr>
            <w:noProof/>
            <w:webHidden/>
          </w:rPr>
          <w:fldChar w:fldCharType="begin"/>
        </w:r>
        <w:r w:rsidR="00BD0D54">
          <w:rPr>
            <w:noProof/>
            <w:webHidden/>
          </w:rPr>
          <w:instrText xml:space="preserve"> PAGEREF _Toc174616920 \h </w:instrText>
        </w:r>
        <w:r w:rsidR="00BD0D54">
          <w:rPr>
            <w:noProof/>
            <w:webHidden/>
          </w:rPr>
        </w:r>
        <w:r w:rsidR="00BD0D54">
          <w:rPr>
            <w:noProof/>
            <w:webHidden/>
          </w:rPr>
          <w:fldChar w:fldCharType="separate"/>
        </w:r>
        <w:r w:rsidR="00BD0D54">
          <w:rPr>
            <w:noProof/>
            <w:webHidden/>
          </w:rPr>
          <w:t>vii</w:t>
        </w:r>
        <w:r w:rsidR="00BD0D54">
          <w:rPr>
            <w:noProof/>
            <w:webHidden/>
          </w:rPr>
          <w:fldChar w:fldCharType="end"/>
        </w:r>
      </w:hyperlink>
    </w:p>
    <w:p w14:paraId="2C69A4A5" w14:textId="6153DC3D" w:rsidR="00BD0D54" w:rsidRDefault="00BD0D54">
      <w:pPr>
        <w:pStyle w:val="TOC1"/>
        <w:rPr>
          <w:rFonts w:asciiTheme="minorHAnsi" w:eastAsiaTheme="minorEastAsia" w:hAnsiTheme="minorHAnsi"/>
          <w:b w:val="0"/>
          <w:noProof/>
          <w:kern w:val="2"/>
          <w:sz w:val="22"/>
          <w:szCs w:val="22"/>
          <w14:ligatures w14:val="standardContextual"/>
        </w:rPr>
      </w:pPr>
      <w:hyperlink w:anchor="_Toc174616921" w:history="1">
        <w:r w:rsidRPr="00973B33">
          <w:rPr>
            <w:rStyle w:val="Hyperlink"/>
            <w:noProof/>
          </w:rPr>
          <w:t>DANH MỤC BẢNG BIỂU</w:t>
        </w:r>
        <w:r>
          <w:rPr>
            <w:noProof/>
            <w:webHidden/>
          </w:rPr>
          <w:tab/>
        </w:r>
        <w:r>
          <w:rPr>
            <w:noProof/>
            <w:webHidden/>
          </w:rPr>
          <w:fldChar w:fldCharType="begin"/>
        </w:r>
        <w:r>
          <w:rPr>
            <w:noProof/>
            <w:webHidden/>
          </w:rPr>
          <w:instrText xml:space="preserve"> PAGEREF _Toc174616921 \h </w:instrText>
        </w:r>
        <w:r>
          <w:rPr>
            <w:noProof/>
            <w:webHidden/>
          </w:rPr>
        </w:r>
        <w:r>
          <w:rPr>
            <w:noProof/>
            <w:webHidden/>
          </w:rPr>
          <w:fldChar w:fldCharType="separate"/>
        </w:r>
        <w:r>
          <w:rPr>
            <w:noProof/>
            <w:webHidden/>
          </w:rPr>
          <w:t>ix</w:t>
        </w:r>
        <w:r>
          <w:rPr>
            <w:noProof/>
            <w:webHidden/>
          </w:rPr>
          <w:fldChar w:fldCharType="end"/>
        </w:r>
      </w:hyperlink>
    </w:p>
    <w:p w14:paraId="6BDE1379" w14:textId="224D650C" w:rsidR="00BD0D54" w:rsidRDefault="00BD0D54">
      <w:pPr>
        <w:pStyle w:val="TOC1"/>
        <w:rPr>
          <w:rFonts w:asciiTheme="minorHAnsi" w:eastAsiaTheme="minorEastAsia" w:hAnsiTheme="minorHAnsi"/>
          <w:b w:val="0"/>
          <w:noProof/>
          <w:kern w:val="2"/>
          <w:sz w:val="22"/>
          <w:szCs w:val="22"/>
          <w14:ligatures w14:val="standardContextual"/>
        </w:rPr>
      </w:pPr>
      <w:hyperlink w:anchor="_Toc174616922" w:history="1">
        <w:r w:rsidRPr="00973B33">
          <w:rPr>
            <w:rStyle w:val="Hyperlink"/>
            <w:noProof/>
          </w:rPr>
          <w:t>DANH MỤC CÁC CHỮ VIẾT TẮT</w:t>
        </w:r>
        <w:r>
          <w:rPr>
            <w:noProof/>
            <w:webHidden/>
          </w:rPr>
          <w:tab/>
        </w:r>
        <w:r>
          <w:rPr>
            <w:noProof/>
            <w:webHidden/>
          </w:rPr>
          <w:fldChar w:fldCharType="begin"/>
        </w:r>
        <w:r>
          <w:rPr>
            <w:noProof/>
            <w:webHidden/>
          </w:rPr>
          <w:instrText xml:space="preserve"> PAGEREF _Toc174616922 \h </w:instrText>
        </w:r>
        <w:r>
          <w:rPr>
            <w:noProof/>
            <w:webHidden/>
          </w:rPr>
        </w:r>
        <w:r>
          <w:rPr>
            <w:noProof/>
            <w:webHidden/>
          </w:rPr>
          <w:fldChar w:fldCharType="separate"/>
        </w:r>
        <w:r>
          <w:rPr>
            <w:noProof/>
            <w:webHidden/>
          </w:rPr>
          <w:t>x</w:t>
        </w:r>
        <w:r>
          <w:rPr>
            <w:noProof/>
            <w:webHidden/>
          </w:rPr>
          <w:fldChar w:fldCharType="end"/>
        </w:r>
      </w:hyperlink>
    </w:p>
    <w:p w14:paraId="419E03E1" w14:textId="056704A3" w:rsidR="00BD0D54" w:rsidRDefault="00BD0D54">
      <w:pPr>
        <w:pStyle w:val="TOC1"/>
        <w:rPr>
          <w:rFonts w:asciiTheme="minorHAnsi" w:eastAsiaTheme="minorEastAsia" w:hAnsiTheme="minorHAnsi"/>
          <w:b w:val="0"/>
          <w:noProof/>
          <w:kern w:val="2"/>
          <w:sz w:val="22"/>
          <w:szCs w:val="22"/>
          <w14:ligatures w14:val="standardContextual"/>
        </w:rPr>
      </w:pPr>
      <w:hyperlink w:anchor="_Toc174616923" w:history="1">
        <w:r w:rsidRPr="00973B33">
          <w:rPr>
            <w:rStyle w:val="Hyperlink"/>
            <w:noProof/>
          </w:rPr>
          <w:t>CHƯƠNG 1. TỔNG QUAN ĐỀ TÀI</w:t>
        </w:r>
        <w:r>
          <w:rPr>
            <w:noProof/>
            <w:webHidden/>
          </w:rPr>
          <w:tab/>
        </w:r>
        <w:r>
          <w:rPr>
            <w:noProof/>
            <w:webHidden/>
          </w:rPr>
          <w:fldChar w:fldCharType="begin"/>
        </w:r>
        <w:r>
          <w:rPr>
            <w:noProof/>
            <w:webHidden/>
          </w:rPr>
          <w:instrText xml:space="preserve"> PAGEREF _Toc174616923 \h </w:instrText>
        </w:r>
        <w:r>
          <w:rPr>
            <w:noProof/>
            <w:webHidden/>
          </w:rPr>
        </w:r>
        <w:r>
          <w:rPr>
            <w:noProof/>
            <w:webHidden/>
          </w:rPr>
          <w:fldChar w:fldCharType="separate"/>
        </w:r>
        <w:r>
          <w:rPr>
            <w:noProof/>
            <w:webHidden/>
          </w:rPr>
          <w:t>1</w:t>
        </w:r>
        <w:r>
          <w:rPr>
            <w:noProof/>
            <w:webHidden/>
          </w:rPr>
          <w:fldChar w:fldCharType="end"/>
        </w:r>
      </w:hyperlink>
    </w:p>
    <w:p w14:paraId="660794CB" w14:textId="0550847A" w:rsidR="00BD0D54" w:rsidRDefault="00BD0D54">
      <w:pPr>
        <w:pStyle w:val="TOC2"/>
        <w:rPr>
          <w:rFonts w:asciiTheme="minorHAnsi" w:eastAsiaTheme="minorEastAsia" w:hAnsiTheme="minorHAnsi"/>
          <w:noProof/>
          <w:kern w:val="2"/>
          <w:sz w:val="22"/>
          <w:szCs w:val="22"/>
          <w14:ligatures w14:val="standardContextual"/>
        </w:rPr>
      </w:pPr>
      <w:hyperlink w:anchor="_Toc174616924" w:history="1">
        <w:r w:rsidRPr="00973B33">
          <w:rPr>
            <w:rStyle w:val="Hyperlink"/>
            <w:noProof/>
          </w:rPr>
          <w:t>1.1 Giới thiệu đề tài</w:t>
        </w:r>
        <w:r>
          <w:rPr>
            <w:noProof/>
            <w:webHidden/>
          </w:rPr>
          <w:tab/>
        </w:r>
        <w:r>
          <w:rPr>
            <w:noProof/>
            <w:webHidden/>
          </w:rPr>
          <w:fldChar w:fldCharType="begin"/>
        </w:r>
        <w:r>
          <w:rPr>
            <w:noProof/>
            <w:webHidden/>
          </w:rPr>
          <w:instrText xml:space="preserve"> PAGEREF _Toc174616924 \h </w:instrText>
        </w:r>
        <w:r>
          <w:rPr>
            <w:noProof/>
            <w:webHidden/>
          </w:rPr>
        </w:r>
        <w:r>
          <w:rPr>
            <w:noProof/>
            <w:webHidden/>
          </w:rPr>
          <w:fldChar w:fldCharType="separate"/>
        </w:r>
        <w:r>
          <w:rPr>
            <w:noProof/>
            <w:webHidden/>
          </w:rPr>
          <w:t>1</w:t>
        </w:r>
        <w:r>
          <w:rPr>
            <w:noProof/>
            <w:webHidden/>
          </w:rPr>
          <w:fldChar w:fldCharType="end"/>
        </w:r>
      </w:hyperlink>
    </w:p>
    <w:p w14:paraId="4BE42994" w14:textId="0A550D34" w:rsidR="00BD0D54" w:rsidRDefault="00BD0D54">
      <w:pPr>
        <w:pStyle w:val="TOC2"/>
        <w:rPr>
          <w:rFonts w:asciiTheme="minorHAnsi" w:eastAsiaTheme="minorEastAsia" w:hAnsiTheme="minorHAnsi"/>
          <w:noProof/>
          <w:kern w:val="2"/>
          <w:sz w:val="22"/>
          <w:szCs w:val="22"/>
          <w14:ligatures w14:val="standardContextual"/>
        </w:rPr>
      </w:pPr>
      <w:hyperlink w:anchor="_Toc174616925" w:history="1">
        <w:r w:rsidRPr="00973B33">
          <w:rPr>
            <w:rStyle w:val="Hyperlink"/>
            <w:noProof/>
          </w:rPr>
          <w:t>1.2 Lý do chọn đề tài</w:t>
        </w:r>
        <w:r>
          <w:rPr>
            <w:noProof/>
            <w:webHidden/>
          </w:rPr>
          <w:tab/>
        </w:r>
        <w:r>
          <w:rPr>
            <w:noProof/>
            <w:webHidden/>
          </w:rPr>
          <w:fldChar w:fldCharType="begin"/>
        </w:r>
        <w:r>
          <w:rPr>
            <w:noProof/>
            <w:webHidden/>
          </w:rPr>
          <w:instrText xml:space="preserve"> PAGEREF _Toc174616925 \h </w:instrText>
        </w:r>
        <w:r>
          <w:rPr>
            <w:noProof/>
            <w:webHidden/>
          </w:rPr>
        </w:r>
        <w:r>
          <w:rPr>
            <w:noProof/>
            <w:webHidden/>
          </w:rPr>
          <w:fldChar w:fldCharType="separate"/>
        </w:r>
        <w:r>
          <w:rPr>
            <w:noProof/>
            <w:webHidden/>
          </w:rPr>
          <w:t>2</w:t>
        </w:r>
        <w:r>
          <w:rPr>
            <w:noProof/>
            <w:webHidden/>
          </w:rPr>
          <w:fldChar w:fldCharType="end"/>
        </w:r>
      </w:hyperlink>
    </w:p>
    <w:p w14:paraId="0B1BF9F2" w14:textId="6BFFD7EE" w:rsidR="00BD0D54" w:rsidRDefault="00BD0D54">
      <w:pPr>
        <w:pStyle w:val="TOC1"/>
        <w:rPr>
          <w:rFonts w:asciiTheme="minorHAnsi" w:eastAsiaTheme="minorEastAsia" w:hAnsiTheme="minorHAnsi"/>
          <w:b w:val="0"/>
          <w:noProof/>
          <w:kern w:val="2"/>
          <w:sz w:val="22"/>
          <w:szCs w:val="22"/>
          <w14:ligatures w14:val="standardContextual"/>
        </w:rPr>
      </w:pPr>
      <w:hyperlink w:anchor="_Toc174616926" w:history="1">
        <w:r w:rsidRPr="00973B33">
          <w:rPr>
            <w:rStyle w:val="Hyperlink"/>
            <w:noProof/>
          </w:rPr>
          <w:t>CHƯƠNG 2. CÁC PHƯƠNG PHÁP PHÁT HIỆN DDOS</w:t>
        </w:r>
        <w:r>
          <w:rPr>
            <w:noProof/>
            <w:webHidden/>
          </w:rPr>
          <w:tab/>
        </w:r>
        <w:r>
          <w:rPr>
            <w:noProof/>
            <w:webHidden/>
          </w:rPr>
          <w:fldChar w:fldCharType="begin"/>
        </w:r>
        <w:r>
          <w:rPr>
            <w:noProof/>
            <w:webHidden/>
          </w:rPr>
          <w:instrText xml:space="preserve"> PAGEREF _Toc174616926 \h </w:instrText>
        </w:r>
        <w:r>
          <w:rPr>
            <w:noProof/>
            <w:webHidden/>
          </w:rPr>
        </w:r>
        <w:r>
          <w:rPr>
            <w:noProof/>
            <w:webHidden/>
          </w:rPr>
          <w:fldChar w:fldCharType="separate"/>
        </w:r>
        <w:r>
          <w:rPr>
            <w:noProof/>
            <w:webHidden/>
          </w:rPr>
          <w:t>3</w:t>
        </w:r>
        <w:r>
          <w:rPr>
            <w:noProof/>
            <w:webHidden/>
          </w:rPr>
          <w:fldChar w:fldCharType="end"/>
        </w:r>
      </w:hyperlink>
    </w:p>
    <w:p w14:paraId="4B5070F6" w14:textId="384D28FB" w:rsidR="00BD0D54" w:rsidRDefault="00BD0D54">
      <w:pPr>
        <w:pStyle w:val="TOC2"/>
        <w:rPr>
          <w:rFonts w:asciiTheme="minorHAnsi" w:eastAsiaTheme="minorEastAsia" w:hAnsiTheme="minorHAnsi"/>
          <w:noProof/>
          <w:kern w:val="2"/>
          <w:sz w:val="22"/>
          <w:szCs w:val="22"/>
          <w14:ligatures w14:val="standardContextual"/>
        </w:rPr>
      </w:pPr>
      <w:hyperlink w:anchor="_Toc174616927" w:history="1">
        <w:r w:rsidRPr="00973B33">
          <w:rPr>
            <w:rStyle w:val="Hyperlink"/>
            <w:noProof/>
          </w:rPr>
          <w:t>2.1 Sơ lược về tấn công DDoS</w:t>
        </w:r>
        <w:r>
          <w:rPr>
            <w:noProof/>
            <w:webHidden/>
          </w:rPr>
          <w:tab/>
        </w:r>
        <w:r>
          <w:rPr>
            <w:noProof/>
            <w:webHidden/>
          </w:rPr>
          <w:fldChar w:fldCharType="begin"/>
        </w:r>
        <w:r>
          <w:rPr>
            <w:noProof/>
            <w:webHidden/>
          </w:rPr>
          <w:instrText xml:space="preserve"> PAGEREF _Toc174616927 \h </w:instrText>
        </w:r>
        <w:r>
          <w:rPr>
            <w:noProof/>
            <w:webHidden/>
          </w:rPr>
        </w:r>
        <w:r>
          <w:rPr>
            <w:noProof/>
            <w:webHidden/>
          </w:rPr>
          <w:fldChar w:fldCharType="separate"/>
        </w:r>
        <w:r>
          <w:rPr>
            <w:noProof/>
            <w:webHidden/>
          </w:rPr>
          <w:t>3</w:t>
        </w:r>
        <w:r>
          <w:rPr>
            <w:noProof/>
            <w:webHidden/>
          </w:rPr>
          <w:fldChar w:fldCharType="end"/>
        </w:r>
      </w:hyperlink>
    </w:p>
    <w:p w14:paraId="680A621C" w14:textId="69B5F7BE" w:rsidR="00BD0D54" w:rsidRDefault="00BD0D54">
      <w:pPr>
        <w:pStyle w:val="TOC2"/>
        <w:rPr>
          <w:rFonts w:asciiTheme="minorHAnsi" w:eastAsiaTheme="minorEastAsia" w:hAnsiTheme="minorHAnsi"/>
          <w:noProof/>
          <w:kern w:val="2"/>
          <w:sz w:val="22"/>
          <w:szCs w:val="22"/>
          <w14:ligatures w14:val="standardContextual"/>
        </w:rPr>
      </w:pPr>
      <w:hyperlink w:anchor="_Toc174616928" w:history="1">
        <w:r w:rsidRPr="00973B33">
          <w:rPr>
            <w:rStyle w:val="Hyperlink"/>
            <w:noProof/>
          </w:rPr>
          <w:t>2.2 Các phương pháp phát hiện DDoS dựa trên học máy</w:t>
        </w:r>
        <w:r>
          <w:rPr>
            <w:noProof/>
            <w:webHidden/>
          </w:rPr>
          <w:tab/>
        </w:r>
        <w:r>
          <w:rPr>
            <w:noProof/>
            <w:webHidden/>
          </w:rPr>
          <w:fldChar w:fldCharType="begin"/>
        </w:r>
        <w:r>
          <w:rPr>
            <w:noProof/>
            <w:webHidden/>
          </w:rPr>
          <w:instrText xml:space="preserve"> PAGEREF _Toc174616928 \h </w:instrText>
        </w:r>
        <w:r>
          <w:rPr>
            <w:noProof/>
            <w:webHidden/>
          </w:rPr>
        </w:r>
        <w:r>
          <w:rPr>
            <w:noProof/>
            <w:webHidden/>
          </w:rPr>
          <w:fldChar w:fldCharType="separate"/>
        </w:r>
        <w:r>
          <w:rPr>
            <w:noProof/>
            <w:webHidden/>
          </w:rPr>
          <w:t>5</w:t>
        </w:r>
        <w:r>
          <w:rPr>
            <w:noProof/>
            <w:webHidden/>
          </w:rPr>
          <w:fldChar w:fldCharType="end"/>
        </w:r>
      </w:hyperlink>
    </w:p>
    <w:p w14:paraId="7162B6B8" w14:textId="176D3D90" w:rsidR="00BD0D54" w:rsidRDefault="00BD0D54">
      <w:pPr>
        <w:pStyle w:val="TOC1"/>
        <w:rPr>
          <w:rFonts w:asciiTheme="minorHAnsi" w:eastAsiaTheme="minorEastAsia" w:hAnsiTheme="minorHAnsi"/>
          <w:b w:val="0"/>
          <w:noProof/>
          <w:kern w:val="2"/>
          <w:sz w:val="22"/>
          <w:szCs w:val="22"/>
          <w14:ligatures w14:val="standardContextual"/>
        </w:rPr>
      </w:pPr>
      <w:hyperlink w:anchor="_Toc174616929" w:history="1">
        <w:r w:rsidRPr="00973B33">
          <w:rPr>
            <w:rStyle w:val="Hyperlink"/>
            <w:noProof/>
          </w:rPr>
          <w:t>CHƯƠNG 3. PHƯƠNG PHÁP ĐỀ XUẤT</w:t>
        </w:r>
        <w:r>
          <w:rPr>
            <w:noProof/>
            <w:webHidden/>
          </w:rPr>
          <w:tab/>
        </w:r>
        <w:r>
          <w:rPr>
            <w:noProof/>
            <w:webHidden/>
          </w:rPr>
          <w:fldChar w:fldCharType="begin"/>
        </w:r>
        <w:r>
          <w:rPr>
            <w:noProof/>
            <w:webHidden/>
          </w:rPr>
          <w:instrText xml:space="preserve"> PAGEREF _Toc174616929 \h </w:instrText>
        </w:r>
        <w:r>
          <w:rPr>
            <w:noProof/>
            <w:webHidden/>
          </w:rPr>
        </w:r>
        <w:r>
          <w:rPr>
            <w:noProof/>
            <w:webHidden/>
          </w:rPr>
          <w:fldChar w:fldCharType="separate"/>
        </w:r>
        <w:r>
          <w:rPr>
            <w:noProof/>
            <w:webHidden/>
          </w:rPr>
          <w:t>9</w:t>
        </w:r>
        <w:r>
          <w:rPr>
            <w:noProof/>
            <w:webHidden/>
          </w:rPr>
          <w:fldChar w:fldCharType="end"/>
        </w:r>
      </w:hyperlink>
    </w:p>
    <w:p w14:paraId="730895EB" w14:textId="09C8CA39" w:rsidR="00BD0D54" w:rsidRDefault="00BD0D54">
      <w:pPr>
        <w:pStyle w:val="TOC2"/>
        <w:rPr>
          <w:rFonts w:asciiTheme="minorHAnsi" w:eastAsiaTheme="minorEastAsia" w:hAnsiTheme="minorHAnsi"/>
          <w:noProof/>
          <w:kern w:val="2"/>
          <w:sz w:val="22"/>
          <w:szCs w:val="22"/>
          <w14:ligatures w14:val="standardContextual"/>
        </w:rPr>
      </w:pPr>
      <w:hyperlink w:anchor="_Toc174616930" w:history="1">
        <w:r w:rsidRPr="00973B33">
          <w:rPr>
            <w:rStyle w:val="Hyperlink"/>
            <w:noProof/>
          </w:rPr>
          <w:t>3.1 Công nghệ SDN</w:t>
        </w:r>
        <w:r>
          <w:rPr>
            <w:noProof/>
            <w:webHidden/>
          </w:rPr>
          <w:tab/>
        </w:r>
        <w:r>
          <w:rPr>
            <w:noProof/>
            <w:webHidden/>
          </w:rPr>
          <w:fldChar w:fldCharType="begin"/>
        </w:r>
        <w:r>
          <w:rPr>
            <w:noProof/>
            <w:webHidden/>
          </w:rPr>
          <w:instrText xml:space="preserve"> PAGEREF _Toc174616930 \h </w:instrText>
        </w:r>
        <w:r>
          <w:rPr>
            <w:noProof/>
            <w:webHidden/>
          </w:rPr>
        </w:r>
        <w:r>
          <w:rPr>
            <w:noProof/>
            <w:webHidden/>
          </w:rPr>
          <w:fldChar w:fldCharType="separate"/>
        </w:r>
        <w:r>
          <w:rPr>
            <w:noProof/>
            <w:webHidden/>
          </w:rPr>
          <w:t>9</w:t>
        </w:r>
        <w:r>
          <w:rPr>
            <w:noProof/>
            <w:webHidden/>
          </w:rPr>
          <w:fldChar w:fldCharType="end"/>
        </w:r>
      </w:hyperlink>
    </w:p>
    <w:p w14:paraId="2B6C59EC" w14:textId="4E9E178D" w:rsidR="00BD0D54" w:rsidRDefault="00BD0D54">
      <w:pPr>
        <w:pStyle w:val="TOC3"/>
        <w:rPr>
          <w:rFonts w:asciiTheme="minorHAnsi" w:eastAsiaTheme="minorEastAsia" w:hAnsiTheme="minorHAnsi"/>
          <w:i w:val="0"/>
          <w:noProof/>
          <w:kern w:val="2"/>
          <w:sz w:val="22"/>
          <w:szCs w:val="22"/>
          <w14:ligatures w14:val="standardContextual"/>
        </w:rPr>
      </w:pPr>
      <w:hyperlink w:anchor="_Toc174616931" w:history="1">
        <w:r w:rsidRPr="00973B33">
          <w:rPr>
            <w:rStyle w:val="Hyperlink"/>
            <w:noProof/>
          </w:rPr>
          <w:t>3.1.1 Định nghĩa về SDN</w:t>
        </w:r>
        <w:r>
          <w:rPr>
            <w:noProof/>
            <w:webHidden/>
          </w:rPr>
          <w:tab/>
        </w:r>
        <w:r>
          <w:rPr>
            <w:noProof/>
            <w:webHidden/>
          </w:rPr>
          <w:fldChar w:fldCharType="begin"/>
        </w:r>
        <w:r>
          <w:rPr>
            <w:noProof/>
            <w:webHidden/>
          </w:rPr>
          <w:instrText xml:space="preserve"> PAGEREF _Toc174616931 \h </w:instrText>
        </w:r>
        <w:r>
          <w:rPr>
            <w:noProof/>
            <w:webHidden/>
          </w:rPr>
        </w:r>
        <w:r>
          <w:rPr>
            <w:noProof/>
            <w:webHidden/>
          </w:rPr>
          <w:fldChar w:fldCharType="separate"/>
        </w:r>
        <w:r>
          <w:rPr>
            <w:noProof/>
            <w:webHidden/>
          </w:rPr>
          <w:t>9</w:t>
        </w:r>
        <w:r>
          <w:rPr>
            <w:noProof/>
            <w:webHidden/>
          </w:rPr>
          <w:fldChar w:fldCharType="end"/>
        </w:r>
      </w:hyperlink>
    </w:p>
    <w:p w14:paraId="76C28ED1" w14:textId="04611F2C" w:rsidR="00BD0D54" w:rsidRDefault="00BD0D54">
      <w:pPr>
        <w:pStyle w:val="TOC3"/>
        <w:rPr>
          <w:rFonts w:asciiTheme="minorHAnsi" w:eastAsiaTheme="minorEastAsia" w:hAnsiTheme="minorHAnsi"/>
          <w:i w:val="0"/>
          <w:noProof/>
          <w:kern w:val="2"/>
          <w:sz w:val="22"/>
          <w:szCs w:val="22"/>
          <w14:ligatures w14:val="standardContextual"/>
        </w:rPr>
      </w:pPr>
      <w:hyperlink w:anchor="_Toc174616932" w:history="1">
        <w:r w:rsidRPr="00973B33">
          <w:rPr>
            <w:rStyle w:val="Hyperlink"/>
            <w:noProof/>
          </w:rPr>
          <w:t>3.1.2 Kiến trúc SDN</w:t>
        </w:r>
        <w:r>
          <w:rPr>
            <w:noProof/>
            <w:webHidden/>
          </w:rPr>
          <w:tab/>
        </w:r>
        <w:r>
          <w:rPr>
            <w:noProof/>
            <w:webHidden/>
          </w:rPr>
          <w:fldChar w:fldCharType="begin"/>
        </w:r>
        <w:r>
          <w:rPr>
            <w:noProof/>
            <w:webHidden/>
          </w:rPr>
          <w:instrText xml:space="preserve"> PAGEREF _Toc174616932 \h </w:instrText>
        </w:r>
        <w:r>
          <w:rPr>
            <w:noProof/>
            <w:webHidden/>
          </w:rPr>
        </w:r>
        <w:r>
          <w:rPr>
            <w:noProof/>
            <w:webHidden/>
          </w:rPr>
          <w:fldChar w:fldCharType="separate"/>
        </w:r>
        <w:r>
          <w:rPr>
            <w:noProof/>
            <w:webHidden/>
          </w:rPr>
          <w:t>11</w:t>
        </w:r>
        <w:r>
          <w:rPr>
            <w:noProof/>
            <w:webHidden/>
          </w:rPr>
          <w:fldChar w:fldCharType="end"/>
        </w:r>
      </w:hyperlink>
    </w:p>
    <w:p w14:paraId="20EDF132" w14:textId="0CA41F26" w:rsidR="00BD0D54" w:rsidRDefault="00BD0D54">
      <w:pPr>
        <w:pStyle w:val="TOC3"/>
        <w:rPr>
          <w:rFonts w:asciiTheme="minorHAnsi" w:eastAsiaTheme="minorEastAsia" w:hAnsiTheme="minorHAnsi"/>
          <w:i w:val="0"/>
          <w:noProof/>
          <w:kern w:val="2"/>
          <w:sz w:val="22"/>
          <w:szCs w:val="22"/>
          <w14:ligatures w14:val="standardContextual"/>
        </w:rPr>
      </w:pPr>
      <w:hyperlink w:anchor="_Toc174616933" w:history="1">
        <w:r w:rsidRPr="00973B33">
          <w:rPr>
            <w:rStyle w:val="Hyperlink"/>
            <w:noProof/>
          </w:rPr>
          <w:t>3.1.3 Giao thức OpenFlow</w:t>
        </w:r>
        <w:r>
          <w:rPr>
            <w:noProof/>
            <w:webHidden/>
          </w:rPr>
          <w:tab/>
        </w:r>
        <w:r>
          <w:rPr>
            <w:noProof/>
            <w:webHidden/>
          </w:rPr>
          <w:fldChar w:fldCharType="begin"/>
        </w:r>
        <w:r>
          <w:rPr>
            <w:noProof/>
            <w:webHidden/>
          </w:rPr>
          <w:instrText xml:space="preserve"> PAGEREF _Toc174616933 \h </w:instrText>
        </w:r>
        <w:r>
          <w:rPr>
            <w:noProof/>
            <w:webHidden/>
          </w:rPr>
        </w:r>
        <w:r>
          <w:rPr>
            <w:noProof/>
            <w:webHidden/>
          </w:rPr>
          <w:fldChar w:fldCharType="separate"/>
        </w:r>
        <w:r>
          <w:rPr>
            <w:noProof/>
            <w:webHidden/>
          </w:rPr>
          <w:t>12</w:t>
        </w:r>
        <w:r>
          <w:rPr>
            <w:noProof/>
            <w:webHidden/>
          </w:rPr>
          <w:fldChar w:fldCharType="end"/>
        </w:r>
      </w:hyperlink>
    </w:p>
    <w:p w14:paraId="634ADC03" w14:textId="685C807A" w:rsidR="00BD0D54" w:rsidRDefault="00BD0D54">
      <w:pPr>
        <w:pStyle w:val="TOC3"/>
        <w:rPr>
          <w:rFonts w:asciiTheme="minorHAnsi" w:eastAsiaTheme="minorEastAsia" w:hAnsiTheme="minorHAnsi"/>
          <w:i w:val="0"/>
          <w:noProof/>
          <w:kern w:val="2"/>
          <w:sz w:val="22"/>
          <w:szCs w:val="22"/>
          <w14:ligatures w14:val="standardContextual"/>
        </w:rPr>
      </w:pPr>
      <w:hyperlink w:anchor="_Toc174616934" w:history="1">
        <w:r w:rsidRPr="00973B33">
          <w:rPr>
            <w:rStyle w:val="Hyperlink"/>
            <w:noProof/>
          </w:rPr>
          <w:t>3.1.4 Ryu Controller</w:t>
        </w:r>
        <w:r>
          <w:rPr>
            <w:noProof/>
            <w:webHidden/>
          </w:rPr>
          <w:tab/>
        </w:r>
        <w:r>
          <w:rPr>
            <w:noProof/>
            <w:webHidden/>
          </w:rPr>
          <w:fldChar w:fldCharType="begin"/>
        </w:r>
        <w:r>
          <w:rPr>
            <w:noProof/>
            <w:webHidden/>
          </w:rPr>
          <w:instrText xml:space="preserve"> PAGEREF _Toc174616934 \h </w:instrText>
        </w:r>
        <w:r>
          <w:rPr>
            <w:noProof/>
            <w:webHidden/>
          </w:rPr>
        </w:r>
        <w:r>
          <w:rPr>
            <w:noProof/>
            <w:webHidden/>
          </w:rPr>
          <w:fldChar w:fldCharType="separate"/>
        </w:r>
        <w:r>
          <w:rPr>
            <w:noProof/>
            <w:webHidden/>
          </w:rPr>
          <w:t>14</w:t>
        </w:r>
        <w:r>
          <w:rPr>
            <w:noProof/>
            <w:webHidden/>
          </w:rPr>
          <w:fldChar w:fldCharType="end"/>
        </w:r>
      </w:hyperlink>
    </w:p>
    <w:p w14:paraId="49E7388E" w14:textId="45C3EE6D" w:rsidR="00BD0D54" w:rsidRDefault="00BD0D54">
      <w:pPr>
        <w:pStyle w:val="TOC2"/>
        <w:rPr>
          <w:rFonts w:asciiTheme="minorHAnsi" w:eastAsiaTheme="minorEastAsia" w:hAnsiTheme="minorHAnsi"/>
          <w:noProof/>
          <w:kern w:val="2"/>
          <w:sz w:val="22"/>
          <w:szCs w:val="22"/>
          <w14:ligatures w14:val="standardContextual"/>
        </w:rPr>
      </w:pPr>
      <w:hyperlink w:anchor="_Toc174616935" w:history="1">
        <w:r w:rsidRPr="00973B33">
          <w:rPr>
            <w:rStyle w:val="Hyperlink"/>
            <w:noProof/>
          </w:rPr>
          <w:t>3.2 Xây dựng mô hình mạng</w:t>
        </w:r>
        <w:r>
          <w:rPr>
            <w:noProof/>
            <w:webHidden/>
          </w:rPr>
          <w:tab/>
        </w:r>
        <w:r>
          <w:rPr>
            <w:noProof/>
            <w:webHidden/>
          </w:rPr>
          <w:fldChar w:fldCharType="begin"/>
        </w:r>
        <w:r>
          <w:rPr>
            <w:noProof/>
            <w:webHidden/>
          </w:rPr>
          <w:instrText xml:space="preserve"> PAGEREF _Toc174616935 \h </w:instrText>
        </w:r>
        <w:r>
          <w:rPr>
            <w:noProof/>
            <w:webHidden/>
          </w:rPr>
        </w:r>
        <w:r>
          <w:rPr>
            <w:noProof/>
            <w:webHidden/>
          </w:rPr>
          <w:fldChar w:fldCharType="separate"/>
        </w:r>
        <w:r>
          <w:rPr>
            <w:noProof/>
            <w:webHidden/>
          </w:rPr>
          <w:t>15</w:t>
        </w:r>
        <w:r>
          <w:rPr>
            <w:noProof/>
            <w:webHidden/>
          </w:rPr>
          <w:fldChar w:fldCharType="end"/>
        </w:r>
      </w:hyperlink>
    </w:p>
    <w:p w14:paraId="467174C8" w14:textId="3585D87D" w:rsidR="00BD0D54" w:rsidRDefault="00BD0D54">
      <w:pPr>
        <w:pStyle w:val="TOC2"/>
        <w:rPr>
          <w:rFonts w:asciiTheme="minorHAnsi" w:eastAsiaTheme="minorEastAsia" w:hAnsiTheme="minorHAnsi"/>
          <w:noProof/>
          <w:kern w:val="2"/>
          <w:sz w:val="22"/>
          <w:szCs w:val="22"/>
          <w14:ligatures w14:val="standardContextual"/>
        </w:rPr>
      </w:pPr>
      <w:hyperlink w:anchor="_Toc174616936" w:history="1">
        <w:r w:rsidRPr="00973B33">
          <w:rPr>
            <w:rStyle w:val="Hyperlink"/>
            <w:noProof/>
          </w:rPr>
          <w:t>3.3 Thu thập dữ liệu</w:t>
        </w:r>
        <w:r>
          <w:rPr>
            <w:noProof/>
            <w:webHidden/>
          </w:rPr>
          <w:tab/>
        </w:r>
        <w:r>
          <w:rPr>
            <w:noProof/>
            <w:webHidden/>
          </w:rPr>
          <w:fldChar w:fldCharType="begin"/>
        </w:r>
        <w:r>
          <w:rPr>
            <w:noProof/>
            <w:webHidden/>
          </w:rPr>
          <w:instrText xml:space="preserve"> PAGEREF _Toc174616936 \h </w:instrText>
        </w:r>
        <w:r>
          <w:rPr>
            <w:noProof/>
            <w:webHidden/>
          </w:rPr>
        </w:r>
        <w:r>
          <w:rPr>
            <w:noProof/>
            <w:webHidden/>
          </w:rPr>
          <w:fldChar w:fldCharType="separate"/>
        </w:r>
        <w:r>
          <w:rPr>
            <w:noProof/>
            <w:webHidden/>
          </w:rPr>
          <w:t>16</w:t>
        </w:r>
        <w:r>
          <w:rPr>
            <w:noProof/>
            <w:webHidden/>
          </w:rPr>
          <w:fldChar w:fldCharType="end"/>
        </w:r>
      </w:hyperlink>
    </w:p>
    <w:p w14:paraId="0999E44B" w14:textId="2E9CE093" w:rsidR="00BD0D54" w:rsidRDefault="00BD0D54">
      <w:pPr>
        <w:pStyle w:val="TOC3"/>
        <w:rPr>
          <w:rFonts w:asciiTheme="minorHAnsi" w:eastAsiaTheme="minorEastAsia" w:hAnsiTheme="minorHAnsi"/>
          <w:i w:val="0"/>
          <w:noProof/>
          <w:kern w:val="2"/>
          <w:sz w:val="22"/>
          <w:szCs w:val="22"/>
          <w14:ligatures w14:val="standardContextual"/>
        </w:rPr>
      </w:pPr>
      <w:hyperlink w:anchor="_Toc174616937" w:history="1">
        <w:r w:rsidRPr="00973B33">
          <w:rPr>
            <w:rStyle w:val="Hyperlink"/>
            <w:noProof/>
          </w:rPr>
          <w:t>3.3.1 Mô tả các bước trong quá trình thu thập dữ liệu</w:t>
        </w:r>
        <w:r>
          <w:rPr>
            <w:noProof/>
            <w:webHidden/>
          </w:rPr>
          <w:tab/>
        </w:r>
        <w:r>
          <w:rPr>
            <w:noProof/>
            <w:webHidden/>
          </w:rPr>
          <w:fldChar w:fldCharType="begin"/>
        </w:r>
        <w:r>
          <w:rPr>
            <w:noProof/>
            <w:webHidden/>
          </w:rPr>
          <w:instrText xml:space="preserve"> PAGEREF _Toc174616937 \h </w:instrText>
        </w:r>
        <w:r>
          <w:rPr>
            <w:noProof/>
            <w:webHidden/>
          </w:rPr>
        </w:r>
        <w:r>
          <w:rPr>
            <w:noProof/>
            <w:webHidden/>
          </w:rPr>
          <w:fldChar w:fldCharType="separate"/>
        </w:r>
        <w:r>
          <w:rPr>
            <w:noProof/>
            <w:webHidden/>
          </w:rPr>
          <w:t>16</w:t>
        </w:r>
        <w:r>
          <w:rPr>
            <w:noProof/>
            <w:webHidden/>
          </w:rPr>
          <w:fldChar w:fldCharType="end"/>
        </w:r>
      </w:hyperlink>
    </w:p>
    <w:p w14:paraId="6FD7B73B" w14:textId="304014B9" w:rsidR="00BD0D54" w:rsidRDefault="00BD0D54">
      <w:pPr>
        <w:pStyle w:val="TOC3"/>
        <w:rPr>
          <w:rFonts w:asciiTheme="minorHAnsi" w:eastAsiaTheme="minorEastAsia" w:hAnsiTheme="minorHAnsi"/>
          <w:i w:val="0"/>
          <w:noProof/>
          <w:kern w:val="2"/>
          <w:sz w:val="22"/>
          <w:szCs w:val="22"/>
          <w14:ligatures w14:val="standardContextual"/>
        </w:rPr>
      </w:pPr>
      <w:hyperlink w:anchor="_Toc174616938" w:history="1">
        <w:r w:rsidRPr="00973B33">
          <w:rPr>
            <w:rStyle w:val="Hyperlink"/>
            <w:noProof/>
          </w:rPr>
          <w:t>3.3.2 Mô tả dữ liệu</w:t>
        </w:r>
        <w:r>
          <w:rPr>
            <w:noProof/>
            <w:webHidden/>
          </w:rPr>
          <w:tab/>
        </w:r>
        <w:r>
          <w:rPr>
            <w:noProof/>
            <w:webHidden/>
          </w:rPr>
          <w:fldChar w:fldCharType="begin"/>
        </w:r>
        <w:r>
          <w:rPr>
            <w:noProof/>
            <w:webHidden/>
          </w:rPr>
          <w:instrText xml:space="preserve"> PAGEREF _Toc174616938 \h </w:instrText>
        </w:r>
        <w:r>
          <w:rPr>
            <w:noProof/>
            <w:webHidden/>
          </w:rPr>
        </w:r>
        <w:r>
          <w:rPr>
            <w:noProof/>
            <w:webHidden/>
          </w:rPr>
          <w:fldChar w:fldCharType="separate"/>
        </w:r>
        <w:r>
          <w:rPr>
            <w:noProof/>
            <w:webHidden/>
          </w:rPr>
          <w:t>17</w:t>
        </w:r>
        <w:r>
          <w:rPr>
            <w:noProof/>
            <w:webHidden/>
          </w:rPr>
          <w:fldChar w:fldCharType="end"/>
        </w:r>
      </w:hyperlink>
    </w:p>
    <w:p w14:paraId="419D5628" w14:textId="065F951C" w:rsidR="00BD0D54" w:rsidRDefault="00BD0D54">
      <w:pPr>
        <w:pStyle w:val="TOC2"/>
        <w:rPr>
          <w:rFonts w:asciiTheme="minorHAnsi" w:eastAsiaTheme="minorEastAsia" w:hAnsiTheme="minorHAnsi"/>
          <w:noProof/>
          <w:kern w:val="2"/>
          <w:sz w:val="22"/>
          <w:szCs w:val="22"/>
          <w14:ligatures w14:val="standardContextual"/>
        </w:rPr>
      </w:pPr>
      <w:hyperlink w:anchor="_Toc174616939" w:history="1">
        <w:r w:rsidRPr="00973B33">
          <w:rPr>
            <w:rStyle w:val="Hyperlink"/>
            <w:noProof/>
          </w:rPr>
          <w:t>3.4 Phân tích dữ liệu, xử lý dữ liệu, trích xuất các đặc trưng</w:t>
        </w:r>
        <w:r>
          <w:rPr>
            <w:noProof/>
            <w:webHidden/>
          </w:rPr>
          <w:tab/>
        </w:r>
        <w:r>
          <w:rPr>
            <w:noProof/>
            <w:webHidden/>
          </w:rPr>
          <w:fldChar w:fldCharType="begin"/>
        </w:r>
        <w:r>
          <w:rPr>
            <w:noProof/>
            <w:webHidden/>
          </w:rPr>
          <w:instrText xml:space="preserve"> PAGEREF _Toc174616939 \h </w:instrText>
        </w:r>
        <w:r>
          <w:rPr>
            <w:noProof/>
            <w:webHidden/>
          </w:rPr>
        </w:r>
        <w:r>
          <w:rPr>
            <w:noProof/>
            <w:webHidden/>
          </w:rPr>
          <w:fldChar w:fldCharType="separate"/>
        </w:r>
        <w:r>
          <w:rPr>
            <w:noProof/>
            <w:webHidden/>
          </w:rPr>
          <w:t>19</w:t>
        </w:r>
        <w:r>
          <w:rPr>
            <w:noProof/>
            <w:webHidden/>
          </w:rPr>
          <w:fldChar w:fldCharType="end"/>
        </w:r>
      </w:hyperlink>
    </w:p>
    <w:p w14:paraId="4BFF22F5" w14:textId="6B6EA137" w:rsidR="00BD0D54" w:rsidRDefault="00BD0D54">
      <w:pPr>
        <w:pStyle w:val="TOC3"/>
        <w:rPr>
          <w:rFonts w:asciiTheme="minorHAnsi" w:eastAsiaTheme="minorEastAsia" w:hAnsiTheme="minorHAnsi"/>
          <w:i w:val="0"/>
          <w:noProof/>
          <w:kern w:val="2"/>
          <w:sz w:val="22"/>
          <w:szCs w:val="22"/>
          <w14:ligatures w14:val="standardContextual"/>
        </w:rPr>
      </w:pPr>
      <w:hyperlink w:anchor="_Toc174616940" w:history="1">
        <w:r w:rsidRPr="00973B33">
          <w:rPr>
            <w:rStyle w:val="Hyperlink"/>
            <w:noProof/>
          </w:rPr>
          <w:t>3.4.1 Phân tích dữ liệu</w:t>
        </w:r>
        <w:r>
          <w:rPr>
            <w:noProof/>
            <w:webHidden/>
          </w:rPr>
          <w:tab/>
        </w:r>
        <w:r>
          <w:rPr>
            <w:noProof/>
            <w:webHidden/>
          </w:rPr>
          <w:fldChar w:fldCharType="begin"/>
        </w:r>
        <w:r>
          <w:rPr>
            <w:noProof/>
            <w:webHidden/>
          </w:rPr>
          <w:instrText xml:space="preserve"> PAGEREF _Toc174616940 \h </w:instrText>
        </w:r>
        <w:r>
          <w:rPr>
            <w:noProof/>
            <w:webHidden/>
          </w:rPr>
        </w:r>
        <w:r>
          <w:rPr>
            <w:noProof/>
            <w:webHidden/>
          </w:rPr>
          <w:fldChar w:fldCharType="separate"/>
        </w:r>
        <w:r>
          <w:rPr>
            <w:noProof/>
            <w:webHidden/>
          </w:rPr>
          <w:t>19</w:t>
        </w:r>
        <w:r>
          <w:rPr>
            <w:noProof/>
            <w:webHidden/>
          </w:rPr>
          <w:fldChar w:fldCharType="end"/>
        </w:r>
      </w:hyperlink>
    </w:p>
    <w:p w14:paraId="15ECF676" w14:textId="01C910AE" w:rsidR="00BD0D54" w:rsidRDefault="00BD0D54">
      <w:pPr>
        <w:pStyle w:val="TOC3"/>
        <w:rPr>
          <w:rFonts w:asciiTheme="minorHAnsi" w:eastAsiaTheme="minorEastAsia" w:hAnsiTheme="minorHAnsi"/>
          <w:i w:val="0"/>
          <w:noProof/>
          <w:kern w:val="2"/>
          <w:sz w:val="22"/>
          <w:szCs w:val="22"/>
          <w14:ligatures w14:val="standardContextual"/>
        </w:rPr>
      </w:pPr>
      <w:hyperlink w:anchor="_Toc174616941" w:history="1">
        <w:r w:rsidRPr="00973B33">
          <w:rPr>
            <w:rStyle w:val="Hyperlink"/>
            <w:noProof/>
          </w:rPr>
          <w:t>3.4.2 Xử lý dữ liệu</w:t>
        </w:r>
        <w:r>
          <w:rPr>
            <w:noProof/>
            <w:webHidden/>
          </w:rPr>
          <w:tab/>
        </w:r>
        <w:r>
          <w:rPr>
            <w:noProof/>
            <w:webHidden/>
          </w:rPr>
          <w:fldChar w:fldCharType="begin"/>
        </w:r>
        <w:r>
          <w:rPr>
            <w:noProof/>
            <w:webHidden/>
          </w:rPr>
          <w:instrText xml:space="preserve"> PAGEREF _Toc174616941 \h </w:instrText>
        </w:r>
        <w:r>
          <w:rPr>
            <w:noProof/>
            <w:webHidden/>
          </w:rPr>
        </w:r>
        <w:r>
          <w:rPr>
            <w:noProof/>
            <w:webHidden/>
          </w:rPr>
          <w:fldChar w:fldCharType="separate"/>
        </w:r>
        <w:r>
          <w:rPr>
            <w:noProof/>
            <w:webHidden/>
          </w:rPr>
          <w:t>19</w:t>
        </w:r>
        <w:r>
          <w:rPr>
            <w:noProof/>
            <w:webHidden/>
          </w:rPr>
          <w:fldChar w:fldCharType="end"/>
        </w:r>
      </w:hyperlink>
    </w:p>
    <w:p w14:paraId="3EB7BE18" w14:textId="4681AC31" w:rsidR="00BD0D54" w:rsidRDefault="00BD0D54">
      <w:pPr>
        <w:pStyle w:val="TOC3"/>
        <w:rPr>
          <w:rFonts w:asciiTheme="minorHAnsi" w:eastAsiaTheme="minorEastAsia" w:hAnsiTheme="minorHAnsi"/>
          <w:i w:val="0"/>
          <w:noProof/>
          <w:kern w:val="2"/>
          <w:sz w:val="22"/>
          <w:szCs w:val="22"/>
          <w14:ligatures w14:val="standardContextual"/>
        </w:rPr>
      </w:pPr>
      <w:hyperlink w:anchor="_Toc174616942" w:history="1">
        <w:r w:rsidRPr="00973B33">
          <w:rPr>
            <w:rStyle w:val="Hyperlink"/>
            <w:noProof/>
          </w:rPr>
          <w:t>3.4.3 Trích xuất các đặc trưng cho việc training các mô hình học máy</w:t>
        </w:r>
        <w:r>
          <w:rPr>
            <w:noProof/>
            <w:webHidden/>
          </w:rPr>
          <w:tab/>
        </w:r>
        <w:r>
          <w:rPr>
            <w:noProof/>
            <w:webHidden/>
          </w:rPr>
          <w:fldChar w:fldCharType="begin"/>
        </w:r>
        <w:r>
          <w:rPr>
            <w:noProof/>
            <w:webHidden/>
          </w:rPr>
          <w:instrText xml:space="preserve"> PAGEREF _Toc174616942 \h </w:instrText>
        </w:r>
        <w:r>
          <w:rPr>
            <w:noProof/>
            <w:webHidden/>
          </w:rPr>
        </w:r>
        <w:r>
          <w:rPr>
            <w:noProof/>
            <w:webHidden/>
          </w:rPr>
          <w:fldChar w:fldCharType="separate"/>
        </w:r>
        <w:r>
          <w:rPr>
            <w:noProof/>
            <w:webHidden/>
          </w:rPr>
          <w:t>20</w:t>
        </w:r>
        <w:r>
          <w:rPr>
            <w:noProof/>
            <w:webHidden/>
          </w:rPr>
          <w:fldChar w:fldCharType="end"/>
        </w:r>
      </w:hyperlink>
    </w:p>
    <w:p w14:paraId="2A048586" w14:textId="64272DD3" w:rsidR="00BD0D54" w:rsidRDefault="00BD0D54">
      <w:pPr>
        <w:pStyle w:val="TOC1"/>
        <w:rPr>
          <w:rFonts w:asciiTheme="minorHAnsi" w:eastAsiaTheme="minorEastAsia" w:hAnsiTheme="minorHAnsi"/>
          <w:b w:val="0"/>
          <w:noProof/>
          <w:kern w:val="2"/>
          <w:sz w:val="22"/>
          <w:szCs w:val="22"/>
          <w14:ligatures w14:val="standardContextual"/>
        </w:rPr>
      </w:pPr>
      <w:hyperlink w:anchor="_Toc174616943" w:history="1">
        <w:r w:rsidRPr="00973B33">
          <w:rPr>
            <w:rStyle w:val="Hyperlink"/>
            <w:noProof/>
          </w:rPr>
          <w:t>CHƯƠNG 4. THỰC NGHIỆM</w:t>
        </w:r>
        <w:r>
          <w:rPr>
            <w:noProof/>
            <w:webHidden/>
          </w:rPr>
          <w:tab/>
        </w:r>
        <w:r>
          <w:rPr>
            <w:noProof/>
            <w:webHidden/>
          </w:rPr>
          <w:fldChar w:fldCharType="begin"/>
        </w:r>
        <w:r>
          <w:rPr>
            <w:noProof/>
            <w:webHidden/>
          </w:rPr>
          <w:instrText xml:space="preserve"> PAGEREF _Toc174616943 \h </w:instrText>
        </w:r>
        <w:r>
          <w:rPr>
            <w:noProof/>
            <w:webHidden/>
          </w:rPr>
        </w:r>
        <w:r>
          <w:rPr>
            <w:noProof/>
            <w:webHidden/>
          </w:rPr>
          <w:fldChar w:fldCharType="separate"/>
        </w:r>
        <w:r>
          <w:rPr>
            <w:noProof/>
            <w:webHidden/>
          </w:rPr>
          <w:t>21</w:t>
        </w:r>
        <w:r>
          <w:rPr>
            <w:noProof/>
            <w:webHidden/>
          </w:rPr>
          <w:fldChar w:fldCharType="end"/>
        </w:r>
      </w:hyperlink>
    </w:p>
    <w:p w14:paraId="0A832140" w14:textId="7720B075" w:rsidR="00BD0D54" w:rsidRDefault="00BD0D54">
      <w:pPr>
        <w:pStyle w:val="TOC2"/>
        <w:rPr>
          <w:rFonts w:asciiTheme="minorHAnsi" w:eastAsiaTheme="minorEastAsia" w:hAnsiTheme="minorHAnsi"/>
          <w:noProof/>
          <w:kern w:val="2"/>
          <w:sz w:val="22"/>
          <w:szCs w:val="22"/>
          <w14:ligatures w14:val="standardContextual"/>
        </w:rPr>
      </w:pPr>
      <w:hyperlink w:anchor="_Toc174616944" w:history="1">
        <w:r w:rsidRPr="00973B33">
          <w:rPr>
            <w:rStyle w:val="Hyperlink"/>
            <w:noProof/>
          </w:rPr>
          <w:t>4.1 Các công nghệ cần chuẩn bị</w:t>
        </w:r>
        <w:r>
          <w:rPr>
            <w:noProof/>
            <w:webHidden/>
          </w:rPr>
          <w:tab/>
        </w:r>
        <w:r>
          <w:rPr>
            <w:noProof/>
            <w:webHidden/>
          </w:rPr>
          <w:fldChar w:fldCharType="begin"/>
        </w:r>
        <w:r>
          <w:rPr>
            <w:noProof/>
            <w:webHidden/>
          </w:rPr>
          <w:instrText xml:space="preserve"> PAGEREF _Toc174616944 \h </w:instrText>
        </w:r>
        <w:r>
          <w:rPr>
            <w:noProof/>
            <w:webHidden/>
          </w:rPr>
        </w:r>
        <w:r>
          <w:rPr>
            <w:noProof/>
            <w:webHidden/>
          </w:rPr>
          <w:fldChar w:fldCharType="separate"/>
        </w:r>
        <w:r>
          <w:rPr>
            <w:noProof/>
            <w:webHidden/>
          </w:rPr>
          <w:t>21</w:t>
        </w:r>
        <w:r>
          <w:rPr>
            <w:noProof/>
            <w:webHidden/>
          </w:rPr>
          <w:fldChar w:fldCharType="end"/>
        </w:r>
      </w:hyperlink>
    </w:p>
    <w:p w14:paraId="639F573C" w14:textId="6A74BF00" w:rsidR="00BD0D54" w:rsidRDefault="00BD0D54">
      <w:pPr>
        <w:pStyle w:val="TOC2"/>
        <w:rPr>
          <w:rFonts w:asciiTheme="minorHAnsi" w:eastAsiaTheme="minorEastAsia" w:hAnsiTheme="minorHAnsi"/>
          <w:noProof/>
          <w:kern w:val="2"/>
          <w:sz w:val="22"/>
          <w:szCs w:val="22"/>
          <w14:ligatures w14:val="standardContextual"/>
        </w:rPr>
      </w:pPr>
      <w:hyperlink w:anchor="_Toc174616945" w:history="1">
        <w:r w:rsidRPr="00973B33">
          <w:rPr>
            <w:rStyle w:val="Hyperlink"/>
            <w:noProof/>
          </w:rPr>
          <w:t>4.2 Thực nghiệm phát hiện DDos</w:t>
        </w:r>
        <w:r>
          <w:rPr>
            <w:noProof/>
            <w:webHidden/>
          </w:rPr>
          <w:tab/>
        </w:r>
        <w:r>
          <w:rPr>
            <w:noProof/>
            <w:webHidden/>
          </w:rPr>
          <w:fldChar w:fldCharType="begin"/>
        </w:r>
        <w:r>
          <w:rPr>
            <w:noProof/>
            <w:webHidden/>
          </w:rPr>
          <w:instrText xml:space="preserve"> PAGEREF _Toc174616945 \h </w:instrText>
        </w:r>
        <w:r>
          <w:rPr>
            <w:noProof/>
            <w:webHidden/>
          </w:rPr>
        </w:r>
        <w:r>
          <w:rPr>
            <w:noProof/>
            <w:webHidden/>
          </w:rPr>
          <w:fldChar w:fldCharType="separate"/>
        </w:r>
        <w:r>
          <w:rPr>
            <w:noProof/>
            <w:webHidden/>
          </w:rPr>
          <w:t>21</w:t>
        </w:r>
        <w:r>
          <w:rPr>
            <w:noProof/>
            <w:webHidden/>
          </w:rPr>
          <w:fldChar w:fldCharType="end"/>
        </w:r>
      </w:hyperlink>
    </w:p>
    <w:p w14:paraId="72E28178" w14:textId="2DDBE770" w:rsidR="00BD0D54" w:rsidRDefault="00BD0D54">
      <w:pPr>
        <w:pStyle w:val="TOC3"/>
        <w:rPr>
          <w:rFonts w:asciiTheme="minorHAnsi" w:eastAsiaTheme="minorEastAsia" w:hAnsiTheme="minorHAnsi"/>
          <w:i w:val="0"/>
          <w:noProof/>
          <w:kern w:val="2"/>
          <w:sz w:val="22"/>
          <w:szCs w:val="22"/>
          <w14:ligatures w14:val="standardContextual"/>
        </w:rPr>
      </w:pPr>
      <w:hyperlink w:anchor="_Toc174616946" w:history="1">
        <w:r w:rsidRPr="00973B33">
          <w:rPr>
            <w:rStyle w:val="Hyperlink"/>
            <w:noProof/>
          </w:rPr>
          <w:t>4.2.1 Trên máy Ubuntu ryu</w:t>
        </w:r>
        <w:r>
          <w:rPr>
            <w:noProof/>
            <w:webHidden/>
          </w:rPr>
          <w:tab/>
        </w:r>
        <w:r>
          <w:rPr>
            <w:noProof/>
            <w:webHidden/>
          </w:rPr>
          <w:fldChar w:fldCharType="begin"/>
        </w:r>
        <w:r>
          <w:rPr>
            <w:noProof/>
            <w:webHidden/>
          </w:rPr>
          <w:instrText xml:space="preserve"> PAGEREF _Toc174616946 \h </w:instrText>
        </w:r>
        <w:r>
          <w:rPr>
            <w:noProof/>
            <w:webHidden/>
          </w:rPr>
        </w:r>
        <w:r>
          <w:rPr>
            <w:noProof/>
            <w:webHidden/>
          </w:rPr>
          <w:fldChar w:fldCharType="separate"/>
        </w:r>
        <w:r>
          <w:rPr>
            <w:noProof/>
            <w:webHidden/>
          </w:rPr>
          <w:t>21</w:t>
        </w:r>
        <w:r>
          <w:rPr>
            <w:noProof/>
            <w:webHidden/>
          </w:rPr>
          <w:fldChar w:fldCharType="end"/>
        </w:r>
      </w:hyperlink>
    </w:p>
    <w:p w14:paraId="768DCF47" w14:textId="0E20B78F" w:rsidR="00BD0D54" w:rsidRDefault="00BD0D54">
      <w:pPr>
        <w:pStyle w:val="TOC3"/>
        <w:rPr>
          <w:rFonts w:asciiTheme="minorHAnsi" w:eastAsiaTheme="minorEastAsia" w:hAnsiTheme="minorHAnsi"/>
          <w:i w:val="0"/>
          <w:noProof/>
          <w:kern w:val="2"/>
          <w:sz w:val="22"/>
          <w:szCs w:val="22"/>
          <w14:ligatures w14:val="standardContextual"/>
        </w:rPr>
      </w:pPr>
      <w:hyperlink w:anchor="_Toc174616947" w:history="1">
        <w:r w:rsidRPr="00973B33">
          <w:rPr>
            <w:rStyle w:val="Hyperlink"/>
            <w:noProof/>
          </w:rPr>
          <w:t>4.2.2 Trên máy Mininet VM</w:t>
        </w:r>
        <w:r>
          <w:rPr>
            <w:noProof/>
            <w:webHidden/>
          </w:rPr>
          <w:tab/>
        </w:r>
        <w:r>
          <w:rPr>
            <w:noProof/>
            <w:webHidden/>
          </w:rPr>
          <w:fldChar w:fldCharType="begin"/>
        </w:r>
        <w:r>
          <w:rPr>
            <w:noProof/>
            <w:webHidden/>
          </w:rPr>
          <w:instrText xml:space="preserve"> PAGEREF _Toc174616947 \h </w:instrText>
        </w:r>
        <w:r>
          <w:rPr>
            <w:noProof/>
            <w:webHidden/>
          </w:rPr>
        </w:r>
        <w:r>
          <w:rPr>
            <w:noProof/>
            <w:webHidden/>
          </w:rPr>
          <w:fldChar w:fldCharType="separate"/>
        </w:r>
        <w:r>
          <w:rPr>
            <w:noProof/>
            <w:webHidden/>
          </w:rPr>
          <w:t>21</w:t>
        </w:r>
        <w:r>
          <w:rPr>
            <w:noProof/>
            <w:webHidden/>
          </w:rPr>
          <w:fldChar w:fldCharType="end"/>
        </w:r>
      </w:hyperlink>
    </w:p>
    <w:p w14:paraId="3955CC35" w14:textId="608085EF" w:rsidR="00BD0D54" w:rsidRDefault="00BD0D54">
      <w:pPr>
        <w:pStyle w:val="TOC2"/>
        <w:rPr>
          <w:rFonts w:asciiTheme="minorHAnsi" w:eastAsiaTheme="minorEastAsia" w:hAnsiTheme="minorHAnsi"/>
          <w:noProof/>
          <w:kern w:val="2"/>
          <w:sz w:val="22"/>
          <w:szCs w:val="22"/>
          <w14:ligatures w14:val="standardContextual"/>
        </w:rPr>
      </w:pPr>
      <w:hyperlink w:anchor="_Toc174616948" w:history="1">
        <w:r w:rsidRPr="00973B33">
          <w:rPr>
            <w:rStyle w:val="Hyperlink"/>
            <w:noProof/>
          </w:rPr>
          <w:t>4.3 Thực nghiệm phát hiện tấn công và kết quả</w:t>
        </w:r>
        <w:r>
          <w:rPr>
            <w:noProof/>
            <w:webHidden/>
          </w:rPr>
          <w:tab/>
        </w:r>
        <w:r>
          <w:rPr>
            <w:noProof/>
            <w:webHidden/>
          </w:rPr>
          <w:fldChar w:fldCharType="begin"/>
        </w:r>
        <w:r>
          <w:rPr>
            <w:noProof/>
            <w:webHidden/>
          </w:rPr>
          <w:instrText xml:space="preserve"> PAGEREF _Toc174616948 \h </w:instrText>
        </w:r>
        <w:r>
          <w:rPr>
            <w:noProof/>
            <w:webHidden/>
          </w:rPr>
        </w:r>
        <w:r>
          <w:rPr>
            <w:noProof/>
            <w:webHidden/>
          </w:rPr>
          <w:fldChar w:fldCharType="separate"/>
        </w:r>
        <w:r>
          <w:rPr>
            <w:noProof/>
            <w:webHidden/>
          </w:rPr>
          <w:t>22</w:t>
        </w:r>
        <w:r>
          <w:rPr>
            <w:noProof/>
            <w:webHidden/>
          </w:rPr>
          <w:fldChar w:fldCharType="end"/>
        </w:r>
      </w:hyperlink>
    </w:p>
    <w:p w14:paraId="2B87D902" w14:textId="565362A7" w:rsidR="00BD0D54" w:rsidRDefault="00BD0D54">
      <w:pPr>
        <w:pStyle w:val="TOC3"/>
        <w:rPr>
          <w:rFonts w:asciiTheme="minorHAnsi" w:eastAsiaTheme="minorEastAsia" w:hAnsiTheme="minorHAnsi"/>
          <w:i w:val="0"/>
          <w:noProof/>
          <w:kern w:val="2"/>
          <w:sz w:val="22"/>
          <w:szCs w:val="22"/>
          <w14:ligatures w14:val="standardContextual"/>
        </w:rPr>
      </w:pPr>
      <w:hyperlink w:anchor="_Toc174616949" w:history="1">
        <w:r w:rsidRPr="00973B33">
          <w:rPr>
            <w:rStyle w:val="Hyperlink"/>
            <w:noProof/>
          </w:rPr>
          <w:t>4.3.1 Kiểm tra truy cập tới Web server</w:t>
        </w:r>
        <w:r>
          <w:rPr>
            <w:noProof/>
            <w:webHidden/>
          </w:rPr>
          <w:tab/>
        </w:r>
        <w:r>
          <w:rPr>
            <w:noProof/>
            <w:webHidden/>
          </w:rPr>
          <w:fldChar w:fldCharType="begin"/>
        </w:r>
        <w:r>
          <w:rPr>
            <w:noProof/>
            <w:webHidden/>
          </w:rPr>
          <w:instrText xml:space="preserve"> PAGEREF _Toc174616949 \h </w:instrText>
        </w:r>
        <w:r>
          <w:rPr>
            <w:noProof/>
            <w:webHidden/>
          </w:rPr>
        </w:r>
        <w:r>
          <w:rPr>
            <w:noProof/>
            <w:webHidden/>
          </w:rPr>
          <w:fldChar w:fldCharType="separate"/>
        </w:r>
        <w:r>
          <w:rPr>
            <w:noProof/>
            <w:webHidden/>
          </w:rPr>
          <w:t>22</w:t>
        </w:r>
        <w:r>
          <w:rPr>
            <w:noProof/>
            <w:webHidden/>
          </w:rPr>
          <w:fldChar w:fldCharType="end"/>
        </w:r>
      </w:hyperlink>
    </w:p>
    <w:p w14:paraId="159CEDB5" w14:textId="3E367A64" w:rsidR="00BD0D54" w:rsidRDefault="00BD0D54">
      <w:pPr>
        <w:pStyle w:val="TOC3"/>
        <w:rPr>
          <w:rFonts w:asciiTheme="minorHAnsi" w:eastAsiaTheme="minorEastAsia" w:hAnsiTheme="minorHAnsi"/>
          <w:i w:val="0"/>
          <w:noProof/>
          <w:kern w:val="2"/>
          <w:sz w:val="22"/>
          <w:szCs w:val="22"/>
          <w14:ligatures w14:val="standardContextual"/>
        </w:rPr>
      </w:pPr>
      <w:hyperlink w:anchor="_Toc174616950" w:history="1">
        <w:r w:rsidRPr="00973B33">
          <w:rPr>
            <w:rStyle w:val="Hyperlink"/>
            <w:noProof/>
          </w:rPr>
          <w:t>4.3.2 Thực hiện tấn công HTTP Flood tới Web Server</w:t>
        </w:r>
        <w:r>
          <w:rPr>
            <w:noProof/>
            <w:webHidden/>
          </w:rPr>
          <w:tab/>
        </w:r>
        <w:r>
          <w:rPr>
            <w:noProof/>
            <w:webHidden/>
          </w:rPr>
          <w:fldChar w:fldCharType="begin"/>
        </w:r>
        <w:r>
          <w:rPr>
            <w:noProof/>
            <w:webHidden/>
          </w:rPr>
          <w:instrText xml:space="preserve"> PAGEREF _Toc174616950 \h </w:instrText>
        </w:r>
        <w:r>
          <w:rPr>
            <w:noProof/>
            <w:webHidden/>
          </w:rPr>
        </w:r>
        <w:r>
          <w:rPr>
            <w:noProof/>
            <w:webHidden/>
          </w:rPr>
          <w:fldChar w:fldCharType="separate"/>
        </w:r>
        <w:r>
          <w:rPr>
            <w:noProof/>
            <w:webHidden/>
          </w:rPr>
          <w:t>24</w:t>
        </w:r>
        <w:r>
          <w:rPr>
            <w:noProof/>
            <w:webHidden/>
          </w:rPr>
          <w:fldChar w:fldCharType="end"/>
        </w:r>
      </w:hyperlink>
    </w:p>
    <w:p w14:paraId="4057F346" w14:textId="2D85F9C5" w:rsidR="00BD0D54" w:rsidRDefault="00BD0D54">
      <w:pPr>
        <w:pStyle w:val="TOC3"/>
        <w:rPr>
          <w:rFonts w:asciiTheme="minorHAnsi" w:eastAsiaTheme="minorEastAsia" w:hAnsiTheme="minorHAnsi"/>
          <w:i w:val="0"/>
          <w:noProof/>
          <w:kern w:val="2"/>
          <w:sz w:val="22"/>
          <w:szCs w:val="22"/>
          <w14:ligatures w14:val="standardContextual"/>
        </w:rPr>
      </w:pPr>
      <w:hyperlink w:anchor="_Toc174616951" w:history="1">
        <w:r w:rsidRPr="00973B33">
          <w:rPr>
            <w:rStyle w:val="Hyperlink"/>
            <w:noProof/>
          </w:rPr>
          <w:t>4.3.3 Thực hiện tấn cống ICMP Flood tới h2</w:t>
        </w:r>
        <w:r>
          <w:rPr>
            <w:noProof/>
            <w:webHidden/>
          </w:rPr>
          <w:tab/>
        </w:r>
        <w:r>
          <w:rPr>
            <w:noProof/>
            <w:webHidden/>
          </w:rPr>
          <w:fldChar w:fldCharType="begin"/>
        </w:r>
        <w:r>
          <w:rPr>
            <w:noProof/>
            <w:webHidden/>
          </w:rPr>
          <w:instrText xml:space="preserve"> PAGEREF _Toc174616951 \h </w:instrText>
        </w:r>
        <w:r>
          <w:rPr>
            <w:noProof/>
            <w:webHidden/>
          </w:rPr>
        </w:r>
        <w:r>
          <w:rPr>
            <w:noProof/>
            <w:webHidden/>
          </w:rPr>
          <w:fldChar w:fldCharType="separate"/>
        </w:r>
        <w:r>
          <w:rPr>
            <w:noProof/>
            <w:webHidden/>
          </w:rPr>
          <w:t>25</w:t>
        </w:r>
        <w:r>
          <w:rPr>
            <w:noProof/>
            <w:webHidden/>
          </w:rPr>
          <w:fldChar w:fldCharType="end"/>
        </w:r>
      </w:hyperlink>
    </w:p>
    <w:p w14:paraId="091C98F4" w14:textId="049C422E" w:rsidR="00BD0D54" w:rsidRDefault="00BD0D54">
      <w:pPr>
        <w:pStyle w:val="TOC3"/>
        <w:rPr>
          <w:rFonts w:asciiTheme="minorHAnsi" w:eastAsiaTheme="minorEastAsia" w:hAnsiTheme="minorHAnsi"/>
          <w:i w:val="0"/>
          <w:noProof/>
          <w:kern w:val="2"/>
          <w:sz w:val="22"/>
          <w:szCs w:val="22"/>
          <w14:ligatures w14:val="standardContextual"/>
        </w:rPr>
      </w:pPr>
      <w:hyperlink w:anchor="_Toc174616952" w:history="1">
        <w:r w:rsidRPr="00973B33">
          <w:rPr>
            <w:rStyle w:val="Hyperlink"/>
            <w:noProof/>
          </w:rPr>
          <w:t>4.3.4 Thực hiện tấn công UDP Flood tới h3</w:t>
        </w:r>
        <w:r>
          <w:rPr>
            <w:noProof/>
            <w:webHidden/>
          </w:rPr>
          <w:tab/>
        </w:r>
        <w:r>
          <w:rPr>
            <w:noProof/>
            <w:webHidden/>
          </w:rPr>
          <w:fldChar w:fldCharType="begin"/>
        </w:r>
        <w:r>
          <w:rPr>
            <w:noProof/>
            <w:webHidden/>
          </w:rPr>
          <w:instrText xml:space="preserve"> PAGEREF _Toc174616952 \h </w:instrText>
        </w:r>
        <w:r>
          <w:rPr>
            <w:noProof/>
            <w:webHidden/>
          </w:rPr>
        </w:r>
        <w:r>
          <w:rPr>
            <w:noProof/>
            <w:webHidden/>
          </w:rPr>
          <w:fldChar w:fldCharType="separate"/>
        </w:r>
        <w:r>
          <w:rPr>
            <w:noProof/>
            <w:webHidden/>
          </w:rPr>
          <w:t>26</w:t>
        </w:r>
        <w:r>
          <w:rPr>
            <w:noProof/>
            <w:webHidden/>
          </w:rPr>
          <w:fldChar w:fldCharType="end"/>
        </w:r>
      </w:hyperlink>
    </w:p>
    <w:p w14:paraId="292477EC" w14:textId="5982C5DC" w:rsidR="00BD0D54" w:rsidRDefault="00BD0D54">
      <w:pPr>
        <w:pStyle w:val="TOC3"/>
        <w:rPr>
          <w:rFonts w:asciiTheme="minorHAnsi" w:eastAsiaTheme="minorEastAsia" w:hAnsiTheme="minorHAnsi"/>
          <w:i w:val="0"/>
          <w:noProof/>
          <w:kern w:val="2"/>
          <w:sz w:val="22"/>
          <w:szCs w:val="22"/>
          <w14:ligatures w14:val="standardContextual"/>
        </w:rPr>
      </w:pPr>
      <w:hyperlink w:anchor="_Toc174616953" w:history="1">
        <w:r w:rsidRPr="00973B33">
          <w:rPr>
            <w:rStyle w:val="Hyperlink"/>
            <w:noProof/>
          </w:rPr>
          <w:t>4.3.5 Thực hiện tấn công TCP-SYN Flood tới h4</w:t>
        </w:r>
        <w:r>
          <w:rPr>
            <w:noProof/>
            <w:webHidden/>
          </w:rPr>
          <w:tab/>
        </w:r>
        <w:r>
          <w:rPr>
            <w:noProof/>
            <w:webHidden/>
          </w:rPr>
          <w:fldChar w:fldCharType="begin"/>
        </w:r>
        <w:r>
          <w:rPr>
            <w:noProof/>
            <w:webHidden/>
          </w:rPr>
          <w:instrText xml:space="preserve"> PAGEREF _Toc174616953 \h </w:instrText>
        </w:r>
        <w:r>
          <w:rPr>
            <w:noProof/>
            <w:webHidden/>
          </w:rPr>
        </w:r>
        <w:r>
          <w:rPr>
            <w:noProof/>
            <w:webHidden/>
          </w:rPr>
          <w:fldChar w:fldCharType="separate"/>
        </w:r>
        <w:r>
          <w:rPr>
            <w:noProof/>
            <w:webHidden/>
          </w:rPr>
          <w:t>27</w:t>
        </w:r>
        <w:r>
          <w:rPr>
            <w:noProof/>
            <w:webHidden/>
          </w:rPr>
          <w:fldChar w:fldCharType="end"/>
        </w:r>
      </w:hyperlink>
    </w:p>
    <w:p w14:paraId="771963CF" w14:textId="3D9AC7F1" w:rsidR="00BD0D54" w:rsidRDefault="00BD0D54">
      <w:pPr>
        <w:pStyle w:val="TOC2"/>
        <w:rPr>
          <w:rFonts w:asciiTheme="minorHAnsi" w:eastAsiaTheme="minorEastAsia" w:hAnsiTheme="minorHAnsi"/>
          <w:noProof/>
          <w:kern w:val="2"/>
          <w:sz w:val="22"/>
          <w:szCs w:val="22"/>
          <w14:ligatures w14:val="standardContextual"/>
        </w:rPr>
      </w:pPr>
      <w:hyperlink w:anchor="_Toc174616954" w:history="1">
        <w:r w:rsidRPr="00973B33">
          <w:rPr>
            <w:rStyle w:val="Hyperlink"/>
            <w:noProof/>
          </w:rPr>
          <w:t>4.4 Thực nghiệm biện pháp ngăn chặn và kết quả</w:t>
        </w:r>
        <w:r>
          <w:rPr>
            <w:noProof/>
            <w:webHidden/>
          </w:rPr>
          <w:tab/>
        </w:r>
        <w:r>
          <w:rPr>
            <w:noProof/>
            <w:webHidden/>
          </w:rPr>
          <w:fldChar w:fldCharType="begin"/>
        </w:r>
        <w:r>
          <w:rPr>
            <w:noProof/>
            <w:webHidden/>
          </w:rPr>
          <w:instrText xml:space="preserve"> PAGEREF _Toc174616954 \h </w:instrText>
        </w:r>
        <w:r>
          <w:rPr>
            <w:noProof/>
            <w:webHidden/>
          </w:rPr>
        </w:r>
        <w:r>
          <w:rPr>
            <w:noProof/>
            <w:webHidden/>
          </w:rPr>
          <w:fldChar w:fldCharType="separate"/>
        </w:r>
        <w:r>
          <w:rPr>
            <w:noProof/>
            <w:webHidden/>
          </w:rPr>
          <w:t>28</w:t>
        </w:r>
        <w:r>
          <w:rPr>
            <w:noProof/>
            <w:webHidden/>
          </w:rPr>
          <w:fldChar w:fldCharType="end"/>
        </w:r>
      </w:hyperlink>
    </w:p>
    <w:p w14:paraId="2416FC8E" w14:textId="5CAB711B" w:rsidR="00BD0D54" w:rsidRDefault="00BD0D54">
      <w:pPr>
        <w:pStyle w:val="TOC3"/>
        <w:rPr>
          <w:rFonts w:asciiTheme="minorHAnsi" w:eastAsiaTheme="minorEastAsia" w:hAnsiTheme="minorHAnsi"/>
          <w:i w:val="0"/>
          <w:noProof/>
          <w:kern w:val="2"/>
          <w:sz w:val="22"/>
          <w:szCs w:val="22"/>
          <w14:ligatures w14:val="standardContextual"/>
        </w:rPr>
      </w:pPr>
      <w:hyperlink w:anchor="_Toc174616955" w:history="1">
        <w:r w:rsidRPr="00973B33">
          <w:rPr>
            <w:rStyle w:val="Hyperlink"/>
            <w:noProof/>
          </w:rPr>
          <w:t>4.4.1 Trên máy Ubuntu RYU</w:t>
        </w:r>
        <w:r>
          <w:rPr>
            <w:noProof/>
            <w:webHidden/>
          </w:rPr>
          <w:tab/>
        </w:r>
        <w:r>
          <w:rPr>
            <w:noProof/>
            <w:webHidden/>
          </w:rPr>
          <w:fldChar w:fldCharType="begin"/>
        </w:r>
        <w:r>
          <w:rPr>
            <w:noProof/>
            <w:webHidden/>
          </w:rPr>
          <w:instrText xml:space="preserve"> PAGEREF _Toc174616955 \h </w:instrText>
        </w:r>
        <w:r>
          <w:rPr>
            <w:noProof/>
            <w:webHidden/>
          </w:rPr>
        </w:r>
        <w:r>
          <w:rPr>
            <w:noProof/>
            <w:webHidden/>
          </w:rPr>
          <w:fldChar w:fldCharType="separate"/>
        </w:r>
        <w:r>
          <w:rPr>
            <w:noProof/>
            <w:webHidden/>
          </w:rPr>
          <w:t>28</w:t>
        </w:r>
        <w:r>
          <w:rPr>
            <w:noProof/>
            <w:webHidden/>
          </w:rPr>
          <w:fldChar w:fldCharType="end"/>
        </w:r>
      </w:hyperlink>
    </w:p>
    <w:p w14:paraId="20E38CE9" w14:textId="148EF8C4" w:rsidR="00BD0D54" w:rsidRDefault="00BD0D54">
      <w:pPr>
        <w:pStyle w:val="TOC3"/>
        <w:rPr>
          <w:rFonts w:asciiTheme="minorHAnsi" w:eastAsiaTheme="minorEastAsia" w:hAnsiTheme="minorHAnsi"/>
          <w:i w:val="0"/>
          <w:noProof/>
          <w:kern w:val="2"/>
          <w:sz w:val="22"/>
          <w:szCs w:val="22"/>
          <w14:ligatures w14:val="standardContextual"/>
        </w:rPr>
      </w:pPr>
      <w:hyperlink w:anchor="_Toc174616956" w:history="1">
        <w:r w:rsidRPr="00973B33">
          <w:rPr>
            <w:rStyle w:val="Hyperlink"/>
            <w:noProof/>
          </w:rPr>
          <w:t>4.4.2 Thực nghiệm tấn công và ngăn chặn block port khi phát hiện DDos</w:t>
        </w:r>
        <w:r>
          <w:rPr>
            <w:noProof/>
            <w:webHidden/>
          </w:rPr>
          <w:tab/>
        </w:r>
        <w:r>
          <w:rPr>
            <w:noProof/>
            <w:webHidden/>
          </w:rPr>
          <w:fldChar w:fldCharType="begin"/>
        </w:r>
        <w:r>
          <w:rPr>
            <w:noProof/>
            <w:webHidden/>
          </w:rPr>
          <w:instrText xml:space="preserve"> PAGEREF _Toc174616956 \h </w:instrText>
        </w:r>
        <w:r>
          <w:rPr>
            <w:noProof/>
            <w:webHidden/>
          </w:rPr>
        </w:r>
        <w:r>
          <w:rPr>
            <w:noProof/>
            <w:webHidden/>
          </w:rPr>
          <w:fldChar w:fldCharType="separate"/>
        </w:r>
        <w:r>
          <w:rPr>
            <w:noProof/>
            <w:webHidden/>
          </w:rPr>
          <w:t>29</w:t>
        </w:r>
        <w:r>
          <w:rPr>
            <w:noProof/>
            <w:webHidden/>
          </w:rPr>
          <w:fldChar w:fldCharType="end"/>
        </w:r>
      </w:hyperlink>
    </w:p>
    <w:p w14:paraId="54A17865" w14:textId="01BB6031" w:rsidR="00BD0D54" w:rsidRDefault="00BD0D54">
      <w:pPr>
        <w:pStyle w:val="TOC1"/>
        <w:rPr>
          <w:rFonts w:asciiTheme="minorHAnsi" w:eastAsiaTheme="minorEastAsia" w:hAnsiTheme="minorHAnsi"/>
          <w:b w:val="0"/>
          <w:noProof/>
          <w:kern w:val="2"/>
          <w:sz w:val="22"/>
          <w:szCs w:val="22"/>
          <w14:ligatures w14:val="standardContextual"/>
        </w:rPr>
      </w:pPr>
      <w:hyperlink w:anchor="_Toc174616957" w:history="1">
        <w:r w:rsidRPr="00973B33">
          <w:rPr>
            <w:rStyle w:val="Hyperlink"/>
            <w:noProof/>
          </w:rPr>
          <w:t>CHƯƠNG 5. KẾT LUẬN</w:t>
        </w:r>
        <w:r>
          <w:rPr>
            <w:noProof/>
            <w:webHidden/>
          </w:rPr>
          <w:tab/>
        </w:r>
        <w:r>
          <w:rPr>
            <w:noProof/>
            <w:webHidden/>
          </w:rPr>
          <w:fldChar w:fldCharType="begin"/>
        </w:r>
        <w:r>
          <w:rPr>
            <w:noProof/>
            <w:webHidden/>
          </w:rPr>
          <w:instrText xml:space="preserve"> PAGEREF _Toc174616957 \h </w:instrText>
        </w:r>
        <w:r>
          <w:rPr>
            <w:noProof/>
            <w:webHidden/>
          </w:rPr>
        </w:r>
        <w:r>
          <w:rPr>
            <w:noProof/>
            <w:webHidden/>
          </w:rPr>
          <w:fldChar w:fldCharType="separate"/>
        </w:r>
        <w:r>
          <w:rPr>
            <w:noProof/>
            <w:webHidden/>
          </w:rPr>
          <w:t>32</w:t>
        </w:r>
        <w:r>
          <w:rPr>
            <w:noProof/>
            <w:webHidden/>
          </w:rPr>
          <w:fldChar w:fldCharType="end"/>
        </w:r>
      </w:hyperlink>
    </w:p>
    <w:p w14:paraId="5194ABE8" w14:textId="0615CBE8" w:rsidR="00BD0D54" w:rsidRDefault="00BD0D54">
      <w:pPr>
        <w:pStyle w:val="TOC2"/>
        <w:rPr>
          <w:rFonts w:asciiTheme="minorHAnsi" w:eastAsiaTheme="minorEastAsia" w:hAnsiTheme="minorHAnsi"/>
          <w:noProof/>
          <w:kern w:val="2"/>
          <w:sz w:val="22"/>
          <w:szCs w:val="22"/>
          <w14:ligatures w14:val="standardContextual"/>
        </w:rPr>
      </w:pPr>
      <w:hyperlink w:anchor="_Toc174616958" w:history="1">
        <w:r w:rsidRPr="00973B33">
          <w:rPr>
            <w:rStyle w:val="Hyperlink"/>
            <w:noProof/>
          </w:rPr>
          <w:t>5.1 Kết luận</w:t>
        </w:r>
        <w:r>
          <w:rPr>
            <w:noProof/>
            <w:webHidden/>
          </w:rPr>
          <w:tab/>
        </w:r>
        <w:r>
          <w:rPr>
            <w:noProof/>
            <w:webHidden/>
          </w:rPr>
          <w:fldChar w:fldCharType="begin"/>
        </w:r>
        <w:r>
          <w:rPr>
            <w:noProof/>
            <w:webHidden/>
          </w:rPr>
          <w:instrText xml:space="preserve"> PAGEREF _Toc174616958 \h </w:instrText>
        </w:r>
        <w:r>
          <w:rPr>
            <w:noProof/>
            <w:webHidden/>
          </w:rPr>
        </w:r>
        <w:r>
          <w:rPr>
            <w:noProof/>
            <w:webHidden/>
          </w:rPr>
          <w:fldChar w:fldCharType="separate"/>
        </w:r>
        <w:r>
          <w:rPr>
            <w:noProof/>
            <w:webHidden/>
          </w:rPr>
          <w:t>32</w:t>
        </w:r>
        <w:r>
          <w:rPr>
            <w:noProof/>
            <w:webHidden/>
          </w:rPr>
          <w:fldChar w:fldCharType="end"/>
        </w:r>
      </w:hyperlink>
    </w:p>
    <w:p w14:paraId="4F93CEBA" w14:textId="6D377D17" w:rsidR="00BD0D54" w:rsidRDefault="00BD0D54">
      <w:pPr>
        <w:pStyle w:val="TOC2"/>
        <w:rPr>
          <w:rFonts w:asciiTheme="minorHAnsi" w:eastAsiaTheme="minorEastAsia" w:hAnsiTheme="minorHAnsi"/>
          <w:noProof/>
          <w:kern w:val="2"/>
          <w:sz w:val="22"/>
          <w:szCs w:val="22"/>
          <w14:ligatures w14:val="standardContextual"/>
        </w:rPr>
      </w:pPr>
      <w:hyperlink w:anchor="_Toc174616959" w:history="1">
        <w:r w:rsidRPr="00973B33">
          <w:rPr>
            <w:rStyle w:val="Hyperlink"/>
            <w:noProof/>
          </w:rPr>
          <w:t>5.2 Hướng phát triển</w:t>
        </w:r>
        <w:r>
          <w:rPr>
            <w:noProof/>
            <w:webHidden/>
          </w:rPr>
          <w:tab/>
        </w:r>
        <w:r>
          <w:rPr>
            <w:noProof/>
            <w:webHidden/>
          </w:rPr>
          <w:fldChar w:fldCharType="begin"/>
        </w:r>
        <w:r>
          <w:rPr>
            <w:noProof/>
            <w:webHidden/>
          </w:rPr>
          <w:instrText xml:space="preserve"> PAGEREF _Toc174616959 \h </w:instrText>
        </w:r>
        <w:r>
          <w:rPr>
            <w:noProof/>
            <w:webHidden/>
          </w:rPr>
        </w:r>
        <w:r>
          <w:rPr>
            <w:noProof/>
            <w:webHidden/>
          </w:rPr>
          <w:fldChar w:fldCharType="separate"/>
        </w:r>
        <w:r>
          <w:rPr>
            <w:noProof/>
            <w:webHidden/>
          </w:rPr>
          <w:t>32</w:t>
        </w:r>
        <w:r>
          <w:rPr>
            <w:noProof/>
            <w:webHidden/>
          </w:rPr>
          <w:fldChar w:fldCharType="end"/>
        </w:r>
      </w:hyperlink>
    </w:p>
    <w:p w14:paraId="746EA18A" w14:textId="577F4D60" w:rsidR="00BD0D54" w:rsidRDefault="00BD0D54">
      <w:pPr>
        <w:pStyle w:val="TOC1"/>
        <w:rPr>
          <w:rFonts w:asciiTheme="minorHAnsi" w:eastAsiaTheme="minorEastAsia" w:hAnsiTheme="minorHAnsi"/>
          <w:b w:val="0"/>
          <w:noProof/>
          <w:kern w:val="2"/>
          <w:sz w:val="22"/>
          <w:szCs w:val="22"/>
          <w14:ligatures w14:val="standardContextual"/>
        </w:rPr>
      </w:pPr>
      <w:hyperlink w:anchor="_Toc174616960" w:history="1">
        <w:r w:rsidRPr="00973B33">
          <w:rPr>
            <w:rStyle w:val="Hyperlink"/>
            <w:noProof/>
          </w:rPr>
          <w:t>TÀI LIỆU THAM KHẢO</w:t>
        </w:r>
        <w:r>
          <w:rPr>
            <w:noProof/>
            <w:webHidden/>
          </w:rPr>
          <w:tab/>
        </w:r>
        <w:r>
          <w:rPr>
            <w:noProof/>
            <w:webHidden/>
          </w:rPr>
          <w:fldChar w:fldCharType="begin"/>
        </w:r>
        <w:r>
          <w:rPr>
            <w:noProof/>
            <w:webHidden/>
          </w:rPr>
          <w:instrText xml:space="preserve"> PAGEREF _Toc174616960 \h </w:instrText>
        </w:r>
        <w:r>
          <w:rPr>
            <w:noProof/>
            <w:webHidden/>
          </w:rPr>
        </w:r>
        <w:r>
          <w:rPr>
            <w:noProof/>
            <w:webHidden/>
          </w:rPr>
          <w:fldChar w:fldCharType="separate"/>
        </w:r>
        <w:r>
          <w:rPr>
            <w:noProof/>
            <w:webHidden/>
          </w:rPr>
          <w:t>33</w:t>
        </w:r>
        <w:r>
          <w:rPr>
            <w:noProof/>
            <w:webHidden/>
          </w:rPr>
          <w:fldChar w:fldCharType="end"/>
        </w:r>
      </w:hyperlink>
    </w:p>
    <w:p w14:paraId="2B96FCF9" w14:textId="53382185"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4616920"/>
      <w:r w:rsidRPr="000044BC">
        <w:lastRenderedPageBreak/>
        <w:t>DANH MỤC HÌNH VẼ</w:t>
      </w:r>
      <w:bookmarkEnd w:id="1"/>
    </w:p>
    <w:p w14:paraId="514A9E02" w14:textId="5D63D283" w:rsidR="006F128D"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4616961" w:history="1">
        <w:r w:rsidR="006F128D" w:rsidRPr="0031046F">
          <w:rPr>
            <w:rStyle w:val="Hyperlink"/>
            <w:noProof/>
          </w:rPr>
          <w:t>Hình 1: Các phương pháp phát hiện dựa trên học máy [1]</w:t>
        </w:r>
        <w:r w:rsidR="006F128D">
          <w:rPr>
            <w:noProof/>
            <w:webHidden/>
          </w:rPr>
          <w:tab/>
        </w:r>
        <w:r w:rsidR="006F128D">
          <w:rPr>
            <w:noProof/>
            <w:webHidden/>
          </w:rPr>
          <w:fldChar w:fldCharType="begin"/>
        </w:r>
        <w:r w:rsidR="006F128D">
          <w:rPr>
            <w:noProof/>
            <w:webHidden/>
          </w:rPr>
          <w:instrText xml:space="preserve"> PAGEREF _Toc174616961 \h </w:instrText>
        </w:r>
        <w:r w:rsidR="006F128D">
          <w:rPr>
            <w:noProof/>
            <w:webHidden/>
          </w:rPr>
        </w:r>
        <w:r w:rsidR="006F128D">
          <w:rPr>
            <w:noProof/>
            <w:webHidden/>
          </w:rPr>
          <w:fldChar w:fldCharType="separate"/>
        </w:r>
        <w:r w:rsidR="006F128D">
          <w:rPr>
            <w:noProof/>
            <w:webHidden/>
          </w:rPr>
          <w:t>5</w:t>
        </w:r>
        <w:r w:rsidR="006F128D">
          <w:rPr>
            <w:noProof/>
            <w:webHidden/>
          </w:rPr>
          <w:fldChar w:fldCharType="end"/>
        </w:r>
      </w:hyperlink>
    </w:p>
    <w:p w14:paraId="369C8B38" w14:textId="2986F394"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2" w:history="1">
        <w:r w:rsidRPr="0031046F">
          <w:rPr>
            <w:rStyle w:val="Hyperlink"/>
            <w:noProof/>
          </w:rPr>
          <w:t>Hình 2: Các bước chính trong phương pháp đề xuất</w:t>
        </w:r>
        <w:r>
          <w:rPr>
            <w:noProof/>
            <w:webHidden/>
          </w:rPr>
          <w:tab/>
        </w:r>
        <w:r>
          <w:rPr>
            <w:noProof/>
            <w:webHidden/>
          </w:rPr>
          <w:fldChar w:fldCharType="begin"/>
        </w:r>
        <w:r>
          <w:rPr>
            <w:noProof/>
            <w:webHidden/>
          </w:rPr>
          <w:instrText xml:space="preserve"> PAGEREF _Toc174616962 \h </w:instrText>
        </w:r>
        <w:r>
          <w:rPr>
            <w:noProof/>
            <w:webHidden/>
          </w:rPr>
        </w:r>
        <w:r>
          <w:rPr>
            <w:noProof/>
            <w:webHidden/>
          </w:rPr>
          <w:fldChar w:fldCharType="separate"/>
        </w:r>
        <w:r>
          <w:rPr>
            <w:noProof/>
            <w:webHidden/>
          </w:rPr>
          <w:t>9</w:t>
        </w:r>
        <w:r>
          <w:rPr>
            <w:noProof/>
            <w:webHidden/>
          </w:rPr>
          <w:fldChar w:fldCharType="end"/>
        </w:r>
      </w:hyperlink>
    </w:p>
    <w:p w14:paraId="2E95AAAD" w14:textId="4B42BCF0"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3" w:history="1">
        <w:r w:rsidRPr="0031046F">
          <w:rPr>
            <w:rStyle w:val="Hyperlink"/>
            <w:noProof/>
          </w:rPr>
          <w:t>Hình 3: Kiến trúc cơ bản của SDN[4]</w:t>
        </w:r>
        <w:r>
          <w:rPr>
            <w:noProof/>
            <w:webHidden/>
          </w:rPr>
          <w:tab/>
        </w:r>
        <w:r>
          <w:rPr>
            <w:noProof/>
            <w:webHidden/>
          </w:rPr>
          <w:fldChar w:fldCharType="begin"/>
        </w:r>
        <w:r>
          <w:rPr>
            <w:noProof/>
            <w:webHidden/>
          </w:rPr>
          <w:instrText xml:space="preserve"> PAGEREF _Toc174616963 \h </w:instrText>
        </w:r>
        <w:r>
          <w:rPr>
            <w:noProof/>
            <w:webHidden/>
          </w:rPr>
        </w:r>
        <w:r>
          <w:rPr>
            <w:noProof/>
            <w:webHidden/>
          </w:rPr>
          <w:fldChar w:fldCharType="separate"/>
        </w:r>
        <w:r>
          <w:rPr>
            <w:noProof/>
            <w:webHidden/>
          </w:rPr>
          <w:t>11</w:t>
        </w:r>
        <w:r>
          <w:rPr>
            <w:noProof/>
            <w:webHidden/>
          </w:rPr>
          <w:fldChar w:fldCharType="end"/>
        </w:r>
      </w:hyperlink>
    </w:p>
    <w:p w14:paraId="3EC185B1" w14:textId="12AAEC36"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4" w:history="1">
        <w:r w:rsidRPr="0031046F">
          <w:rPr>
            <w:rStyle w:val="Hyperlink"/>
            <w:noProof/>
          </w:rPr>
          <w:t>Hình 4: Các thành phần chính của OpenFlow [4]</w:t>
        </w:r>
        <w:r>
          <w:rPr>
            <w:noProof/>
            <w:webHidden/>
          </w:rPr>
          <w:tab/>
        </w:r>
        <w:r>
          <w:rPr>
            <w:noProof/>
            <w:webHidden/>
          </w:rPr>
          <w:fldChar w:fldCharType="begin"/>
        </w:r>
        <w:r>
          <w:rPr>
            <w:noProof/>
            <w:webHidden/>
          </w:rPr>
          <w:instrText xml:space="preserve"> PAGEREF _Toc174616964 \h </w:instrText>
        </w:r>
        <w:r>
          <w:rPr>
            <w:noProof/>
            <w:webHidden/>
          </w:rPr>
        </w:r>
        <w:r>
          <w:rPr>
            <w:noProof/>
            <w:webHidden/>
          </w:rPr>
          <w:fldChar w:fldCharType="separate"/>
        </w:r>
        <w:r>
          <w:rPr>
            <w:noProof/>
            <w:webHidden/>
          </w:rPr>
          <w:t>12</w:t>
        </w:r>
        <w:r>
          <w:rPr>
            <w:noProof/>
            <w:webHidden/>
          </w:rPr>
          <w:fldChar w:fldCharType="end"/>
        </w:r>
      </w:hyperlink>
    </w:p>
    <w:p w14:paraId="21329EC9" w14:textId="7B5CBACE"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5" w:history="1">
        <w:r w:rsidRPr="0031046F">
          <w:rPr>
            <w:rStyle w:val="Hyperlink"/>
            <w:noProof/>
          </w:rPr>
          <w:t>Hình 5: Kiến trúc mô hình mạng</w:t>
        </w:r>
        <w:r>
          <w:rPr>
            <w:noProof/>
            <w:webHidden/>
          </w:rPr>
          <w:tab/>
        </w:r>
        <w:r>
          <w:rPr>
            <w:noProof/>
            <w:webHidden/>
          </w:rPr>
          <w:fldChar w:fldCharType="begin"/>
        </w:r>
        <w:r>
          <w:rPr>
            <w:noProof/>
            <w:webHidden/>
          </w:rPr>
          <w:instrText xml:space="preserve"> PAGEREF _Toc174616965 \h </w:instrText>
        </w:r>
        <w:r>
          <w:rPr>
            <w:noProof/>
            <w:webHidden/>
          </w:rPr>
        </w:r>
        <w:r>
          <w:rPr>
            <w:noProof/>
            <w:webHidden/>
          </w:rPr>
          <w:fldChar w:fldCharType="separate"/>
        </w:r>
        <w:r>
          <w:rPr>
            <w:noProof/>
            <w:webHidden/>
          </w:rPr>
          <w:t>16</w:t>
        </w:r>
        <w:r>
          <w:rPr>
            <w:noProof/>
            <w:webHidden/>
          </w:rPr>
          <w:fldChar w:fldCharType="end"/>
        </w:r>
      </w:hyperlink>
    </w:p>
    <w:p w14:paraId="2E024370" w14:textId="263C98E9"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6" w:history="1">
        <w:r w:rsidRPr="0031046F">
          <w:rPr>
            <w:rStyle w:val="Hyperlink"/>
            <w:noProof/>
          </w:rPr>
          <w:t>Hình 6: Các bước trong quá trình thu thập dữ liệu</w:t>
        </w:r>
        <w:r>
          <w:rPr>
            <w:noProof/>
            <w:webHidden/>
          </w:rPr>
          <w:tab/>
        </w:r>
        <w:r>
          <w:rPr>
            <w:noProof/>
            <w:webHidden/>
          </w:rPr>
          <w:fldChar w:fldCharType="begin"/>
        </w:r>
        <w:r>
          <w:rPr>
            <w:noProof/>
            <w:webHidden/>
          </w:rPr>
          <w:instrText xml:space="preserve"> PAGEREF _Toc174616966 \h </w:instrText>
        </w:r>
        <w:r>
          <w:rPr>
            <w:noProof/>
            <w:webHidden/>
          </w:rPr>
        </w:r>
        <w:r>
          <w:rPr>
            <w:noProof/>
            <w:webHidden/>
          </w:rPr>
          <w:fldChar w:fldCharType="separate"/>
        </w:r>
        <w:r>
          <w:rPr>
            <w:noProof/>
            <w:webHidden/>
          </w:rPr>
          <w:t>16</w:t>
        </w:r>
        <w:r>
          <w:rPr>
            <w:noProof/>
            <w:webHidden/>
          </w:rPr>
          <w:fldChar w:fldCharType="end"/>
        </w:r>
      </w:hyperlink>
    </w:p>
    <w:p w14:paraId="27E1DEEE" w14:textId="0694A7C2"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7" w:history="1">
        <w:r w:rsidRPr="0031046F">
          <w:rPr>
            <w:rStyle w:val="Hyperlink"/>
            <w:noProof/>
          </w:rPr>
          <w:t>Hình 7: Biểu đồ thể hiện tỷ lệ phần trăm giữa lưu lượng bình thường và DDos trong Dataset</w:t>
        </w:r>
        <w:r>
          <w:rPr>
            <w:noProof/>
            <w:webHidden/>
          </w:rPr>
          <w:tab/>
        </w:r>
        <w:r>
          <w:rPr>
            <w:noProof/>
            <w:webHidden/>
          </w:rPr>
          <w:fldChar w:fldCharType="begin"/>
        </w:r>
        <w:r>
          <w:rPr>
            <w:noProof/>
            <w:webHidden/>
          </w:rPr>
          <w:instrText xml:space="preserve"> PAGEREF _Toc174616967 \h </w:instrText>
        </w:r>
        <w:r>
          <w:rPr>
            <w:noProof/>
            <w:webHidden/>
          </w:rPr>
        </w:r>
        <w:r>
          <w:rPr>
            <w:noProof/>
            <w:webHidden/>
          </w:rPr>
          <w:fldChar w:fldCharType="separate"/>
        </w:r>
        <w:r>
          <w:rPr>
            <w:noProof/>
            <w:webHidden/>
          </w:rPr>
          <w:t>19</w:t>
        </w:r>
        <w:r>
          <w:rPr>
            <w:noProof/>
            <w:webHidden/>
          </w:rPr>
          <w:fldChar w:fldCharType="end"/>
        </w:r>
      </w:hyperlink>
    </w:p>
    <w:p w14:paraId="1F320FA1" w14:textId="38B83310"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8" w:history="1">
        <w:r w:rsidRPr="0031046F">
          <w:rPr>
            <w:rStyle w:val="Hyperlink"/>
            <w:noProof/>
          </w:rPr>
          <w:t>Hình 8: Khởi động controller thành công</w:t>
        </w:r>
        <w:r>
          <w:rPr>
            <w:noProof/>
            <w:webHidden/>
          </w:rPr>
          <w:tab/>
        </w:r>
        <w:r>
          <w:rPr>
            <w:noProof/>
            <w:webHidden/>
          </w:rPr>
          <w:fldChar w:fldCharType="begin"/>
        </w:r>
        <w:r>
          <w:rPr>
            <w:noProof/>
            <w:webHidden/>
          </w:rPr>
          <w:instrText xml:space="preserve"> PAGEREF _Toc174616968 \h </w:instrText>
        </w:r>
        <w:r>
          <w:rPr>
            <w:noProof/>
            <w:webHidden/>
          </w:rPr>
        </w:r>
        <w:r>
          <w:rPr>
            <w:noProof/>
            <w:webHidden/>
          </w:rPr>
          <w:fldChar w:fldCharType="separate"/>
        </w:r>
        <w:r>
          <w:rPr>
            <w:noProof/>
            <w:webHidden/>
          </w:rPr>
          <w:t>21</w:t>
        </w:r>
        <w:r>
          <w:rPr>
            <w:noProof/>
            <w:webHidden/>
          </w:rPr>
          <w:fldChar w:fldCharType="end"/>
        </w:r>
      </w:hyperlink>
    </w:p>
    <w:p w14:paraId="5E8E4BAF" w14:textId="23D5D0FF"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9" w:history="1">
        <w:r w:rsidRPr="0031046F">
          <w:rPr>
            <w:rStyle w:val="Hyperlink"/>
            <w:noProof/>
          </w:rPr>
          <w:t>Hình 9: Khởi động hệ thống mạng bằng python</w:t>
        </w:r>
        <w:r>
          <w:rPr>
            <w:noProof/>
            <w:webHidden/>
          </w:rPr>
          <w:tab/>
        </w:r>
        <w:r>
          <w:rPr>
            <w:noProof/>
            <w:webHidden/>
          </w:rPr>
          <w:fldChar w:fldCharType="begin"/>
        </w:r>
        <w:r>
          <w:rPr>
            <w:noProof/>
            <w:webHidden/>
          </w:rPr>
          <w:instrText xml:space="preserve"> PAGEREF _Toc174616969 \h </w:instrText>
        </w:r>
        <w:r>
          <w:rPr>
            <w:noProof/>
            <w:webHidden/>
          </w:rPr>
        </w:r>
        <w:r>
          <w:rPr>
            <w:noProof/>
            <w:webHidden/>
          </w:rPr>
          <w:fldChar w:fldCharType="separate"/>
        </w:r>
        <w:r>
          <w:rPr>
            <w:noProof/>
            <w:webHidden/>
          </w:rPr>
          <w:t>22</w:t>
        </w:r>
        <w:r>
          <w:rPr>
            <w:noProof/>
            <w:webHidden/>
          </w:rPr>
          <w:fldChar w:fldCharType="end"/>
        </w:r>
      </w:hyperlink>
    </w:p>
    <w:p w14:paraId="13FA5B42" w14:textId="7A27819B"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0" w:history="1">
        <w:r w:rsidRPr="0031046F">
          <w:rPr>
            <w:rStyle w:val="Hyperlink"/>
            <w:noProof/>
          </w:rPr>
          <w:t>Hình 10: Truy cập tới trang web trên Web Server</w:t>
        </w:r>
        <w:r>
          <w:rPr>
            <w:noProof/>
            <w:webHidden/>
          </w:rPr>
          <w:tab/>
        </w:r>
        <w:r>
          <w:rPr>
            <w:noProof/>
            <w:webHidden/>
          </w:rPr>
          <w:fldChar w:fldCharType="begin"/>
        </w:r>
        <w:r>
          <w:rPr>
            <w:noProof/>
            <w:webHidden/>
          </w:rPr>
          <w:instrText xml:space="preserve"> PAGEREF _Toc174616970 \h </w:instrText>
        </w:r>
        <w:r>
          <w:rPr>
            <w:noProof/>
            <w:webHidden/>
          </w:rPr>
        </w:r>
        <w:r>
          <w:rPr>
            <w:noProof/>
            <w:webHidden/>
          </w:rPr>
          <w:fldChar w:fldCharType="separate"/>
        </w:r>
        <w:r>
          <w:rPr>
            <w:noProof/>
            <w:webHidden/>
          </w:rPr>
          <w:t>23</w:t>
        </w:r>
        <w:r>
          <w:rPr>
            <w:noProof/>
            <w:webHidden/>
          </w:rPr>
          <w:fldChar w:fldCharType="end"/>
        </w:r>
      </w:hyperlink>
    </w:p>
    <w:p w14:paraId="068BAEEC" w14:textId="2BA17B53"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1" w:history="1">
        <w:r w:rsidRPr="0031046F">
          <w:rPr>
            <w:rStyle w:val="Hyperlink"/>
            <w:noProof/>
          </w:rPr>
          <w:t>Hình 11: Ping giữa các thiết bị</w:t>
        </w:r>
        <w:r>
          <w:rPr>
            <w:noProof/>
            <w:webHidden/>
          </w:rPr>
          <w:tab/>
        </w:r>
        <w:r>
          <w:rPr>
            <w:noProof/>
            <w:webHidden/>
          </w:rPr>
          <w:fldChar w:fldCharType="begin"/>
        </w:r>
        <w:r>
          <w:rPr>
            <w:noProof/>
            <w:webHidden/>
          </w:rPr>
          <w:instrText xml:space="preserve"> PAGEREF _Toc174616971 \h </w:instrText>
        </w:r>
        <w:r>
          <w:rPr>
            <w:noProof/>
            <w:webHidden/>
          </w:rPr>
        </w:r>
        <w:r>
          <w:rPr>
            <w:noProof/>
            <w:webHidden/>
          </w:rPr>
          <w:fldChar w:fldCharType="separate"/>
        </w:r>
        <w:r>
          <w:rPr>
            <w:noProof/>
            <w:webHidden/>
          </w:rPr>
          <w:t>23</w:t>
        </w:r>
        <w:r>
          <w:rPr>
            <w:noProof/>
            <w:webHidden/>
          </w:rPr>
          <w:fldChar w:fldCharType="end"/>
        </w:r>
      </w:hyperlink>
    </w:p>
    <w:p w14:paraId="37C25333" w14:textId="48C15602"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2" w:history="1">
        <w:r w:rsidRPr="0031046F">
          <w:rPr>
            <w:rStyle w:val="Hyperlink"/>
            <w:noProof/>
          </w:rPr>
          <w:t>Hình 12: Kết quả dự đoán lưu lượng bình thường</w:t>
        </w:r>
        <w:r>
          <w:rPr>
            <w:noProof/>
            <w:webHidden/>
          </w:rPr>
          <w:tab/>
        </w:r>
        <w:r>
          <w:rPr>
            <w:noProof/>
            <w:webHidden/>
          </w:rPr>
          <w:fldChar w:fldCharType="begin"/>
        </w:r>
        <w:r>
          <w:rPr>
            <w:noProof/>
            <w:webHidden/>
          </w:rPr>
          <w:instrText xml:space="preserve"> PAGEREF _Toc174616972 \h </w:instrText>
        </w:r>
        <w:r>
          <w:rPr>
            <w:noProof/>
            <w:webHidden/>
          </w:rPr>
        </w:r>
        <w:r>
          <w:rPr>
            <w:noProof/>
            <w:webHidden/>
          </w:rPr>
          <w:fldChar w:fldCharType="separate"/>
        </w:r>
        <w:r>
          <w:rPr>
            <w:noProof/>
            <w:webHidden/>
          </w:rPr>
          <w:t>24</w:t>
        </w:r>
        <w:r>
          <w:rPr>
            <w:noProof/>
            <w:webHidden/>
          </w:rPr>
          <w:fldChar w:fldCharType="end"/>
        </w:r>
      </w:hyperlink>
    </w:p>
    <w:p w14:paraId="34FE9F99" w14:textId="5CAA2E06"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3" w:history="1">
        <w:r w:rsidRPr="0031046F">
          <w:rPr>
            <w:rStyle w:val="Hyperlink"/>
            <w:noProof/>
          </w:rPr>
          <w:t>Hình 13: Biểu đồ lưu lượng trên Web Server khi bị tấn công HTTP Flood</w:t>
        </w:r>
        <w:r>
          <w:rPr>
            <w:noProof/>
            <w:webHidden/>
          </w:rPr>
          <w:tab/>
        </w:r>
        <w:r>
          <w:rPr>
            <w:noProof/>
            <w:webHidden/>
          </w:rPr>
          <w:fldChar w:fldCharType="begin"/>
        </w:r>
        <w:r>
          <w:rPr>
            <w:noProof/>
            <w:webHidden/>
          </w:rPr>
          <w:instrText xml:space="preserve"> PAGEREF _Toc174616973 \h </w:instrText>
        </w:r>
        <w:r>
          <w:rPr>
            <w:noProof/>
            <w:webHidden/>
          </w:rPr>
        </w:r>
        <w:r>
          <w:rPr>
            <w:noProof/>
            <w:webHidden/>
          </w:rPr>
          <w:fldChar w:fldCharType="separate"/>
        </w:r>
        <w:r>
          <w:rPr>
            <w:noProof/>
            <w:webHidden/>
          </w:rPr>
          <w:t>24</w:t>
        </w:r>
        <w:r>
          <w:rPr>
            <w:noProof/>
            <w:webHidden/>
          </w:rPr>
          <w:fldChar w:fldCharType="end"/>
        </w:r>
      </w:hyperlink>
    </w:p>
    <w:p w14:paraId="273D82C8" w14:textId="45AD3A54"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4" w:history="1">
        <w:r w:rsidRPr="0031046F">
          <w:rPr>
            <w:rStyle w:val="Hyperlink"/>
            <w:noProof/>
          </w:rPr>
          <w:t>Hình 14: Kết quả dự đoán Web Server bị tấn công</w:t>
        </w:r>
        <w:r>
          <w:rPr>
            <w:noProof/>
            <w:webHidden/>
          </w:rPr>
          <w:tab/>
        </w:r>
        <w:r>
          <w:rPr>
            <w:noProof/>
            <w:webHidden/>
          </w:rPr>
          <w:fldChar w:fldCharType="begin"/>
        </w:r>
        <w:r>
          <w:rPr>
            <w:noProof/>
            <w:webHidden/>
          </w:rPr>
          <w:instrText xml:space="preserve"> PAGEREF _Toc174616974 \h </w:instrText>
        </w:r>
        <w:r>
          <w:rPr>
            <w:noProof/>
            <w:webHidden/>
          </w:rPr>
        </w:r>
        <w:r>
          <w:rPr>
            <w:noProof/>
            <w:webHidden/>
          </w:rPr>
          <w:fldChar w:fldCharType="separate"/>
        </w:r>
        <w:r>
          <w:rPr>
            <w:noProof/>
            <w:webHidden/>
          </w:rPr>
          <w:t>25</w:t>
        </w:r>
        <w:r>
          <w:rPr>
            <w:noProof/>
            <w:webHidden/>
          </w:rPr>
          <w:fldChar w:fldCharType="end"/>
        </w:r>
      </w:hyperlink>
    </w:p>
    <w:p w14:paraId="7DCEF018" w14:textId="1AB33CDC"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5" w:history="1">
        <w:r w:rsidRPr="0031046F">
          <w:rPr>
            <w:rStyle w:val="Hyperlink"/>
            <w:noProof/>
          </w:rPr>
          <w:t>Hình 15: Biểu đồ lưu lượng trên host h2 khi bị tấn công ICMP Flood</w:t>
        </w:r>
        <w:r>
          <w:rPr>
            <w:noProof/>
            <w:webHidden/>
          </w:rPr>
          <w:tab/>
        </w:r>
        <w:r>
          <w:rPr>
            <w:noProof/>
            <w:webHidden/>
          </w:rPr>
          <w:fldChar w:fldCharType="begin"/>
        </w:r>
        <w:r>
          <w:rPr>
            <w:noProof/>
            <w:webHidden/>
          </w:rPr>
          <w:instrText xml:space="preserve"> PAGEREF _Toc174616975 \h </w:instrText>
        </w:r>
        <w:r>
          <w:rPr>
            <w:noProof/>
            <w:webHidden/>
          </w:rPr>
        </w:r>
        <w:r>
          <w:rPr>
            <w:noProof/>
            <w:webHidden/>
          </w:rPr>
          <w:fldChar w:fldCharType="separate"/>
        </w:r>
        <w:r>
          <w:rPr>
            <w:noProof/>
            <w:webHidden/>
          </w:rPr>
          <w:t>26</w:t>
        </w:r>
        <w:r>
          <w:rPr>
            <w:noProof/>
            <w:webHidden/>
          </w:rPr>
          <w:fldChar w:fldCharType="end"/>
        </w:r>
      </w:hyperlink>
    </w:p>
    <w:p w14:paraId="06DDC6D4" w14:textId="07DA4297"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6" w:history="1">
        <w:r w:rsidRPr="0031046F">
          <w:rPr>
            <w:rStyle w:val="Hyperlink"/>
            <w:noProof/>
          </w:rPr>
          <w:t>Hình 16: Kết quả dự đoán host h2 bị tấn công</w:t>
        </w:r>
        <w:r>
          <w:rPr>
            <w:noProof/>
            <w:webHidden/>
          </w:rPr>
          <w:tab/>
        </w:r>
        <w:r>
          <w:rPr>
            <w:noProof/>
            <w:webHidden/>
          </w:rPr>
          <w:fldChar w:fldCharType="begin"/>
        </w:r>
        <w:r>
          <w:rPr>
            <w:noProof/>
            <w:webHidden/>
          </w:rPr>
          <w:instrText xml:space="preserve"> PAGEREF _Toc174616976 \h </w:instrText>
        </w:r>
        <w:r>
          <w:rPr>
            <w:noProof/>
            <w:webHidden/>
          </w:rPr>
        </w:r>
        <w:r>
          <w:rPr>
            <w:noProof/>
            <w:webHidden/>
          </w:rPr>
          <w:fldChar w:fldCharType="separate"/>
        </w:r>
        <w:r>
          <w:rPr>
            <w:noProof/>
            <w:webHidden/>
          </w:rPr>
          <w:t>26</w:t>
        </w:r>
        <w:r>
          <w:rPr>
            <w:noProof/>
            <w:webHidden/>
          </w:rPr>
          <w:fldChar w:fldCharType="end"/>
        </w:r>
      </w:hyperlink>
    </w:p>
    <w:p w14:paraId="05215B1B" w14:textId="3BDDDC9C"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7" w:history="1">
        <w:r w:rsidRPr="0031046F">
          <w:rPr>
            <w:rStyle w:val="Hyperlink"/>
            <w:noProof/>
          </w:rPr>
          <w:t>Hình 17: Biểu đồ lưu lượng trên host h3 khi bị tấn công UDP Flood</w:t>
        </w:r>
        <w:r>
          <w:rPr>
            <w:noProof/>
            <w:webHidden/>
          </w:rPr>
          <w:tab/>
        </w:r>
        <w:r>
          <w:rPr>
            <w:noProof/>
            <w:webHidden/>
          </w:rPr>
          <w:fldChar w:fldCharType="begin"/>
        </w:r>
        <w:r>
          <w:rPr>
            <w:noProof/>
            <w:webHidden/>
          </w:rPr>
          <w:instrText xml:space="preserve"> PAGEREF _Toc174616977 \h </w:instrText>
        </w:r>
        <w:r>
          <w:rPr>
            <w:noProof/>
            <w:webHidden/>
          </w:rPr>
        </w:r>
        <w:r>
          <w:rPr>
            <w:noProof/>
            <w:webHidden/>
          </w:rPr>
          <w:fldChar w:fldCharType="separate"/>
        </w:r>
        <w:r>
          <w:rPr>
            <w:noProof/>
            <w:webHidden/>
          </w:rPr>
          <w:t>27</w:t>
        </w:r>
        <w:r>
          <w:rPr>
            <w:noProof/>
            <w:webHidden/>
          </w:rPr>
          <w:fldChar w:fldCharType="end"/>
        </w:r>
      </w:hyperlink>
    </w:p>
    <w:p w14:paraId="6BB0D51A" w14:textId="069471AD"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8" w:history="1">
        <w:r w:rsidRPr="0031046F">
          <w:rPr>
            <w:rStyle w:val="Hyperlink"/>
            <w:noProof/>
          </w:rPr>
          <w:t>Hình 18: Kết quả dự đoán host h3 bị tấn công</w:t>
        </w:r>
        <w:r>
          <w:rPr>
            <w:noProof/>
            <w:webHidden/>
          </w:rPr>
          <w:tab/>
        </w:r>
        <w:r>
          <w:rPr>
            <w:noProof/>
            <w:webHidden/>
          </w:rPr>
          <w:fldChar w:fldCharType="begin"/>
        </w:r>
        <w:r>
          <w:rPr>
            <w:noProof/>
            <w:webHidden/>
          </w:rPr>
          <w:instrText xml:space="preserve"> PAGEREF _Toc174616978 \h </w:instrText>
        </w:r>
        <w:r>
          <w:rPr>
            <w:noProof/>
            <w:webHidden/>
          </w:rPr>
        </w:r>
        <w:r>
          <w:rPr>
            <w:noProof/>
            <w:webHidden/>
          </w:rPr>
          <w:fldChar w:fldCharType="separate"/>
        </w:r>
        <w:r>
          <w:rPr>
            <w:noProof/>
            <w:webHidden/>
          </w:rPr>
          <w:t>27</w:t>
        </w:r>
        <w:r>
          <w:rPr>
            <w:noProof/>
            <w:webHidden/>
          </w:rPr>
          <w:fldChar w:fldCharType="end"/>
        </w:r>
      </w:hyperlink>
    </w:p>
    <w:p w14:paraId="79EC2C6B" w14:textId="7F46D9C1"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9" w:history="1">
        <w:r w:rsidRPr="0031046F">
          <w:rPr>
            <w:rStyle w:val="Hyperlink"/>
            <w:noProof/>
          </w:rPr>
          <w:t>Hình 19: Biểu đồ lưu lượng trên host h4 khi bị tấn công TCP-SYN Flood</w:t>
        </w:r>
        <w:r>
          <w:rPr>
            <w:noProof/>
            <w:webHidden/>
          </w:rPr>
          <w:tab/>
        </w:r>
        <w:r>
          <w:rPr>
            <w:noProof/>
            <w:webHidden/>
          </w:rPr>
          <w:fldChar w:fldCharType="begin"/>
        </w:r>
        <w:r>
          <w:rPr>
            <w:noProof/>
            <w:webHidden/>
          </w:rPr>
          <w:instrText xml:space="preserve"> PAGEREF _Toc174616979 \h </w:instrText>
        </w:r>
        <w:r>
          <w:rPr>
            <w:noProof/>
            <w:webHidden/>
          </w:rPr>
        </w:r>
        <w:r>
          <w:rPr>
            <w:noProof/>
            <w:webHidden/>
          </w:rPr>
          <w:fldChar w:fldCharType="separate"/>
        </w:r>
        <w:r>
          <w:rPr>
            <w:noProof/>
            <w:webHidden/>
          </w:rPr>
          <w:t>28</w:t>
        </w:r>
        <w:r>
          <w:rPr>
            <w:noProof/>
            <w:webHidden/>
          </w:rPr>
          <w:fldChar w:fldCharType="end"/>
        </w:r>
      </w:hyperlink>
    </w:p>
    <w:p w14:paraId="74710D50" w14:textId="41053BC4"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0" w:history="1">
        <w:r w:rsidRPr="0031046F">
          <w:rPr>
            <w:rStyle w:val="Hyperlink"/>
            <w:noProof/>
          </w:rPr>
          <w:t>Hình 20: Kết quả dự đoán host h4 bị tấn công</w:t>
        </w:r>
        <w:r>
          <w:rPr>
            <w:noProof/>
            <w:webHidden/>
          </w:rPr>
          <w:tab/>
        </w:r>
        <w:r>
          <w:rPr>
            <w:noProof/>
            <w:webHidden/>
          </w:rPr>
          <w:fldChar w:fldCharType="begin"/>
        </w:r>
        <w:r>
          <w:rPr>
            <w:noProof/>
            <w:webHidden/>
          </w:rPr>
          <w:instrText xml:space="preserve"> PAGEREF _Toc174616980 \h </w:instrText>
        </w:r>
        <w:r>
          <w:rPr>
            <w:noProof/>
            <w:webHidden/>
          </w:rPr>
        </w:r>
        <w:r>
          <w:rPr>
            <w:noProof/>
            <w:webHidden/>
          </w:rPr>
          <w:fldChar w:fldCharType="separate"/>
        </w:r>
        <w:r>
          <w:rPr>
            <w:noProof/>
            <w:webHidden/>
          </w:rPr>
          <w:t>28</w:t>
        </w:r>
        <w:r>
          <w:rPr>
            <w:noProof/>
            <w:webHidden/>
          </w:rPr>
          <w:fldChar w:fldCharType="end"/>
        </w:r>
      </w:hyperlink>
    </w:p>
    <w:p w14:paraId="3018AD6D" w14:textId="27F4F73D"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1" w:history="1">
        <w:r w:rsidRPr="0031046F">
          <w:rPr>
            <w:rStyle w:val="Hyperlink"/>
            <w:noProof/>
          </w:rPr>
          <w:t>Hình 21: Khởi động thành công controller có tích hợp ngăn chặn tấn công.</w:t>
        </w:r>
        <w:r>
          <w:rPr>
            <w:noProof/>
            <w:webHidden/>
          </w:rPr>
          <w:tab/>
        </w:r>
        <w:r>
          <w:rPr>
            <w:noProof/>
            <w:webHidden/>
          </w:rPr>
          <w:fldChar w:fldCharType="begin"/>
        </w:r>
        <w:r>
          <w:rPr>
            <w:noProof/>
            <w:webHidden/>
          </w:rPr>
          <w:instrText xml:space="preserve"> PAGEREF _Toc174616981 \h </w:instrText>
        </w:r>
        <w:r>
          <w:rPr>
            <w:noProof/>
            <w:webHidden/>
          </w:rPr>
        </w:r>
        <w:r>
          <w:rPr>
            <w:noProof/>
            <w:webHidden/>
          </w:rPr>
          <w:fldChar w:fldCharType="separate"/>
        </w:r>
        <w:r>
          <w:rPr>
            <w:noProof/>
            <w:webHidden/>
          </w:rPr>
          <w:t>29</w:t>
        </w:r>
        <w:r>
          <w:rPr>
            <w:noProof/>
            <w:webHidden/>
          </w:rPr>
          <w:fldChar w:fldCharType="end"/>
        </w:r>
      </w:hyperlink>
    </w:p>
    <w:p w14:paraId="3DC1EFB6" w14:textId="249964BD"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2" w:history="1">
        <w:r w:rsidRPr="0031046F">
          <w:rPr>
            <w:rStyle w:val="Hyperlink"/>
            <w:noProof/>
          </w:rPr>
          <w:t>Hình 22: Kết quả phát hiện h2 bị tấn công và tự chặn cổng đi vào của h2</w:t>
        </w:r>
        <w:r>
          <w:rPr>
            <w:noProof/>
            <w:webHidden/>
          </w:rPr>
          <w:tab/>
        </w:r>
        <w:r>
          <w:rPr>
            <w:noProof/>
            <w:webHidden/>
          </w:rPr>
          <w:fldChar w:fldCharType="begin"/>
        </w:r>
        <w:r>
          <w:rPr>
            <w:noProof/>
            <w:webHidden/>
          </w:rPr>
          <w:instrText xml:space="preserve"> PAGEREF _Toc174616982 \h </w:instrText>
        </w:r>
        <w:r>
          <w:rPr>
            <w:noProof/>
            <w:webHidden/>
          </w:rPr>
        </w:r>
        <w:r>
          <w:rPr>
            <w:noProof/>
            <w:webHidden/>
          </w:rPr>
          <w:fldChar w:fldCharType="separate"/>
        </w:r>
        <w:r>
          <w:rPr>
            <w:noProof/>
            <w:webHidden/>
          </w:rPr>
          <w:t>30</w:t>
        </w:r>
        <w:r>
          <w:rPr>
            <w:noProof/>
            <w:webHidden/>
          </w:rPr>
          <w:fldChar w:fldCharType="end"/>
        </w:r>
      </w:hyperlink>
    </w:p>
    <w:p w14:paraId="5415ED09" w14:textId="28BC25D8"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3" w:history="1">
        <w:r w:rsidRPr="0031046F">
          <w:rPr>
            <w:rStyle w:val="Hyperlink"/>
            <w:noProof/>
          </w:rPr>
          <w:t>Hình 23: Kết quả phát hiện h3 bị tấn công và tự chặn cổng đi vào của h3</w:t>
        </w:r>
        <w:r>
          <w:rPr>
            <w:noProof/>
            <w:webHidden/>
          </w:rPr>
          <w:tab/>
        </w:r>
        <w:r>
          <w:rPr>
            <w:noProof/>
            <w:webHidden/>
          </w:rPr>
          <w:fldChar w:fldCharType="begin"/>
        </w:r>
        <w:r>
          <w:rPr>
            <w:noProof/>
            <w:webHidden/>
          </w:rPr>
          <w:instrText xml:space="preserve"> PAGEREF _Toc174616983 \h </w:instrText>
        </w:r>
        <w:r>
          <w:rPr>
            <w:noProof/>
            <w:webHidden/>
          </w:rPr>
        </w:r>
        <w:r>
          <w:rPr>
            <w:noProof/>
            <w:webHidden/>
          </w:rPr>
          <w:fldChar w:fldCharType="separate"/>
        </w:r>
        <w:r>
          <w:rPr>
            <w:noProof/>
            <w:webHidden/>
          </w:rPr>
          <w:t>30</w:t>
        </w:r>
        <w:r>
          <w:rPr>
            <w:noProof/>
            <w:webHidden/>
          </w:rPr>
          <w:fldChar w:fldCharType="end"/>
        </w:r>
      </w:hyperlink>
    </w:p>
    <w:p w14:paraId="68335CE4" w14:textId="749DD844"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4" w:history="1">
        <w:r w:rsidRPr="0031046F">
          <w:rPr>
            <w:rStyle w:val="Hyperlink"/>
            <w:noProof/>
          </w:rPr>
          <w:t>Hình 24: Kết quả phát hiện h4 bị tấn công và tự chặn cổng đi vào của h4</w:t>
        </w:r>
        <w:r>
          <w:rPr>
            <w:noProof/>
            <w:webHidden/>
          </w:rPr>
          <w:tab/>
        </w:r>
        <w:r>
          <w:rPr>
            <w:noProof/>
            <w:webHidden/>
          </w:rPr>
          <w:fldChar w:fldCharType="begin"/>
        </w:r>
        <w:r>
          <w:rPr>
            <w:noProof/>
            <w:webHidden/>
          </w:rPr>
          <w:instrText xml:space="preserve"> PAGEREF _Toc174616984 \h </w:instrText>
        </w:r>
        <w:r>
          <w:rPr>
            <w:noProof/>
            <w:webHidden/>
          </w:rPr>
        </w:r>
        <w:r>
          <w:rPr>
            <w:noProof/>
            <w:webHidden/>
          </w:rPr>
          <w:fldChar w:fldCharType="separate"/>
        </w:r>
        <w:r>
          <w:rPr>
            <w:noProof/>
            <w:webHidden/>
          </w:rPr>
          <w:t>31</w:t>
        </w:r>
        <w:r>
          <w:rPr>
            <w:noProof/>
            <w:webHidden/>
          </w:rPr>
          <w:fldChar w:fldCharType="end"/>
        </w:r>
      </w:hyperlink>
    </w:p>
    <w:p w14:paraId="0256AD7F" w14:textId="157F82E1"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4616921"/>
      <w:r w:rsidRPr="000044BC">
        <w:lastRenderedPageBreak/>
        <w:t xml:space="preserve">DANH MỤC </w:t>
      </w:r>
      <w:r>
        <w:rPr>
          <w:lang w:val="en-US"/>
        </w:rPr>
        <w:t>BẢNG BIỂU</w:t>
      </w:r>
      <w:bookmarkEnd w:id="2"/>
    </w:p>
    <w:p w14:paraId="27A24943" w14:textId="7C8C1AE6" w:rsidR="006F128D" w:rsidRDefault="00EE0288">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74616985" w:history="1">
        <w:r w:rsidR="006F128D" w:rsidRPr="00D67D49">
          <w:rPr>
            <w:rStyle w:val="Hyperlink"/>
            <w:noProof/>
            <w:lang w:val="vi-VN"/>
          </w:rPr>
          <w:t>Bảng 1: Các loại tấn công DDoS phổ biến [2]</w:t>
        </w:r>
        <w:r w:rsidR="006F128D">
          <w:rPr>
            <w:noProof/>
            <w:webHidden/>
          </w:rPr>
          <w:tab/>
        </w:r>
        <w:r w:rsidR="006F128D">
          <w:rPr>
            <w:noProof/>
            <w:webHidden/>
          </w:rPr>
          <w:fldChar w:fldCharType="begin"/>
        </w:r>
        <w:r w:rsidR="006F128D">
          <w:rPr>
            <w:noProof/>
            <w:webHidden/>
          </w:rPr>
          <w:instrText xml:space="preserve"> PAGEREF _Toc174616985 \h </w:instrText>
        </w:r>
        <w:r w:rsidR="006F128D">
          <w:rPr>
            <w:noProof/>
            <w:webHidden/>
          </w:rPr>
        </w:r>
        <w:r w:rsidR="006F128D">
          <w:rPr>
            <w:noProof/>
            <w:webHidden/>
          </w:rPr>
          <w:fldChar w:fldCharType="separate"/>
        </w:r>
        <w:r w:rsidR="006F128D">
          <w:rPr>
            <w:noProof/>
            <w:webHidden/>
          </w:rPr>
          <w:t>3</w:t>
        </w:r>
        <w:r w:rsidR="006F128D">
          <w:rPr>
            <w:noProof/>
            <w:webHidden/>
          </w:rPr>
          <w:fldChar w:fldCharType="end"/>
        </w:r>
      </w:hyperlink>
    </w:p>
    <w:p w14:paraId="17E14D88" w14:textId="61B62B6F"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6" w:history="1">
        <w:r w:rsidRPr="00D67D49">
          <w:rPr>
            <w:rStyle w:val="Hyperlink"/>
            <w:noProof/>
          </w:rPr>
          <w:t>Bảng 2: Phương thức và ưu điểm của phương pháp học máy [1]</w:t>
        </w:r>
        <w:r>
          <w:rPr>
            <w:noProof/>
            <w:webHidden/>
          </w:rPr>
          <w:tab/>
        </w:r>
        <w:r>
          <w:rPr>
            <w:noProof/>
            <w:webHidden/>
          </w:rPr>
          <w:fldChar w:fldCharType="begin"/>
        </w:r>
        <w:r>
          <w:rPr>
            <w:noProof/>
            <w:webHidden/>
          </w:rPr>
          <w:instrText xml:space="preserve"> PAGEREF _Toc174616986 \h </w:instrText>
        </w:r>
        <w:r>
          <w:rPr>
            <w:noProof/>
            <w:webHidden/>
          </w:rPr>
        </w:r>
        <w:r>
          <w:rPr>
            <w:noProof/>
            <w:webHidden/>
          </w:rPr>
          <w:fldChar w:fldCharType="separate"/>
        </w:r>
        <w:r>
          <w:rPr>
            <w:noProof/>
            <w:webHidden/>
          </w:rPr>
          <w:t>7</w:t>
        </w:r>
        <w:r>
          <w:rPr>
            <w:noProof/>
            <w:webHidden/>
          </w:rPr>
          <w:fldChar w:fldCharType="end"/>
        </w:r>
      </w:hyperlink>
    </w:p>
    <w:p w14:paraId="39682B1B" w14:textId="2A007EB5"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7" w:history="1">
        <w:r w:rsidRPr="00D67D49">
          <w:rPr>
            <w:rStyle w:val="Hyperlink"/>
            <w:noProof/>
          </w:rPr>
          <w:t>Bảng 3: Tóm tắt kết q</w:t>
        </w:r>
        <w:r w:rsidRPr="00D67D49">
          <w:rPr>
            <w:rStyle w:val="Hyperlink"/>
            <w:noProof/>
          </w:rPr>
          <w:t>u</w:t>
        </w:r>
        <w:r w:rsidRPr="00D67D49">
          <w:rPr>
            <w:rStyle w:val="Hyperlink"/>
            <w:noProof/>
          </w:rPr>
          <w:t>ả đạt được của các phương pháp dựa trên học máy [1]</w:t>
        </w:r>
        <w:r>
          <w:rPr>
            <w:noProof/>
            <w:webHidden/>
          </w:rPr>
          <w:tab/>
        </w:r>
        <w:r>
          <w:rPr>
            <w:noProof/>
            <w:webHidden/>
          </w:rPr>
          <w:fldChar w:fldCharType="begin"/>
        </w:r>
        <w:r>
          <w:rPr>
            <w:noProof/>
            <w:webHidden/>
          </w:rPr>
          <w:instrText xml:space="preserve"> PAGEREF _Toc174616987 \h </w:instrText>
        </w:r>
        <w:r>
          <w:rPr>
            <w:noProof/>
            <w:webHidden/>
          </w:rPr>
        </w:r>
        <w:r>
          <w:rPr>
            <w:noProof/>
            <w:webHidden/>
          </w:rPr>
          <w:fldChar w:fldCharType="separate"/>
        </w:r>
        <w:r>
          <w:rPr>
            <w:noProof/>
            <w:webHidden/>
          </w:rPr>
          <w:t>8</w:t>
        </w:r>
        <w:r>
          <w:rPr>
            <w:noProof/>
            <w:webHidden/>
          </w:rPr>
          <w:fldChar w:fldCharType="end"/>
        </w:r>
      </w:hyperlink>
    </w:p>
    <w:p w14:paraId="6C4A7655" w14:textId="378DC975"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8" w:history="1">
        <w:r w:rsidRPr="00D67D49">
          <w:rPr>
            <w:rStyle w:val="Hyperlink"/>
            <w:noProof/>
          </w:rPr>
          <w:t>Bảng 4: Mô tả cá</w:t>
        </w:r>
        <w:r w:rsidRPr="00D67D49">
          <w:rPr>
            <w:rStyle w:val="Hyperlink"/>
            <w:noProof/>
          </w:rPr>
          <w:t>c</w:t>
        </w:r>
        <w:r w:rsidRPr="00D67D49">
          <w:rPr>
            <w:rStyle w:val="Hyperlink"/>
            <w:noProof/>
          </w:rPr>
          <w:t xml:space="preserve"> đặc trưng của dữ liệu</w:t>
        </w:r>
        <w:r>
          <w:rPr>
            <w:noProof/>
            <w:webHidden/>
          </w:rPr>
          <w:tab/>
        </w:r>
        <w:r>
          <w:rPr>
            <w:noProof/>
            <w:webHidden/>
          </w:rPr>
          <w:fldChar w:fldCharType="begin"/>
        </w:r>
        <w:r>
          <w:rPr>
            <w:noProof/>
            <w:webHidden/>
          </w:rPr>
          <w:instrText xml:space="preserve"> PAGEREF _Toc174616988 \h </w:instrText>
        </w:r>
        <w:r>
          <w:rPr>
            <w:noProof/>
            <w:webHidden/>
          </w:rPr>
        </w:r>
        <w:r>
          <w:rPr>
            <w:noProof/>
            <w:webHidden/>
          </w:rPr>
          <w:fldChar w:fldCharType="separate"/>
        </w:r>
        <w:r>
          <w:rPr>
            <w:noProof/>
            <w:webHidden/>
          </w:rPr>
          <w:t>17</w:t>
        </w:r>
        <w:r>
          <w:rPr>
            <w:noProof/>
            <w:webHidden/>
          </w:rPr>
          <w:fldChar w:fldCharType="end"/>
        </w:r>
      </w:hyperlink>
    </w:p>
    <w:p w14:paraId="7FAA9EAD" w14:textId="136A829B" w:rsidR="006F128D" w:rsidRDefault="006F128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9" w:history="1">
        <w:r w:rsidRPr="00D67D49">
          <w:rPr>
            <w:rStyle w:val="Hyperlink"/>
            <w:noProof/>
          </w:rPr>
          <w:t>Bảng 5: Kết quả quấn luyện các mô hình học máy với 15 đặc trưng</w:t>
        </w:r>
        <w:r>
          <w:rPr>
            <w:noProof/>
            <w:webHidden/>
          </w:rPr>
          <w:tab/>
        </w:r>
        <w:r>
          <w:rPr>
            <w:noProof/>
            <w:webHidden/>
          </w:rPr>
          <w:fldChar w:fldCharType="begin"/>
        </w:r>
        <w:r>
          <w:rPr>
            <w:noProof/>
            <w:webHidden/>
          </w:rPr>
          <w:instrText xml:space="preserve"> PAGEREF _Toc174616989 \h </w:instrText>
        </w:r>
        <w:r>
          <w:rPr>
            <w:noProof/>
            <w:webHidden/>
          </w:rPr>
        </w:r>
        <w:r>
          <w:rPr>
            <w:noProof/>
            <w:webHidden/>
          </w:rPr>
          <w:fldChar w:fldCharType="separate"/>
        </w:r>
        <w:r>
          <w:rPr>
            <w:noProof/>
            <w:webHidden/>
          </w:rPr>
          <w:t>20</w:t>
        </w:r>
        <w:r>
          <w:rPr>
            <w:noProof/>
            <w:webHidden/>
          </w:rPr>
          <w:fldChar w:fldCharType="end"/>
        </w:r>
      </w:hyperlink>
    </w:p>
    <w:p w14:paraId="489BB606" w14:textId="4F96402B" w:rsidR="000044BC" w:rsidRDefault="00EE0288">
      <w:pPr>
        <w:spacing w:after="200" w:line="276" w:lineRule="auto"/>
        <w:rPr>
          <w:b/>
          <w:sz w:val="32"/>
          <w:szCs w:val="32"/>
          <w:lang w:val="vi-VN"/>
        </w:rPr>
      </w:pPr>
      <w:r>
        <w:rPr>
          <w:sz w:val="26"/>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4616922"/>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D1645F" w:rsidRPr="00E357F4" w14:paraId="239AE024" w14:textId="77777777" w:rsidTr="00722EBB">
        <w:tc>
          <w:tcPr>
            <w:tcW w:w="2846" w:type="dxa"/>
          </w:tcPr>
          <w:p w14:paraId="1176DE63" w14:textId="77777777" w:rsidR="00D1645F" w:rsidRPr="003978BA" w:rsidRDefault="00D1645F" w:rsidP="005530F2">
            <w:pPr>
              <w:spacing w:line="360" w:lineRule="auto"/>
              <w:rPr>
                <w:sz w:val="26"/>
                <w:szCs w:val="26"/>
              </w:rPr>
            </w:pPr>
            <w:r>
              <w:rPr>
                <w:sz w:val="26"/>
                <w:szCs w:val="26"/>
              </w:rPr>
              <w:t>ANN</w:t>
            </w:r>
          </w:p>
        </w:tc>
        <w:tc>
          <w:tcPr>
            <w:tcW w:w="5941" w:type="dxa"/>
          </w:tcPr>
          <w:p w14:paraId="183E2840" w14:textId="77777777" w:rsidR="00D1645F" w:rsidRDefault="00D1645F" w:rsidP="005530F2">
            <w:pPr>
              <w:spacing w:line="360" w:lineRule="auto"/>
              <w:rPr>
                <w:sz w:val="26"/>
                <w:szCs w:val="26"/>
              </w:rPr>
            </w:pPr>
            <w:r w:rsidRPr="00A27CA8">
              <w:rPr>
                <w:sz w:val="26"/>
                <w:szCs w:val="26"/>
              </w:rPr>
              <w:t>Artificial Neural Network</w:t>
            </w:r>
          </w:p>
        </w:tc>
      </w:tr>
      <w:tr w:rsidR="00D1645F" w:rsidRPr="00E357F4" w14:paraId="327EBD87" w14:textId="77777777" w:rsidTr="00722EBB">
        <w:tc>
          <w:tcPr>
            <w:tcW w:w="2846" w:type="dxa"/>
          </w:tcPr>
          <w:p w14:paraId="07958419" w14:textId="77777777" w:rsidR="00D1645F" w:rsidRPr="00DB2364" w:rsidRDefault="00D1645F" w:rsidP="009C6D6C">
            <w:pPr>
              <w:spacing w:line="360" w:lineRule="auto"/>
              <w:rPr>
                <w:sz w:val="26"/>
                <w:szCs w:val="26"/>
              </w:rPr>
            </w:pPr>
            <w:r>
              <w:rPr>
                <w:sz w:val="26"/>
                <w:szCs w:val="26"/>
              </w:rPr>
              <w:t>DDoS</w:t>
            </w:r>
          </w:p>
        </w:tc>
        <w:tc>
          <w:tcPr>
            <w:tcW w:w="5941" w:type="dxa"/>
          </w:tcPr>
          <w:p w14:paraId="0DF95D58" w14:textId="77777777" w:rsidR="00D1645F" w:rsidRPr="000570A0" w:rsidRDefault="00D1645F" w:rsidP="009C6D6C">
            <w:pPr>
              <w:spacing w:line="360" w:lineRule="auto"/>
              <w:rPr>
                <w:sz w:val="26"/>
                <w:szCs w:val="26"/>
                <w:lang w:val="vi-VN"/>
              </w:rPr>
            </w:pPr>
            <w:r w:rsidRPr="000570A0">
              <w:rPr>
                <w:sz w:val="26"/>
                <w:szCs w:val="26"/>
              </w:rPr>
              <w:t>Distributed denial of service</w:t>
            </w:r>
          </w:p>
        </w:tc>
      </w:tr>
      <w:tr w:rsidR="00D1645F" w:rsidRPr="00E357F4" w14:paraId="334D180F" w14:textId="77777777" w:rsidTr="00722EBB">
        <w:tc>
          <w:tcPr>
            <w:tcW w:w="2846" w:type="dxa"/>
          </w:tcPr>
          <w:p w14:paraId="4339C59A" w14:textId="77777777" w:rsidR="00D1645F" w:rsidRDefault="00D1645F" w:rsidP="005530F2">
            <w:pPr>
              <w:spacing w:line="360" w:lineRule="auto"/>
              <w:rPr>
                <w:sz w:val="26"/>
                <w:szCs w:val="26"/>
              </w:rPr>
            </w:pPr>
            <w:r>
              <w:rPr>
                <w:sz w:val="26"/>
                <w:szCs w:val="26"/>
              </w:rPr>
              <w:t>DT</w:t>
            </w:r>
          </w:p>
        </w:tc>
        <w:tc>
          <w:tcPr>
            <w:tcW w:w="5941" w:type="dxa"/>
          </w:tcPr>
          <w:p w14:paraId="1A5E6B75" w14:textId="77777777" w:rsidR="00D1645F" w:rsidRPr="00A27CA8" w:rsidRDefault="00D1645F" w:rsidP="005530F2">
            <w:pPr>
              <w:spacing w:line="360" w:lineRule="auto"/>
              <w:rPr>
                <w:sz w:val="26"/>
                <w:szCs w:val="26"/>
              </w:rPr>
            </w:pPr>
            <w:r>
              <w:rPr>
                <w:sz w:val="26"/>
                <w:szCs w:val="26"/>
              </w:rPr>
              <w:t>Decision Tree</w:t>
            </w:r>
          </w:p>
        </w:tc>
      </w:tr>
      <w:tr w:rsidR="00D1645F" w:rsidRPr="00E357F4" w14:paraId="1403A299" w14:textId="77777777" w:rsidTr="00722EBB">
        <w:tc>
          <w:tcPr>
            <w:tcW w:w="2846" w:type="dxa"/>
          </w:tcPr>
          <w:p w14:paraId="2FA0C5E7" w14:textId="77777777" w:rsidR="00D1645F" w:rsidRDefault="00D1645F" w:rsidP="005530F2">
            <w:pPr>
              <w:spacing w:line="360" w:lineRule="auto"/>
              <w:rPr>
                <w:sz w:val="26"/>
                <w:szCs w:val="26"/>
              </w:rPr>
            </w:pPr>
            <w:r>
              <w:rPr>
                <w:sz w:val="26"/>
                <w:szCs w:val="26"/>
              </w:rPr>
              <w:t>KNN</w:t>
            </w:r>
          </w:p>
        </w:tc>
        <w:tc>
          <w:tcPr>
            <w:tcW w:w="5941" w:type="dxa"/>
          </w:tcPr>
          <w:p w14:paraId="45D4E936" w14:textId="77777777" w:rsidR="00D1645F" w:rsidRDefault="00D1645F" w:rsidP="005530F2">
            <w:pPr>
              <w:spacing w:line="360" w:lineRule="auto"/>
              <w:rPr>
                <w:sz w:val="26"/>
                <w:szCs w:val="26"/>
              </w:rPr>
            </w:pPr>
            <w:r w:rsidRPr="00362853">
              <w:rPr>
                <w:sz w:val="26"/>
                <w:szCs w:val="26"/>
              </w:rPr>
              <w:t>K-Nearest Neighbor</w:t>
            </w:r>
          </w:p>
        </w:tc>
      </w:tr>
      <w:tr w:rsidR="00D1645F" w:rsidRPr="00E357F4" w14:paraId="1C8454BC" w14:textId="77777777" w:rsidTr="00722EBB">
        <w:tc>
          <w:tcPr>
            <w:tcW w:w="2846" w:type="dxa"/>
          </w:tcPr>
          <w:p w14:paraId="6A818339" w14:textId="77777777" w:rsidR="00D1645F" w:rsidRPr="00D013C2" w:rsidRDefault="00D1645F" w:rsidP="005530F2">
            <w:pPr>
              <w:spacing w:line="360" w:lineRule="auto"/>
              <w:rPr>
                <w:sz w:val="26"/>
                <w:szCs w:val="26"/>
              </w:rPr>
            </w:pPr>
            <w:r>
              <w:rPr>
                <w:sz w:val="26"/>
                <w:szCs w:val="26"/>
              </w:rPr>
              <w:t>SDN</w:t>
            </w:r>
          </w:p>
        </w:tc>
        <w:tc>
          <w:tcPr>
            <w:tcW w:w="5941" w:type="dxa"/>
          </w:tcPr>
          <w:p w14:paraId="05941207" w14:textId="77777777" w:rsidR="00D1645F" w:rsidRPr="00D013C2" w:rsidRDefault="00D1645F" w:rsidP="005530F2">
            <w:pPr>
              <w:spacing w:line="360" w:lineRule="auto"/>
              <w:rPr>
                <w:sz w:val="26"/>
                <w:szCs w:val="26"/>
              </w:rPr>
            </w:pPr>
            <w:r>
              <w:rPr>
                <w:sz w:val="26"/>
                <w:szCs w:val="26"/>
              </w:rPr>
              <w:t>Software defined Networking</w:t>
            </w:r>
          </w:p>
        </w:tc>
      </w:tr>
      <w:tr w:rsidR="00D1645F" w:rsidRPr="00E357F4" w14:paraId="545662B1" w14:textId="77777777" w:rsidTr="00722EBB">
        <w:tc>
          <w:tcPr>
            <w:tcW w:w="2846" w:type="dxa"/>
          </w:tcPr>
          <w:p w14:paraId="1BB380FF" w14:textId="77777777" w:rsidR="00D1645F" w:rsidRDefault="00D1645F" w:rsidP="005530F2">
            <w:pPr>
              <w:spacing w:line="360" w:lineRule="auto"/>
              <w:rPr>
                <w:sz w:val="26"/>
                <w:szCs w:val="26"/>
              </w:rPr>
            </w:pPr>
            <w:r>
              <w:rPr>
                <w:sz w:val="26"/>
                <w:szCs w:val="26"/>
              </w:rPr>
              <w:t>SVM</w:t>
            </w:r>
          </w:p>
        </w:tc>
        <w:tc>
          <w:tcPr>
            <w:tcW w:w="5941" w:type="dxa"/>
          </w:tcPr>
          <w:p w14:paraId="5068822A" w14:textId="77777777" w:rsidR="00D1645F" w:rsidRPr="00362853" w:rsidRDefault="00D1645F" w:rsidP="005530F2">
            <w:pPr>
              <w:spacing w:line="360" w:lineRule="auto"/>
              <w:rPr>
                <w:sz w:val="26"/>
                <w:szCs w:val="26"/>
              </w:rPr>
            </w:pPr>
            <w:r>
              <w:rPr>
                <w:sz w:val="26"/>
                <w:szCs w:val="26"/>
              </w:rPr>
              <w:t>Support Vector Machines</w:t>
            </w:r>
          </w:p>
        </w:tc>
      </w:tr>
    </w:tbl>
    <w:p w14:paraId="77A84385" w14:textId="6E59D843" w:rsidR="00DB2364" w:rsidRDefault="00A27CA8" w:rsidP="00A27CA8">
      <w:pPr>
        <w:tabs>
          <w:tab w:val="left" w:pos="3012"/>
        </w:tabs>
        <w:spacing w:after="200" w:line="276" w:lineRule="auto"/>
        <w:rPr>
          <w:sz w:val="26"/>
          <w:szCs w:val="26"/>
        </w:rPr>
      </w:pPr>
      <w:r>
        <w:rPr>
          <w:sz w:val="26"/>
          <w:szCs w:val="26"/>
        </w:rPr>
        <w:tab/>
      </w: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4616923"/>
      <w:r>
        <w:rPr>
          <w:lang w:val="en-US"/>
        </w:rPr>
        <w:lastRenderedPageBreak/>
        <w:t>TỔNG QUAN ĐỀ TÀI</w:t>
      </w:r>
      <w:bookmarkEnd w:id="4"/>
    </w:p>
    <w:p w14:paraId="3E5F4C23" w14:textId="64AB2149" w:rsidR="00DB2364" w:rsidRDefault="00AF7361" w:rsidP="005530F2">
      <w:pPr>
        <w:pStyle w:val="Heading2"/>
      </w:pPr>
      <w:bookmarkStart w:id="5" w:name="_Toc174616924"/>
      <w:r>
        <w:rPr>
          <w:lang w:val="en-US"/>
        </w:rPr>
        <w:t>Giới thiệu đề tài</w:t>
      </w:r>
      <w:bookmarkEnd w:id="5"/>
    </w:p>
    <w:p w14:paraId="0BD22EED" w14:textId="77777777" w:rsidR="005C3F4E" w:rsidRPr="005C3F4E" w:rsidRDefault="005C3F4E" w:rsidP="005C3F4E">
      <w:pPr>
        <w:pStyle w:val="Nidungvnbn"/>
        <w:rPr>
          <w:lang w:val="vi-VN"/>
        </w:rPr>
      </w:pPr>
      <w:r w:rsidRPr="005C3F4E">
        <w:rPr>
          <w:lang w:val="vi-VN"/>
        </w:rPr>
        <w:t>Trong bối cảnh công nghệ thông tin phát triển mạnh mẽ, các cuộc tấn công mạng ngày càng trở nên phức tạp và khó lường. Một trong những dạng tấn công phổ biến và nguy hiểm nhất là tấn công từ chối dịch vụ phân tán (DDoS - Distributed Denial of Service). Tấn công DDoS nhắm vào mục tiêu làm gián đoạn hoặc làm suy yếu các dịch vụ trực tuyến bằng cách gửi lượng lớn yêu cầu tới máy chủ hoặc mạng mục tiêu, làm cho hệ thống không thể xử lý kịp thời và dẫn đến việc dịch vụ bị gián đoạn.</w:t>
      </w:r>
    </w:p>
    <w:p w14:paraId="195EE316" w14:textId="7AD85A64" w:rsidR="005C3F4E" w:rsidRPr="000E6E4D" w:rsidRDefault="000E6E4D" w:rsidP="005C3F4E">
      <w:pPr>
        <w:pStyle w:val="Nidungvnbn"/>
      </w:pPr>
      <w:r w:rsidRPr="000E6E4D">
        <w:rPr>
          <w:lang w:val="vi-VN"/>
        </w:rPr>
        <w:t>Mạng Xác định bằng Phần mềm (SDN) là một kiến trúc mạng tiên tiến, cho phép quản lý linh hoạt và hiệu quả các tài nguyên mạng thông qua việc tách biệt mặt phẳng điều khiển và mặt phẳng dữ liệu. Với khả năng điều khiển tập trung và khả năng cấu hình động, SDN mang lại nhiều lợi ích trong việc quản lý và bảo vệ mạng. Tuy nhiên, sự phát triển của SDN cũng đi kèm với những thách thức mới, trong đó có vấn đề an ninh mạng.</w:t>
      </w:r>
    </w:p>
    <w:p w14:paraId="5D134CE4" w14:textId="7FAD93EA" w:rsidR="000E6E4D" w:rsidRPr="000E6E4D" w:rsidRDefault="000E6E4D" w:rsidP="000E6E4D">
      <w:pPr>
        <w:pStyle w:val="Nidungvnbn"/>
        <w:rPr>
          <w:lang w:val="vi-VN"/>
        </w:rPr>
      </w:pPr>
      <w:r w:rsidRPr="000E6E4D">
        <w:rPr>
          <w:lang w:val="vi-VN"/>
        </w:rPr>
        <w:t>Để giải quyết vấn đề này, nghiên cứu và áp dụng các kỹ thuật học máy trong việc phát hiện tấn công DDoS trong môi trường SDN đã thu hút được nhiều sự quan tâm. Các thuật toán học máy có khả năng phân tích và nhận diện các mẫu lưu lượng mạng, từ đó phát hiện sớm các cuộc tấn công và đưa ra biện pháp phòng ngừa kịp thời.</w:t>
      </w:r>
    </w:p>
    <w:p w14:paraId="6CA8EFBE" w14:textId="77777777" w:rsidR="000E6E4D" w:rsidRDefault="000E6E4D" w:rsidP="000E6E4D">
      <w:pPr>
        <w:pStyle w:val="Nidungvnbn"/>
      </w:pPr>
      <w:r w:rsidRPr="000E6E4D">
        <w:rPr>
          <w:lang w:val="vi-VN"/>
        </w:rPr>
        <w:t>Mục tiêu của đề tài này là nghiên cứu và phát triển một hệ thống phát hiện tấn công DDoS hiệu quả trong môi trường SDN bằng cách sử dụng các kỹ thuật học máy. Hệ thống này không chỉ giúp cải thiện khả năng phát hiện sớm và chính xác các cuộc tấn công mà còn đóng góp vào việc nâng cao an ninh mạng, giảm thiểu thiệt hại do các cuộc tấn công DDoS gây ra.</w:t>
      </w:r>
    </w:p>
    <w:p w14:paraId="62CCE00A" w14:textId="59109820" w:rsidR="00800705" w:rsidRPr="00800340" w:rsidRDefault="00800340" w:rsidP="000E6E4D">
      <w:pPr>
        <w:pStyle w:val="Nidungvnbn"/>
      </w:pPr>
      <w:r w:rsidRPr="00800340">
        <w:rPr>
          <w:lang w:val="vi-VN"/>
        </w:rPr>
        <w:t xml:space="preserve">Các chương sau của báo cáo sẽ có cấu trúc như sau. Chương 2 đề cập đến các phương pháp phát hiện DDoS hiện có. Trong chương 3, nhóm sẽ đề xuất phương </w:t>
      </w:r>
      <w:r w:rsidRPr="00800340">
        <w:rPr>
          <w:lang w:val="vi-VN"/>
        </w:rPr>
        <w:lastRenderedPageBreak/>
        <w:t xml:space="preserve">pháp mà nhóm nghiên cứu. Chương 4 là phần thực nghiệm cho phương pháp đã đề ra. </w:t>
      </w:r>
      <w:r>
        <w:t>Chương 5 là phần kết luận của báo cáo.</w:t>
      </w:r>
    </w:p>
    <w:p w14:paraId="31D684B6" w14:textId="06EA5730" w:rsidR="0064026B" w:rsidRDefault="0064026B" w:rsidP="0064026B">
      <w:pPr>
        <w:pStyle w:val="Heading2"/>
        <w:rPr>
          <w:lang w:val="en-US"/>
        </w:rPr>
      </w:pPr>
      <w:bookmarkStart w:id="6" w:name="_Toc174616925"/>
      <w:r>
        <w:rPr>
          <w:lang w:val="en-US"/>
        </w:rPr>
        <w:t>Lý do chọn đề tài</w:t>
      </w:r>
      <w:bookmarkEnd w:id="6"/>
    </w:p>
    <w:p w14:paraId="3C44BF28" w14:textId="2F1067C0" w:rsidR="0064026B" w:rsidRDefault="0064026B" w:rsidP="0064026B">
      <w:pPr>
        <w:pStyle w:val="Nidungvnbn"/>
      </w:pPr>
      <w:r>
        <w:t xml:space="preserve">Tính cấp thiết: </w:t>
      </w:r>
      <w:r w:rsidRPr="0064026B">
        <w:t>Các cuộc tấn công DDoS đang gia tăng cả về số lượng và mức độ phức tạp, gây ra tổn thất lớn về kinh tế và uy tín cho các doanh nghiệp và tổ chức. Việc tìm ra các phương pháp hiệu quả để phát hiện và ngăn chặn các cuộc tấn công này là nhu cầu cấp bách.</w:t>
      </w:r>
    </w:p>
    <w:p w14:paraId="0E7D8367" w14:textId="7464AFDD" w:rsidR="0064026B" w:rsidRDefault="0064026B" w:rsidP="0064026B">
      <w:pPr>
        <w:pStyle w:val="Nidungvnbn"/>
      </w:pPr>
      <w:r>
        <w:t xml:space="preserve">Tính mới lạ: </w:t>
      </w:r>
      <w:r w:rsidRPr="0064026B">
        <w:t>Việc sử dụng mô hình học máy để phát hiện tấn công DDoS trong môi trường SDN là một hướng nghiên cứu mới mẻ và chưa được khám phá nhiều.</w:t>
      </w:r>
      <w:r w:rsidR="00942E63">
        <w:t xml:space="preserve"> </w:t>
      </w:r>
      <w:r w:rsidRPr="0064026B">
        <w:t xml:space="preserve"> </w:t>
      </w:r>
      <w:r w:rsidR="00942E63" w:rsidRPr="00942E63">
        <w:t>Sử dụng học máy cho phép phát hiện các cuộc tấn công một cách tự động và hiệu quả hơn so với các phương pháp truyền thống. Nghiên cứu này mang đến cách tiếp cận hiện đại và đổi mới trong việc giải quyết vấn đề an ninh mạng.</w:t>
      </w:r>
    </w:p>
    <w:p w14:paraId="77463B55" w14:textId="79DDF371" w:rsidR="0064026B" w:rsidRPr="0064026B" w:rsidRDefault="00942E63" w:rsidP="0064026B">
      <w:pPr>
        <w:pStyle w:val="Nidungvnbn"/>
      </w:pPr>
      <w:r>
        <w:t xml:space="preserve">Tính thực tế: </w:t>
      </w:r>
      <w:r w:rsidRPr="00942E63">
        <w:t xml:space="preserve">Kết quả nghiên cứu có thể được áp dụng trực tiếp để tăng cường khả năng phát hiện và ngăn chặn các cuộc tấn công DDoS trong môi trường SDN. </w:t>
      </w:r>
    </w:p>
    <w:p w14:paraId="7ACA16DE" w14:textId="48E30117" w:rsidR="0091566D" w:rsidRPr="00B256C9" w:rsidRDefault="0091566D" w:rsidP="00552398">
      <w:pPr>
        <w:pStyle w:val="Nidungvnbn"/>
        <w:rPr>
          <w:sz w:val="32"/>
          <w:szCs w:val="32"/>
          <w:lang w:val="vi-VN"/>
        </w:rPr>
      </w:pPr>
      <w:r w:rsidRPr="00B256C9">
        <w:rPr>
          <w:lang w:val="vi-VN"/>
        </w:rPr>
        <w:br w:type="page"/>
      </w:r>
    </w:p>
    <w:p w14:paraId="35DC470C" w14:textId="7AD18750" w:rsidR="00872606" w:rsidRPr="003D5926" w:rsidRDefault="00DC32FB" w:rsidP="00BF2FF1">
      <w:pPr>
        <w:pStyle w:val="Heading1"/>
      </w:pPr>
      <w:bookmarkStart w:id="7" w:name="_Toc174616926"/>
      <w:r w:rsidRPr="00DC32FB">
        <w:lastRenderedPageBreak/>
        <w:t>CÁC PHƯƠNG PHÁP PHÁT HIỆN DDOS</w:t>
      </w:r>
      <w:bookmarkEnd w:id="7"/>
    </w:p>
    <w:p w14:paraId="4FA8B5A2" w14:textId="650F38BB" w:rsidR="003D5926" w:rsidRPr="00523598" w:rsidRDefault="003D5926" w:rsidP="003D5926">
      <w:pPr>
        <w:pStyle w:val="Heading2"/>
      </w:pPr>
      <w:bookmarkStart w:id="8" w:name="_Toc174616927"/>
      <w:r w:rsidRPr="003D5926">
        <w:t>Sơ lược về tấn công DDoS</w:t>
      </w:r>
      <w:bookmarkEnd w:id="8"/>
    </w:p>
    <w:p w14:paraId="6FF4534D" w14:textId="348701B6" w:rsidR="006D4E69" w:rsidRPr="00301F3C" w:rsidRDefault="006D4E69" w:rsidP="00771598">
      <w:pPr>
        <w:pStyle w:val="Nidungvnbn"/>
        <w:rPr>
          <w:lang w:val="vi-VN"/>
        </w:rPr>
      </w:pPr>
      <w:r w:rsidRPr="00D610BA">
        <w:rPr>
          <w:lang w:val="vi-VN"/>
        </w:rPr>
        <w:t xml:space="preserve">Mục tiêu của một cuộc tấn công DDoS là làm gián đoạn các dịch vụ của mục tiêu bằng cách sử dụng nhiều nguồn phân tán. Một ví dụ điển hình của cuộc tấn công này là cuộc tấn công làm ngập hệ thống mạng (flooding), trong đó nạn nhân bị áp đảo bởi lượng lớn lưu lượng mạng được gửi đến. Ý tưởng của các cuộc tấn công DDoS là sử dụng một số lượng lớn các nguồn phân tán ở nhiều địa điểm khác nhau để tấn công nạn nhân. Các mạng bot (botnets) thường hữu ích để khởi động các cuộc tấn công DDoS vì một lượng lớn các máy chủ bị chiếm quyền điều khiển (còn được gọi là zombie) thường có sẵn. </w:t>
      </w:r>
      <w:r w:rsidR="00301F3C">
        <w:rPr>
          <w:lang w:val="vi-VN"/>
        </w:rPr>
        <w:fldChar w:fldCharType="begin"/>
      </w:r>
      <w:r w:rsidR="00301F3C">
        <w:rPr>
          <w:lang w:val="vi-VN"/>
        </w:rPr>
        <w:instrText xml:space="preserve"> REF _Ref174615572 \h </w:instrText>
      </w:r>
      <w:r w:rsidR="00301F3C">
        <w:rPr>
          <w:lang w:val="vi-VN"/>
        </w:rPr>
      </w:r>
      <w:r w:rsidR="00301F3C">
        <w:rPr>
          <w:lang w:val="vi-VN"/>
        </w:rPr>
        <w:fldChar w:fldCharType="separate"/>
      </w:r>
      <w:r w:rsidR="00301F3C" w:rsidRPr="00301F3C">
        <w:rPr>
          <w:lang w:val="vi-VN"/>
        </w:rPr>
        <w:t>B</w:t>
      </w:r>
      <w:r w:rsidR="00301F3C" w:rsidRPr="00301F3C">
        <w:rPr>
          <w:lang w:val="vi-VN"/>
        </w:rPr>
        <w:t>ả</w:t>
      </w:r>
      <w:r w:rsidR="00301F3C" w:rsidRPr="00301F3C">
        <w:rPr>
          <w:lang w:val="vi-VN"/>
        </w:rPr>
        <w:t xml:space="preserve">ng </w:t>
      </w:r>
      <w:r w:rsidR="00301F3C" w:rsidRPr="00301F3C">
        <w:rPr>
          <w:noProof/>
          <w:lang w:val="vi-VN"/>
        </w:rPr>
        <w:t>1</w:t>
      </w:r>
      <w:r w:rsidR="00301F3C">
        <w:rPr>
          <w:lang w:val="vi-VN"/>
        </w:rPr>
        <w:fldChar w:fldCharType="end"/>
      </w:r>
      <w:r w:rsidRPr="00D610BA">
        <w:rPr>
          <w:lang w:val="vi-VN"/>
        </w:rPr>
        <w:t xml:space="preserve"> phân loại các cuộc tấn công DDoS phổ biến thành ba loại. </w:t>
      </w:r>
      <w:r w:rsidRPr="00301F3C">
        <w:rPr>
          <w:lang w:val="vi-VN"/>
        </w:rPr>
        <w:t>[</w:t>
      </w:r>
      <w:r w:rsidR="00395A91" w:rsidRPr="00301F3C">
        <w:rPr>
          <w:lang w:val="vi-VN"/>
        </w:rPr>
        <w:t>2</w:t>
      </w:r>
      <w:r w:rsidRPr="00301F3C">
        <w:rPr>
          <w:lang w:val="vi-VN"/>
        </w:rPr>
        <w:t xml:space="preserve">] </w:t>
      </w:r>
    </w:p>
    <w:p w14:paraId="02660EF0" w14:textId="253459DD" w:rsidR="008F5FD7" w:rsidRPr="00301F3C" w:rsidRDefault="008F5FD7" w:rsidP="008F5FD7">
      <w:pPr>
        <w:pStyle w:val="Caption"/>
        <w:keepNext/>
        <w:rPr>
          <w:lang w:val="vi-VN"/>
        </w:rPr>
      </w:pPr>
      <w:bookmarkStart w:id="9" w:name="_Ref174615572"/>
      <w:bookmarkStart w:id="10" w:name="_Toc174616985"/>
      <w:r w:rsidRPr="00301F3C">
        <w:rPr>
          <w:lang w:val="vi-VN"/>
        </w:rPr>
        <w:t xml:space="preserve">Bảng </w:t>
      </w:r>
      <w:r>
        <w:fldChar w:fldCharType="begin"/>
      </w:r>
      <w:r w:rsidRPr="00301F3C">
        <w:rPr>
          <w:lang w:val="vi-VN"/>
        </w:rPr>
        <w:instrText xml:space="preserve"> SEQ Bảng \* ARABIC </w:instrText>
      </w:r>
      <w:r>
        <w:fldChar w:fldCharType="separate"/>
      </w:r>
      <w:r w:rsidR="00C84E0F">
        <w:rPr>
          <w:noProof/>
          <w:lang w:val="vi-VN"/>
        </w:rPr>
        <w:t>1</w:t>
      </w:r>
      <w:r>
        <w:fldChar w:fldCharType="end"/>
      </w:r>
      <w:bookmarkEnd w:id="9"/>
      <w:r w:rsidRPr="00301F3C">
        <w:rPr>
          <w:lang w:val="vi-VN"/>
        </w:rPr>
        <w:t xml:space="preserve">: </w:t>
      </w:r>
      <w:r w:rsidRPr="00301F3C">
        <w:rPr>
          <w:lang w:val="vi-VN"/>
        </w:rPr>
        <w:t>Các loại tấn công DDoS phổ biến [2]</w:t>
      </w:r>
      <w:bookmarkEnd w:id="10"/>
    </w:p>
    <w:tbl>
      <w:tblPr>
        <w:tblStyle w:val="TableGrid"/>
        <w:tblW w:w="0" w:type="auto"/>
        <w:tblLook w:val="04A0" w:firstRow="1" w:lastRow="0" w:firstColumn="1" w:lastColumn="0" w:noHBand="0" w:noVBand="1"/>
      </w:tblPr>
      <w:tblGrid>
        <w:gridCol w:w="4388"/>
        <w:gridCol w:w="4389"/>
      </w:tblGrid>
      <w:tr w:rsidR="006D4E69" w14:paraId="2544B0E7" w14:textId="77777777" w:rsidTr="00DE56B1">
        <w:tc>
          <w:tcPr>
            <w:tcW w:w="8777" w:type="dxa"/>
            <w:gridSpan w:val="2"/>
          </w:tcPr>
          <w:p w14:paraId="043CA2F8" w14:textId="5745FB64" w:rsidR="006D4E69" w:rsidRPr="006D4E69" w:rsidRDefault="006D4E69" w:rsidP="00771598">
            <w:pPr>
              <w:pStyle w:val="Nidungvnbn"/>
              <w:ind w:firstLine="0"/>
              <w:rPr>
                <w:b/>
                <w:bCs/>
              </w:rPr>
            </w:pPr>
            <w:r w:rsidRPr="006D4E69">
              <w:rPr>
                <w:b/>
                <w:bCs/>
              </w:rPr>
              <w:t>Tấn công ngập lụt dựa trên phản xạ</w:t>
            </w:r>
            <w:r>
              <w:rPr>
                <w:b/>
                <w:bCs/>
              </w:rPr>
              <w:t xml:space="preserve"> (</w:t>
            </w:r>
            <w:r w:rsidRPr="006D4E69">
              <w:rPr>
                <w:b/>
                <w:bCs/>
              </w:rPr>
              <w:t>Reﬂection and ampliﬁcation-based ﬂooding attacks</w:t>
            </w:r>
            <w:r>
              <w:rPr>
                <w:b/>
                <w:bCs/>
              </w:rPr>
              <w:t>)</w:t>
            </w:r>
          </w:p>
        </w:tc>
      </w:tr>
      <w:tr w:rsidR="006D4E69" w14:paraId="3FBCFF68" w14:textId="77777777" w:rsidTr="006D4E69">
        <w:tc>
          <w:tcPr>
            <w:tcW w:w="4388" w:type="dxa"/>
          </w:tcPr>
          <w:p w14:paraId="57435938" w14:textId="4C89182E" w:rsidR="006D4E69" w:rsidRDefault="006D4E69" w:rsidP="00771598">
            <w:pPr>
              <w:pStyle w:val="Nidungvnbn"/>
              <w:ind w:firstLine="0"/>
            </w:pPr>
            <w:r>
              <w:t>Tấn công Smurf</w:t>
            </w:r>
          </w:p>
        </w:tc>
        <w:tc>
          <w:tcPr>
            <w:tcW w:w="4389" w:type="dxa"/>
          </w:tcPr>
          <w:p w14:paraId="4DC2A83D" w14:textId="08FBA9B5" w:rsidR="006D4E69" w:rsidRDefault="006D4E69" w:rsidP="006D4E69">
            <w:pPr>
              <w:pStyle w:val="Nidungvnbn"/>
              <w:ind w:firstLine="0"/>
            </w:pPr>
            <w:r>
              <w:t>Trong tấn công Smurf, một số lượng lớn gói tin ICMP (Internet Control Message Protocol) với địa chỉ IP nguồn giả mạo của nạn nhân được phát tán tới một mạng máy tính sử dụng địa chỉ IP Broadcast. Điều này tạo ra một lượng lớn lưu lượng truy cập không hợp lệ trên mạng, gây tắc nghẽn mạng.</w:t>
            </w:r>
          </w:p>
        </w:tc>
      </w:tr>
      <w:tr w:rsidR="006D4E69" w14:paraId="1152C7C3" w14:textId="77777777" w:rsidTr="006D4E69">
        <w:tc>
          <w:tcPr>
            <w:tcW w:w="4388" w:type="dxa"/>
          </w:tcPr>
          <w:p w14:paraId="509F0B0D" w14:textId="19344B8F" w:rsidR="006D4E69" w:rsidRDefault="00E420D4" w:rsidP="00771598">
            <w:pPr>
              <w:pStyle w:val="Nidungvnbn"/>
              <w:ind w:firstLine="0"/>
            </w:pPr>
            <w:r w:rsidRPr="00E420D4">
              <w:t>Tấn công mảnh vỡ</w:t>
            </w:r>
            <w:r>
              <w:t xml:space="preserve"> (Fraggle attack)</w:t>
            </w:r>
          </w:p>
        </w:tc>
        <w:tc>
          <w:tcPr>
            <w:tcW w:w="4389" w:type="dxa"/>
          </w:tcPr>
          <w:p w14:paraId="0077DC80" w14:textId="2071C3FE" w:rsidR="00E420D4" w:rsidRDefault="00E420D4" w:rsidP="00E420D4">
            <w:pPr>
              <w:pStyle w:val="Nidungvnbn"/>
              <w:ind w:firstLine="0"/>
            </w:pPr>
            <w:r>
              <w:t xml:space="preserve">Tấn công </w:t>
            </w:r>
            <w:r w:rsidR="006218DB">
              <w:t>mảnh vỡ</w:t>
            </w:r>
            <w:r>
              <w:t xml:space="preserve"> tương tự như tấn công Smurf, nhưng nó sử dụng lưu lượng UDP không hợp lệ thay vì lưu lượng ICMP để đạt được cùng một mục tiêu.</w:t>
            </w:r>
          </w:p>
        </w:tc>
      </w:tr>
    </w:tbl>
    <w:p w14:paraId="057B95FB" w14:textId="77777777" w:rsidR="00301F3C" w:rsidRDefault="00301F3C"/>
    <w:tbl>
      <w:tblPr>
        <w:tblStyle w:val="TableGrid"/>
        <w:tblW w:w="0" w:type="auto"/>
        <w:tblLook w:val="04A0" w:firstRow="1" w:lastRow="0" w:firstColumn="1" w:lastColumn="0" w:noHBand="0" w:noVBand="1"/>
      </w:tblPr>
      <w:tblGrid>
        <w:gridCol w:w="4388"/>
        <w:gridCol w:w="4389"/>
      </w:tblGrid>
      <w:tr w:rsidR="00E420D4" w14:paraId="336AE9F5" w14:textId="77777777" w:rsidTr="00AF205B">
        <w:tc>
          <w:tcPr>
            <w:tcW w:w="8777" w:type="dxa"/>
            <w:gridSpan w:val="2"/>
          </w:tcPr>
          <w:p w14:paraId="094EE9C5" w14:textId="72A715C5" w:rsidR="00E420D4" w:rsidRPr="00E420D4" w:rsidRDefault="00E420D4" w:rsidP="00E420D4">
            <w:pPr>
              <w:pStyle w:val="Nidungvnbn"/>
              <w:ind w:firstLine="0"/>
              <w:rPr>
                <w:b/>
                <w:bCs/>
              </w:rPr>
            </w:pPr>
            <w:r w:rsidRPr="00E420D4">
              <w:rPr>
                <w:b/>
                <w:bCs/>
              </w:rPr>
              <w:lastRenderedPageBreak/>
              <w:t>Tấn công ngập lụt khai thác giao thức (Protocol exploitation ﬂooding attacks)</w:t>
            </w:r>
          </w:p>
        </w:tc>
      </w:tr>
      <w:tr w:rsidR="00E420D4" w14:paraId="11E949CF" w14:textId="77777777" w:rsidTr="006D4E69">
        <w:tc>
          <w:tcPr>
            <w:tcW w:w="4388" w:type="dxa"/>
          </w:tcPr>
          <w:p w14:paraId="487A0543" w14:textId="76A317A5" w:rsidR="00E420D4" w:rsidRPr="00E420D4" w:rsidRDefault="00E420D4" w:rsidP="00771598">
            <w:pPr>
              <w:pStyle w:val="Nidungvnbn"/>
              <w:ind w:firstLine="0"/>
            </w:pPr>
            <w:r>
              <w:t xml:space="preserve">Tấn công </w:t>
            </w:r>
            <w:r w:rsidRPr="00E420D4">
              <w:t>SYN Flood</w:t>
            </w:r>
          </w:p>
        </w:tc>
        <w:tc>
          <w:tcPr>
            <w:tcW w:w="4389" w:type="dxa"/>
          </w:tcPr>
          <w:p w14:paraId="0C28BD0D" w14:textId="29E93B31" w:rsidR="00E420D4" w:rsidRDefault="00E420D4" w:rsidP="00E420D4">
            <w:pPr>
              <w:pStyle w:val="Nidungvnbn"/>
              <w:ind w:firstLine="0"/>
            </w:pPr>
            <w:r w:rsidRPr="00E420D4">
              <w:t>Trong tấn công TCP SYN flood, kẻ tấn công gửi gói tin với bit SYN được đặt để khởi động quá trình ba bước bắt tay TCP. Nạn nhân phản hồi bằng cách gửi gói tin lại địa chỉ nguồn với bit SYN-ACK được đặt. Kẻ tấn công không bao giờ phản hồi lại gói tin trả lời, có thể là cố ý hoặc vì địa chỉ nguồn của gói tin bị giả mạo. Do đó, hàng đợi nhận TCP của nạn nhân sẽ bị đầy, ngăn cản các kết nối TCP mới từ các khách hàng hợp pháp.</w:t>
            </w:r>
          </w:p>
        </w:tc>
      </w:tr>
      <w:tr w:rsidR="00E420D4" w14:paraId="63578374" w14:textId="77777777" w:rsidTr="006D4E69">
        <w:tc>
          <w:tcPr>
            <w:tcW w:w="4388" w:type="dxa"/>
          </w:tcPr>
          <w:p w14:paraId="3CF743A2" w14:textId="020FCCDA" w:rsidR="00E420D4" w:rsidRPr="00E420D4" w:rsidRDefault="00E420D4" w:rsidP="00771598">
            <w:pPr>
              <w:pStyle w:val="Nidungvnbn"/>
              <w:ind w:firstLine="0"/>
            </w:pPr>
            <w:r w:rsidRPr="00E420D4">
              <w:t>Tấn công phân mảnh UDP</w:t>
            </w:r>
          </w:p>
        </w:tc>
        <w:tc>
          <w:tcPr>
            <w:tcW w:w="4389" w:type="dxa"/>
          </w:tcPr>
          <w:p w14:paraId="74EA80AE" w14:textId="4761366B" w:rsidR="00E420D4" w:rsidRDefault="00E420D4" w:rsidP="00E420D4">
            <w:pPr>
              <w:pStyle w:val="Nidungvnbn"/>
              <w:ind w:firstLine="0"/>
            </w:pPr>
            <w:r w:rsidRPr="00E420D4">
              <w:t>Trong cuộc tấn công Phân mảnh UDP, kẻ tấn công gửi các gói UDP lớn (1500+ byte) để tiêu thụ nhiều băng thông hơn với ít gói hơn. Tài nguyên của nạn nhân bị tiêu hao khi tập hợp lại các gói giả mạo này và không có khả năng tập hợp lại</w:t>
            </w:r>
          </w:p>
        </w:tc>
      </w:tr>
      <w:tr w:rsidR="00E420D4" w14:paraId="3BC0E2FC" w14:textId="77777777" w:rsidTr="005E50C9">
        <w:tc>
          <w:tcPr>
            <w:tcW w:w="8777" w:type="dxa"/>
            <w:gridSpan w:val="2"/>
          </w:tcPr>
          <w:p w14:paraId="6EE75550" w14:textId="6ED5C066" w:rsidR="00E420D4" w:rsidRPr="00E420D4" w:rsidRDefault="00E420D4" w:rsidP="00E420D4">
            <w:pPr>
              <w:pStyle w:val="Nidungvnbn"/>
              <w:ind w:firstLine="0"/>
              <w:rPr>
                <w:b/>
                <w:bCs/>
              </w:rPr>
            </w:pPr>
            <w:r w:rsidRPr="00E420D4">
              <w:rPr>
                <w:b/>
                <w:bCs/>
              </w:rPr>
              <w:t>Tấn công ngập lụt dựa trên phản xạ và khuếch đại (Reﬂection and ampliﬁcation-based ﬂooding attacks)</w:t>
            </w:r>
          </w:p>
        </w:tc>
      </w:tr>
      <w:tr w:rsidR="00E420D4" w14:paraId="00FD59DA" w14:textId="77777777" w:rsidTr="006D4E69">
        <w:tc>
          <w:tcPr>
            <w:tcW w:w="4388" w:type="dxa"/>
          </w:tcPr>
          <w:p w14:paraId="51088238" w14:textId="4A4D3B8B" w:rsidR="00E420D4" w:rsidRPr="00E420D4" w:rsidRDefault="00E420D4" w:rsidP="00771598">
            <w:pPr>
              <w:pStyle w:val="Nidungvnbn"/>
              <w:ind w:firstLine="0"/>
            </w:pPr>
            <w:r w:rsidRPr="00E420D4">
              <w:t>Tấn công khuếch đại DNS</w:t>
            </w:r>
          </w:p>
        </w:tc>
        <w:tc>
          <w:tcPr>
            <w:tcW w:w="4389" w:type="dxa"/>
          </w:tcPr>
          <w:p w14:paraId="4E7887C4" w14:textId="3E4F1DEE" w:rsidR="00E420D4" w:rsidRDefault="00E420D4" w:rsidP="00E420D4">
            <w:pPr>
              <w:pStyle w:val="Nidungvnbn"/>
              <w:ind w:firstLine="0"/>
            </w:pPr>
            <w:r w:rsidRPr="00E420D4">
              <w:t>Trong tấn công khuếch đại DNS (DNS amplification flooding), các máy zombie tạo ra các truy vấn DNS nhỏ với địa chỉ IP nguồn giả mạo, dẫn đến việc tạo ra một khối lượng lớn lưu lượng mạng hướng về phía nạn nhân.</w:t>
            </w:r>
          </w:p>
        </w:tc>
      </w:tr>
      <w:tr w:rsidR="00E420D4" w14:paraId="07B7483D" w14:textId="77777777" w:rsidTr="006D4E69">
        <w:tc>
          <w:tcPr>
            <w:tcW w:w="4388" w:type="dxa"/>
          </w:tcPr>
          <w:p w14:paraId="3CC986A5" w14:textId="191DAA81" w:rsidR="00E420D4" w:rsidRPr="00E420D4" w:rsidRDefault="00E420D4" w:rsidP="00771598">
            <w:pPr>
              <w:pStyle w:val="Nidungvnbn"/>
              <w:ind w:firstLine="0"/>
            </w:pPr>
            <w:r w:rsidRPr="00E420D4">
              <w:t>Khuếch đại NTP Tấn công lũ lụt</w:t>
            </w:r>
          </w:p>
        </w:tc>
        <w:tc>
          <w:tcPr>
            <w:tcW w:w="4389" w:type="dxa"/>
          </w:tcPr>
          <w:p w14:paraId="1A3F4142" w14:textId="2945FC00" w:rsidR="00E420D4" w:rsidRDefault="00E420D4" w:rsidP="00E420D4">
            <w:pPr>
              <w:pStyle w:val="Nidungvnbn"/>
              <w:ind w:firstLine="0"/>
            </w:pPr>
            <w:r>
              <w:t xml:space="preserve">Tấn công khuếch đại NTP (Network Time Protocol) tương tự như tấn công </w:t>
            </w:r>
            <w:r>
              <w:lastRenderedPageBreak/>
              <w:t>khuếch đại DNS, nhưng nó sử dụng các máy chủ NTP thay vì máy chủ DNS.</w:t>
            </w:r>
          </w:p>
        </w:tc>
      </w:tr>
    </w:tbl>
    <w:p w14:paraId="4DA4B1E7" w14:textId="3B79E395" w:rsidR="00991663" w:rsidRDefault="00991663" w:rsidP="00991663">
      <w:pPr>
        <w:pStyle w:val="Heading2"/>
        <w:rPr>
          <w:lang w:val="en-US"/>
        </w:rPr>
      </w:pPr>
      <w:bookmarkStart w:id="11" w:name="_Toc174616928"/>
      <w:r>
        <w:rPr>
          <w:lang w:val="en-US"/>
        </w:rPr>
        <w:lastRenderedPageBreak/>
        <w:t xml:space="preserve">Các phương pháp phát hiện DDoS </w:t>
      </w:r>
      <w:r w:rsidR="00854799">
        <w:rPr>
          <w:lang w:val="en-US"/>
        </w:rPr>
        <w:t>dựa trên học máy</w:t>
      </w:r>
      <w:bookmarkEnd w:id="11"/>
    </w:p>
    <w:p w14:paraId="2A26555E" w14:textId="0AF63A7B" w:rsidR="00EE4676" w:rsidRDefault="00EE4676" w:rsidP="00EE4676">
      <w:pPr>
        <w:pStyle w:val="Nidungvnbn"/>
      </w:pPr>
      <w:r>
        <w:t>Phần này sẽ trình bày chi tiết về các phương pháp học máy được áp dụng trong việc phát hiện DDoS đã được nghiên cứu</w:t>
      </w:r>
      <w:r w:rsidR="00CA1A85">
        <w:t xml:space="preserve"> và công bố. </w:t>
      </w:r>
      <w:r w:rsidR="00021C9B">
        <w:fldChar w:fldCharType="begin"/>
      </w:r>
      <w:r w:rsidR="00021C9B">
        <w:instrText xml:space="preserve"> REF _Ref174615801 \h </w:instrText>
      </w:r>
      <w:r w:rsidR="00021C9B">
        <w:fldChar w:fldCharType="separate"/>
      </w:r>
      <w:r w:rsidR="00021C9B">
        <w:t>Bản</w:t>
      </w:r>
      <w:r w:rsidR="00021C9B">
        <w:t>g</w:t>
      </w:r>
      <w:r w:rsidR="00021C9B">
        <w:t xml:space="preserve"> </w:t>
      </w:r>
      <w:r w:rsidR="00021C9B">
        <w:rPr>
          <w:noProof/>
        </w:rPr>
        <w:t>2</w:t>
      </w:r>
      <w:r w:rsidR="00021C9B">
        <w:fldChar w:fldCharType="end"/>
      </w:r>
      <w:r w:rsidR="00021C9B">
        <w:t xml:space="preserve"> </w:t>
      </w:r>
      <w:r w:rsidR="00CA1A85" w:rsidRPr="00CA1A85">
        <w:t>liệt kê các phương pháp và ưu điểm của các phương pháp ML một cách chi tiết</w:t>
      </w:r>
      <w:r w:rsidR="00C96FAC">
        <w:t xml:space="preserve">. </w:t>
      </w:r>
      <w:r w:rsidR="00272CE6">
        <w:fldChar w:fldCharType="begin"/>
      </w:r>
      <w:r w:rsidR="00272CE6">
        <w:instrText xml:space="preserve"> REF _Ref174615828 \h </w:instrText>
      </w:r>
      <w:r w:rsidR="00272CE6">
        <w:fldChar w:fldCharType="separate"/>
      </w:r>
      <w:r w:rsidR="00272CE6">
        <w:t>Bả</w:t>
      </w:r>
      <w:r w:rsidR="00272CE6">
        <w:t>n</w:t>
      </w:r>
      <w:r w:rsidR="00272CE6">
        <w:t xml:space="preserve">g </w:t>
      </w:r>
      <w:r w:rsidR="00272CE6">
        <w:rPr>
          <w:noProof/>
        </w:rPr>
        <w:t>3</w:t>
      </w:r>
      <w:r w:rsidR="00272CE6">
        <w:fldChar w:fldCharType="end"/>
      </w:r>
      <w:r w:rsidR="00C96FAC">
        <w:t xml:space="preserve"> tóm tắt kết quả đạt được của các phương pháp dựa trên học máy</w:t>
      </w:r>
      <w:r>
        <w:t xml:space="preserve">. </w:t>
      </w:r>
    </w:p>
    <w:p w14:paraId="2BE1A47F" w14:textId="77777777" w:rsidR="00EE4676" w:rsidRDefault="00EE4676" w:rsidP="00EE4676">
      <w:pPr>
        <w:pStyle w:val="Caption"/>
        <w:keepNext/>
      </w:pPr>
      <w:r>
        <w:rPr>
          <w:noProof/>
        </w:rPr>
        <w:drawing>
          <wp:inline distT="0" distB="0" distL="0" distR="0" wp14:anchorId="3C52AE20" wp14:editId="6A8EB5C9">
            <wp:extent cx="5202487" cy="1510146"/>
            <wp:effectExtent l="0" t="0" r="0" b="0"/>
            <wp:docPr id="117075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5141" name=""/>
                    <pic:cNvPicPr/>
                  </pic:nvPicPr>
                  <pic:blipFill>
                    <a:blip r:embed="rId12"/>
                    <a:stretch>
                      <a:fillRect/>
                    </a:stretch>
                  </pic:blipFill>
                  <pic:spPr>
                    <a:xfrm>
                      <a:off x="0" y="0"/>
                      <a:ext cx="5261074" cy="1527152"/>
                    </a:xfrm>
                    <a:prstGeom prst="rect">
                      <a:avLst/>
                    </a:prstGeom>
                  </pic:spPr>
                </pic:pic>
              </a:graphicData>
            </a:graphic>
          </wp:inline>
        </w:drawing>
      </w:r>
    </w:p>
    <w:p w14:paraId="4CE79B48" w14:textId="6CBD7520" w:rsidR="00EE4676" w:rsidRDefault="00EE4676" w:rsidP="00EE4676">
      <w:pPr>
        <w:pStyle w:val="Caption"/>
      </w:pPr>
      <w:bookmarkStart w:id="12" w:name="_Toc174616961"/>
      <w:r>
        <w:t xml:space="preserve">Hình </w:t>
      </w:r>
      <w:r>
        <w:fldChar w:fldCharType="begin"/>
      </w:r>
      <w:r>
        <w:instrText xml:space="preserve"> SEQ Hình \* ARABIC </w:instrText>
      </w:r>
      <w:r>
        <w:fldChar w:fldCharType="separate"/>
      </w:r>
      <w:r w:rsidR="00930B64">
        <w:rPr>
          <w:noProof/>
        </w:rPr>
        <w:t>1</w:t>
      </w:r>
      <w:r>
        <w:fldChar w:fldCharType="end"/>
      </w:r>
      <w:r>
        <w:t>: Các phương pháp phát hiện dựa trên học máy</w:t>
      </w:r>
      <w:r w:rsidR="003978BA">
        <w:t xml:space="preserve"> [1]</w:t>
      </w:r>
      <w:bookmarkEnd w:id="12"/>
    </w:p>
    <w:p w14:paraId="24A4C1EB" w14:textId="36610322" w:rsidR="00CA1A85" w:rsidRPr="00CA1A85" w:rsidRDefault="00CA1A85" w:rsidP="00CA1A85">
      <w:pPr>
        <w:pStyle w:val="Nidungvnbn"/>
        <w:rPr>
          <w:b/>
          <w:bCs/>
        </w:rPr>
      </w:pPr>
      <w:r w:rsidRPr="00CA1A85">
        <w:rPr>
          <w:b/>
          <w:bCs/>
        </w:rPr>
        <w:t>Naive Bayes</w:t>
      </w:r>
      <w:r>
        <w:rPr>
          <w:b/>
          <w:bCs/>
        </w:rPr>
        <w:t xml:space="preserve"> (NB)</w:t>
      </w:r>
      <w:r w:rsidR="003978BA">
        <w:rPr>
          <w:b/>
          <w:bCs/>
        </w:rPr>
        <w:t xml:space="preserve"> [1]</w:t>
      </w:r>
    </w:p>
    <w:p w14:paraId="7FD09A00" w14:textId="30C2989B" w:rsidR="00CA1A85" w:rsidRDefault="00CA1A85" w:rsidP="00CA1A85">
      <w:pPr>
        <w:pStyle w:val="Nidungvnbn"/>
      </w:pPr>
      <w:r>
        <w:t>Phương pháp phân loại này dựa trên mạng Bayesian và được gọi là Naive Bayes. Đây là một trong những kỹ thuật đơn giản và dễ hiểu nhất để xây dựng các bộ phân loại. Các bộ phân loại sẽ xác định các nhãn lớp cho các tình huống cụ thể và sau đó hiển thị các vector giá trị đặc trưng. Các nhãn lớp được rút ra dựa trên một số tập hợp cụ thể. Fadhil et al. [</w:t>
      </w:r>
      <w:r w:rsidR="00913A58">
        <w:t>5</w:t>
      </w:r>
      <w:r>
        <w:t>] đã đề xuất việc sử dụng NB để phát hiện tấn công DDoS thông qua phân tích thống kê lưu lượng mạng. Một mô hình được thiết kế và triển khai thực tế để phát hiện tấn công DDoS cũng đã sử dụng phân loại NB [</w:t>
      </w:r>
      <w:r w:rsidR="00913A58">
        <w:t>6</w:t>
      </w:r>
      <w:r>
        <w:t>].</w:t>
      </w:r>
    </w:p>
    <w:p w14:paraId="1DE416AD" w14:textId="0A0B208C" w:rsidR="00CA1A85" w:rsidRDefault="00CA1A85" w:rsidP="00CA1A85">
      <w:pPr>
        <w:pStyle w:val="Nidungvnbn"/>
      </w:pPr>
      <w:r w:rsidRPr="00CA1A85">
        <w:rPr>
          <w:b/>
          <w:bCs/>
        </w:rPr>
        <w:t>Support Vector Machine (SVM)</w:t>
      </w:r>
      <w:r w:rsidR="003978BA">
        <w:rPr>
          <w:b/>
          <w:bCs/>
        </w:rPr>
        <w:t xml:space="preserve"> [1]</w:t>
      </w:r>
    </w:p>
    <w:p w14:paraId="7D0632DD" w14:textId="4D3BAE75" w:rsidR="00CA1A85" w:rsidRDefault="00CA1A85" w:rsidP="00CA1A85">
      <w:pPr>
        <w:pStyle w:val="Nidungvnbn"/>
      </w:pPr>
      <w:r>
        <w:t>Phương pháp này được Vapnik phát triển lần đầu và đã chứng tỏ hiệu quả vượt trội, từ đó thu hút nhiều sự quan tâm trong nghiên cứu học máy. SVM có khả năng thực hiện cả hồi quy và phân loại bằng cách sử dụng học có giám sát [</w:t>
      </w:r>
      <w:r w:rsidR="00913A58">
        <w:t>10</w:t>
      </w:r>
      <w:r>
        <w:t>]. Subbulakshmi et al. [</w:t>
      </w:r>
      <w:r w:rsidR="00913A58">
        <w:t>11</w:t>
      </w:r>
      <w:r>
        <w:t xml:space="preserve">] đã tạo ra một tập dữ liệu chứa các cuộc tấn công DDoS và sau đó sử dụng máy vector hỗ trợ cải tiến (ESVM) để xác định các cuộc tấn công này. </w:t>
      </w:r>
      <w:r>
        <w:lastRenderedPageBreak/>
        <w:t>Ye et al. [</w:t>
      </w:r>
      <w:r w:rsidR="00913A58">
        <w:t>7</w:t>
      </w:r>
      <w:r>
        <w:t>] cũng đã phát triển một mô hình phát hiện tấn công DDoS vào năm 2018 bằng cách kết hợp các kỹ thuật phân loại SVM.</w:t>
      </w:r>
    </w:p>
    <w:p w14:paraId="5AB4BC44" w14:textId="2EE2ACD0" w:rsidR="00CA1A85" w:rsidRDefault="00CA1A85" w:rsidP="00CA1A85">
      <w:pPr>
        <w:pStyle w:val="Nidungvnbn"/>
      </w:pPr>
      <w:r w:rsidRPr="00CA1A85">
        <w:rPr>
          <w:b/>
          <w:bCs/>
        </w:rPr>
        <w:t>Decision Tree</w:t>
      </w:r>
      <w:r>
        <w:rPr>
          <w:b/>
          <w:bCs/>
        </w:rPr>
        <w:t xml:space="preserve"> (DT)</w:t>
      </w:r>
      <w:r w:rsidR="003978BA">
        <w:rPr>
          <w:b/>
          <w:bCs/>
        </w:rPr>
        <w:t xml:space="preserve"> [1]</w:t>
      </w:r>
    </w:p>
    <w:p w14:paraId="4BC94079" w14:textId="427E568A" w:rsidR="00CA1A85" w:rsidRDefault="00CA1A85" w:rsidP="00CA1A85">
      <w:pPr>
        <w:pStyle w:val="Nidungvnbn"/>
      </w:pPr>
      <w:r>
        <w:t>Cây quyết định là một trong những phương pháp cơ bản và phổ biến nhất trong khai thác dữ liệu và học máy. Phương pháp này sử dụng các quan sát về danh mục để xác định giá trị mục tiêu và phân loại dữ liệu dựa trên tập dữ liệu đã học trước đó [</w:t>
      </w:r>
      <w:r w:rsidR="009C402E">
        <w:t>13</w:t>
      </w:r>
      <w:r>
        <w:t>]. Zekri et al. [</w:t>
      </w:r>
      <w:r w:rsidR="00913A58">
        <w:t>14</w:t>
      </w:r>
      <w:r>
        <w:t>] đã phát triển một phương pháp dựa trên cây quyết định để tự động và hiệu quả nhận diện các cuộc tấn công ngập lụt DDoS dựa trên chữ ký. Bài báo [</w:t>
      </w:r>
      <w:r w:rsidR="00913A58">
        <w:t>7</w:t>
      </w:r>
      <w:r>
        <w:t>] cũng đã tạo ra một mô hình học máy có khả năng học từ các mẫu tấn công, kết hợp cả phát hiện tấn công DDoS dựa trên bất thường và dựa trên chữ ký.</w:t>
      </w:r>
    </w:p>
    <w:p w14:paraId="65E5FC47" w14:textId="055FE3DA" w:rsidR="00CA1A85" w:rsidRPr="00CA1A85" w:rsidRDefault="00CA1A85" w:rsidP="00CA1A85">
      <w:pPr>
        <w:pStyle w:val="Nidungvnbn"/>
        <w:rPr>
          <w:b/>
          <w:bCs/>
        </w:rPr>
      </w:pPr>
      <w:bookmarkStart w:id="13" w:name="_Hlk173253924"/>
      <w:r w:rsidRPr="00CA1A85">
        <w:rPr>
          <w:b/>
          <w:bCs/>
        </w:rPr>
        <w:t xml:space="preserve">Artificial Neural Network </w:t>
      </w:r>
      <w:bookmarkEnd w:id="13"/>
      <w:r w:rsidRPr="00CA1A85">
        <w:rPr>
          <w:b/>
          <w:bCs/>
        </w:rPr>
        <w:t>(ANN)</w:t>
      </w:r>
      <w:r w:rsidR="003978BA">
        <w:rPr>
          <w:b/>
          <w:bCs/>
        </w:rPr>
        <w:t xml:space="preserve"> [1]</w:t>
      </w:r>
    </w:p>
    <w:p w14:paraId="418F60DE" w14:textId="0C07A616" w:rsidR="00CA1A85" w:rsidRDefault="00CA1A85" w:rsidP="00CA1A85">
      <w:pPr>
        <w:pStyle w:val="Nidungvnbn"/>
      </w:pPr>
      <w:r>
        <w:t>Mạng nơron nhân tạo (ANN) được giới thiệu bởi McCulloc và Pitts vào năm 1943 với một tập hợp các neuron cơ bản, tương tự như các neuron sinh học và cấu trúc của các mạng sinh học [</w:t>
      </w:r>
      <w:r w:rsidR="00C347EC">
        <w:t>15</w:t>
      </w:r>
      <w:r>
        <w:t>]. Để nhận diện và giảm thiểu các cuộc tấn công DDoS đã biết và chưa biết trong thời gian thực, Saied et al. [</w:t>
      </w:r>
      <w:r w:rsidR="00C347EC">
        <w:t>16</w:t>
      </w:r>
      <w:r>
        <w:t>] đã phát triển một mô hình ANN. Balarengadurai và Saraswathi [</w:t>
      </w:r>
      <w:r w:rsidR="00C347EC">
        <w:t>17</w:t>
      </w:r>
      <w:r>
        <w:t>] cũng đã phát triển một mô hình đánh giá mối nguy cho IoT bằng cách sử dụng ANN trong khuôn khổ nghiên cứu của họ.</w:t>
      </w:r>
    </w:p>
    <w:p w14:paraId="49369705" w14:textId="36BFE8FB" w:rsidR="00CA1A85" w:rsidRDefault="00CA1A85" w:rsidP="00CA1A85">
      <w:pPr>
        <w:pStyle w:val="Nidungvnbn"/>
      </w:pPr>
      <w:r w:rsidRPr="00CA1A85">
        <w:rPr>
          <w:b/>
          <w:bCs/>
        </w:rPr>
        <w:t>K-mean Clustering</w:t>
      </w:r>
      <w:r w:rsidR="00293D0F">
        <w:rPr>
          <w:b/>
          <w:bCs/>
        </w:rPr>
        <w:t xml:space="preserve"> [1]</w:t>
      </w:r>
    </w:p>
    <w:p w14:paraId="6449D80A" w14:textId="786C1D49" w:rsidR="00CA1A85" w:rsidRDefault="00CA1A85" w:rsidP="00CA1A85">
      <w:pPr>
        <w:pStyle w:val="Nidungvnbn"/>
      </w:pPr>
      <w:r>
        <w:t>Phân cụm K-mean là một phương pháp phổ biến để chia một tập dữ liệu thành K nhóm. Phương pháp này tinh chỉnh các trung tâm cụm ban đầu K bằng cách cho mỗi trường hợp gia nhập vào trung tâm cụm gần nhất sau khi xác định các trung tâm cụm ban đầu. Hao et al. [</w:t>
      </w:r>
      <w:r w:rsidR="00C347EC">
        <w:t>18</w:t>
      </w:r>
      <w:r>
        <w:t>] đã phát triển một thuật toán phát hiện các cuộc tấn công DDoS của các phiên chưa biết bằng cách sử dụng thuật toán phân cụm K-means, đạt được tỷ lệ chính xác 97,83% [</w:t>
      </w:r>
      <w:r w:rsidR="00C347EC">
        <w:t>8</w:t>
      </w:r>
      <w:r>
        <w:t>].</w:t>
      </w:r>
    </w:p>
    <w:p w14:paraId="7F17116C" w14:textId="09E4EF04" w:rsidR="00CA1A85" w:rsidRPr="00CA1A85" w:rsidRDefault="00CA1A85" w:rsidP="00CA1A85">
      <w:pPr>
        <w:pStyle w:val="Nidungvnbn"/>
        <w:rPr>
          <w:b/>
          <w:bCs/>
        </w:rPr>
      </w:pPr>
      <w:r w:rsidRPr="00CA1A85">
        <w:rPr>
          <w:b/>
          <w:bCs/>
        </w:rPr>
        <w:t>Fuzzy Logic</w:t>
      </w:r>
      <w:r w:rsidR="00293D0F">
        <w:rPr>
          <w:b/>
          <w:bCs/>
        </w:rPr>
        <w:t xml:space="preserve"> [1]</w:t>
      </w:r>
    </w:p>
    <w:p w14:paraId="481914EB" w14:textId="196F6A98" w:rsidR="00CA1A85" w:rsidRDefault="00CA1A85" w:rsidP="00CA1A85">
      <w:pPr>
        <w:pStyle w:val="Nidungvnbn"/>
      </w:pPr>
      <w:r>
        <w:t>Logic mờ, được phát triển dựa trên lý thuyết tập mờ, sử dụng lý thuyết gần đúng thay vì chính xác dựa trên logic định lượng truyền thống. Để phân biệt các gói tin độc hại khỏi lưu lượng hợp pháp và thực hiện các hành động thích hợp nhằm ngăn chặn các cuộc tấn công DDoS, Iyengar và Ganapathy [</w:t>
      </w:r>
      <w:r w:rsidR="002110C7">
        <w:t>19</w:t>
      </w:r>
      <w:r>
        <w:t xml:space="preserve">] đã phát triển một mô hình </w:t>
      </w:r>
      <w:r>
        <w:lastRenderedPageBreak/>
        <w:t>logic mờ dựa trên các quy tắc đã định. Balarengadurai và Saraswathi [</w:t>
      </w:r>
      <w:r w:rsidR="002110C7">
        <w:t>20</w:t>
      </w:r>
      <w:r>
        <w:t>] đã phát triển một cơ chế để dự đoán và phát hiện các cuộc tấn công DDoS trong IEEE 802.15.4 bằng cách sử dụng thuật toán logic mờ.</w:t>
      </w:r>
    </w:p>
    <w:p w14:paraId="2AADDCF8" w14:textId="6B0883F3" w:rsidR="00CA1A85" w:rsidRPr="00CA1A85" w:rsidRDefault="00CA1A85" w:rsidP="00CA1A85">
      <w:pPr>
        <w:pStyle w:val="Nidungvnbn"/>
        <w:rPr>
          <w:b/>
          <w:bCs/>
        </w:rPr>
      </w:pPr>
      <w:r w:rsidRPr="00CA1A85">
        <w:rPr>
          <w:b/>
          <w:bCs/>
        </w:rPr>
        <w:t>Genetic Algorithms</w:t>
      </w:r>
      <w:r w:rsidR="00293D0F">
        <w:rPr>
          <w:b/>
          <w:bCs/>
        </w:rPr>
        <w:t xml:space="preserve"> [1]</w:t>
      </w:r>
    </w:p>
    <w:p w14:paraId="019EACCC" w14:textId="48696539" w:rsidR="00EE4676" w:rsidRDefault="00CA1A85" w:rsidP="00CA1A85">
      <w:pPr>
        <w:pStyle w:val="Nidungvnbn"/>
      </w:pPr>
      <w:r>
        <w:t>Thuật toán di truyền là một phương pháp học máy phổ biến theo các khái niệm tiến hóa. Phương pháp này tiếp cận giải quyết vấn đề tương tự như một cuộc khảo sát sinh học [</w:t>
      </w:r>
      <w:r w:rsidR="002110C7">
        <w:t>21</w:t>
      </w:r>
      <w:r>
        <w:t>]. Chaudhary và Shrimal [</w:t>
      </w:r>
      <w:r w:rsidR="002110C7">
        <w:t>8</w:t>
      </w:r>
      <w:r>
        <w:t>] đã đề xuất một phương pháp phát hiện các cuộc tấn công DDoS trong các mạng ad hoc di động dựa trên các thuật toán tiến hóa vào năm 2019. Một phân tích lưu lượng thời gian thực có thể mở rộng dựa trên các thuật toán tiến hóa đã được phát triển để phát hiện và giảm thiểu các cuộc tấn công DDoS trên cơ sở hạ tầng xử lý phân tán Hadoop.</w:t>
      </w:r>
    </w:p>
    <w:p w14:paraId="02BB45D7" w14:textId="41375569" w:rsidR="006E5508" w:rsidRDefault="006E5508" w:rsidP="006E5508">
      <w:pPr>
        <w:pStyle w:val="Caption"/>
        <w:keepNext/>
      </w:pPr>
      <w:bookmarkStart w:id="14" w:name="_Ref174615801"/>
      <w:bookmarkStart w:id="15" w:name="_Toc174616986"/>
      <w:r>
        <w:t xml:space="preserve">Bảng </w:t>
      </w:r>
      <w:r>
        <w:fldChar w:fldCharType="begin"/>
      </w:r>
      <w:r>
        <w:instrText xml:space="preserve"> SEQ Bảng \* ARABIC </w:instrText>
      </w:r>
      <w:r>
        <w:fldChar w:fldCharType="separate"/>
      </w:r>
      <w:r w:rsidR="00C84E0F">
        <w:rPr>
          <w:noProof/>
        </w:rPr>
        <w:t>2</w:t>
      </w:r>
      <w:r>
        <w:fldChar w:fldCharType="end"/>
      </w:r>
      <w:bookmarkEnd w:id="14"/>
      <w:r>
        <w:t xml:space="preserve">: </w:t>
      </w:r>
      <w:r w:rsidRPr="00854799">
        <w:t xml:space="preserve">Phương </w:t>
      </w:r>
      <w:r>
        <w:t>thức</w:t>
      </w:r>
      <w:r w:rsidRPr="00854799">
        <w:t xml:space="preserve"> và ưu điểm của phương pháp</w:t>
      </w:r>
      <w:r>
        <w:t xml:space="preserve"> học máy [1]</w:t>
      </w:r>
      <w:bookmarkEnd w:id="15"/>
    </w:p>
    <w:tbl>
      <w:tblPr>
        <w:tblStyle w:val="TableGrid"/>
        <w:tblW w:w="0" w:type="auto"/>
        <w:tblLook w:val="04A0" w:firstRow="1" w:lastRow="0" w:firstColumn="1" w:lastColumn="0" w:noHBand="0" w:noVBand="1"/>
      </w:tblPr>
      <w:tblGrid>
        <w:gridCol w:w="2926"/>
        <w:gridCol w:w="2925"/>
        <w:gridCol w:w="2926"/>
      </w:tblGrid>
      <w:tr w:rsidR="00854799" w14:paraId="27D77700" w14:textId="77777777" w:rsidTr="00854799">
        <w:tc>
          <w:tcPr>
            <w:tcW w:w="2926" w:type="dxa"/>
          </w:tcPr>
          <w:p w14:paraId="48F52011" w14:textId="77777777" w:rsidR="00854799" w:rsidRDefault="00854799" w:rsidP="00CA1A85">
            <w:pPr>
              <w:pStyle w:val="Nidungvnbn"/>
              <w:ind w:firstLine="0"/>
            </w:pPr>
          </w:p>
        </w:tc>
        <w:tc>
          <w:tcPr>
            <w:tcW w:w="2925" w:type="dxa"/>
          </w:tcPr>
          <w:p w14:paraId="1E055555" w14:textId="1B2FB17B" w:rsidR="00854799" w:rsidRDefault="00854799" w:rsidP="00CA1A85">
            <w:pPr>
              <w:pStyle w:val="Nidungvnbn"/>
              <w:ind w:firstLine="0"/>
            </w:pPr>
            <w:r>
              <w:t>Phương thức</w:t>
            </w:r>
          </w:p>
        </w:tc>
        <w:tc>
          <w:tcPr>
            <w:tcW w:w="2926" w:type="dxa"/>
          </w:tcPr>
          <w:p w14:paraId="4DA75793" w14:textId="58E14F43" w:rsidR="00854799" w:rsidRDefault="00854799" w:rsidP="00CA1A85">
            <w:pPr>
              <w:pStyle w:val="Nidungvnbn"/>
              <w:ind w:firstLine="0"/>
            </w:pPr>
            <w:r>
              <w:t>Ưu điểm</w:t>
            </w:r>
          </w:p>
        </w:tc>
      </w:tr>
      <w:tr w:rsidR="00854799" w14:paraId="5EAF2A9E" w14:textId="77777777" w:rsidTr="00854799">
        <w:tc>
          <w:tcPr>
            <w:tcW w:w="2926" w:type="dxa"/>
          </w:tcPr>
          <w:p w14:paraId="59BD1AAD" w14:textId="037C516E" w:rsidR="00854799" w:rsidRDefault="00854799" w:rsidP="00CA1A85">
            <w:pPr>
              <w:pStyle w:val="Nidungvnbn"/>
              <w:ind w:firstLine="0"/>
            </w:pPr>
            <w:r w:rsidRPr="00854799">
              <w:t>Fadlil et al. [</w:t>
            </w:r>
            <w:r w:rsidR="002110C7">
              <w:t>5</w:t>
            </w:r>
            <w:r w:rsidRPr="00854799">
              <w:t>]</w:t>
            </w:r>
          </w:p>
        </w:tc>
        <w:tc>
          <w:tcPr>
            <w:tcW w:w="29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tblGrid>
            <w:tr w:rsidR="00F76FE5" w:rsidRPr="00F76FE5" w14:paraId="5ABC35D2" w14:textId="77777777" w:rsidTr="00F76FE5">
              <w:trPr>
                <w:tblCellSpacing w:w="15" w:type="dxa"/>
              </w:trPr>
              <w:tc>
                <w:tcPr>
                  <w:tcW w:w="0" w:type="auto"/>
                  <w:vAlign w:val="center"/>
                  <w:hideMark/>
                </w:tcPr>
                <w:p w14:paraId="3EEB0F71" w14:textId="77777777" w:rsidR="00F76FE5" w:rsidRPr="00F76FE5" w:rsidRDefault="00F76FE5" w:rsidP="00F76FE5">
                  <w:pPr>
                    <w:pStyle w:val="Nidungvnbn"/>
                    <w:ind w:firstLine="0"/>
                  </w:pPr>
                  <w:r w:rsidRPr="00F76FE5">
                    <w:t>Tạo ra một phương pháp mới để phát hiện các cuộc tấn công DDoS.</w:t>
                  </w:r>
                </w:p>
              </w:tc>
            </w:tr>
          </w:tbl>
          <w:p w14:paraId="016995FB" w14:textId="77777777" w:rsidR="00F76FE5" w:rsidRPr="00F76FE5" w:rsidRDefault="00F76FE5" w:rsidP="00F76FE5">
            <w:pPr>
              <w:pStyle w:val="Nidung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FE5" w:rsidRPr="00F76FE5" w14:paraId="2C6B26A2" w14:textId="77777777" w:rsidTr="00F76FE5">
              <w:trPr>
                <w:tblCellSpacing w:w="15" w:type="dxa"/>
              </w:trPr>
              <w:tc>
                <w:tcPr>
                  <w:tcW w:w="0" w:type="auto"/>
                  <w:vAlign w:val="center"/>
                  <w:hideMark/>
                </w:tcPr>
                <w:p w14:paraId="4AAB65BF" w14:textId="77777777" w:rsidR="00F76FE5" w:rsidRPr="00F76FE5" w:rsidRDefault="00F76FE5" w:rsidP="00F76FE5">
                  <w:pPr>
                    <w:pStyle w:val="Nidungvnbn"/>
                  </w:pPr>
                </w:p>
              </w:tc>
            </w:tr>
          </w:tbl>
          <w:p w14:paraId="0FFCF140" w14:textId="0ADF9886" w:rsidR="00854799" w:rsidRPr="00854799" w:rsidRDefault="00854799" w:rsidP="00854799">
            <w:pPr>
              <w:pStyle w:val="Nidungvnbn"/>
              <w:ind w:firstLine="0"/>
            </w:pPr>
          </w:p>
        </w:tc>
        <w:tc>
          <w:tcPr>
            <w:tcW w:w="2926" w:type="dxa"/>
          </w:tcPr>
          <w:p w14:paraId="75BFEB34" w14:textId="5B047389" w:rsidR="00854799" w:rsidRDefault="00F76FE5" w:rsidP="00CA1A85">
            <w:pPr>
              <w:pStyle w:val="Nidungvnbn"/>
              <w:ind w:firstLine="0"/>
            </w:pPr>
            <w:r w:rsidRPr="00F76FE5">
              <w:t>Dự đoán sẽ hoạt động phối hợp với hệ thống phát hiện xâm nhập (IDS) để dự báo sự xuất hiện của các cuộc tấn công DDoS.</w:t>
            </w:r>
          </w:p>
        </w:tc>
      </w:tr>
      <w:tr w:rsidR="00854799" w14:paraId="4DE6D345" w14:textId="77777777" w:rsidTr="00854799">
        <w:tc>
          <w:tcPr>
            <w:tcW w:w="2926" w:type="dxa"/>
          </w:tcPr>
          <w:p w14:paraId="32EA76FD" w14:textId="399F9FE6" w:rsidR="00854799" w:rsidRDefault="00854799" w:rsidP="00CA1A85">
            <w:pPr>
              <w:pStyle w:val="Nidungvnbn"/>
              <w:ind w:firstLine="0"/>
            </w:pPr>
            <w:r w:rsidRPr="00854799">
              <w:t>Ye et al. [</w:t>
            </w:r>
            <w:r w:rsidR="002110C7">
              <w:t>7</w:t>
            </w:r>
            <w:r w:rsidRPr="00854799">
              <w:t>]</w:t>
            </w:r>
          </w:p>
        </w:tc>
        <w:tc>
          <w:tcPr>
            <w:tcW w:w="2925" w:type="dxa"/>
          </w:tcPr>
          <w:p w14:paraId="0102CBA4" w14:textId="6D6D0FD7" w:rsidR="00854799" w:rsidRDefault="00F76FE5" w:rsidP="00CA1A85">
            <w:pPr>
              <w:pStyle w:val="Nidungvnbn"/>
              <w:ind w:firstLine="0"/>
            </w:pPr>
            <w:r>
              <w:t>T</w:t>
            </w:r>
            <w:r w:rsidRPr="00F76FE5">
              <w:t xml:space="preserve">rích xuất các giá trị đặc trưng 6-tuple từ </w:t>
            </w:r>
            <w:r>
              <w:t>flow table</w:t>
            </w:r>
            <w:r w:rsidRPr="00F76FE5">
              <w:t xml:space="preserve"> của switch và tạo ra mô hình tấn công DDoS.</w:t>
            </w:r>
          </w:p>
        </w:tc>
        <w:tc>
          <w:tcPr>
            <w:tcW w:w="2926" w:type="dxa"/>
          </w:tcPr>
          <w:p w14:paraId="634AF6B1" w14:textId="215673FC" w:rsidR="00854799" w:rsidRDefault="00F76FE5" w:rsidP="00CA1A85">
            <w:pPr>
              <w:pStyle w:val="Nidungvnbn"/>
              <w:ind w:firstLine="0"/>
            </w:pPr>
            <w:r>
              <w:t>C</w:t>
            </w:r>
            <w:r w:rsidRPr="00F76FE5">
              <w:t>ó ích trong việc xác định các cuộc tấn công DDoS trong mạng định nghĩa bằng phần mềm (SDN).</w:t>
            </w:r>
          </w:p>
        </w:tc>
      </w:tr>
      <w:tr w:rsidR="00854799" w14:paraId="120CB4C2" w14:textId="77777777" w:rsidTr="00854799">
        <w:tc>
          <w:tcPr>
            <w:tcW w:w="2926" w:type="dxa"/>
          </w:tcPr>
          <w:p w14:paraId="1FFDF43D" w14:textId="77846E1E" w:rsidR="00854799" w:rsidRDefault="00854799" w:rsidP="00CA1A85">
            <w:pPr>
              <w:pStyle w:val="Nidungvnbn"/>
              <w:ind w:firstLine="0"/>
            </w:pPr>
            <w:r w:rsidRPr="00854799">
              <w:t>Lucky et al. [</w:t>
            </w:r>
            <w:r w:rsidR="00094FE6">
              <w:t>8]</w:t>
            </w:r>
          </w:p>
        </w:tc>
        <w:tc>
          <w:tcPr>
            <w:tcW w:w="2925" w:type="dxa"/>
          </w:tcPr>
          <w:p w14:paraId="2159CE6B" w14:textId="77777777" w:rsidR="00F76FE5" w:rsidRPr="00F76FE5" w:rsidRDefault="00F76FE5" w:rsidP="00F76FE5">
            <w:pPr>
              <w:pStyle w:val="Nidungvnbn"/>
              <w:ind w:firstLine="0"/>
            </w:pPr>
            <w:r w:rsidRPr="00F76FE5">
              <w:t>Được triển khai trong các môi trường chi phí thấp để phát hiện và giảm thiểu các cuộc tấn công DDoS một cách hiệu quả và nhanh chóng.</w:t>
            </w:r>
          </w:p>
          <w:p w14:paraId="2B43E3BF" w14:textId="67E38F51" w:rsidR="00854799" w:rsidRDefault="00854799" w:rsidP="00CA1A85">
            <w:pPr>
              <w:pStyle w:val="Nidungvnbn"/>
              <w:ind w:firstLine="0"/>
            </w:pPr>
          </w:p>
        </w:tc>
        <w:tc>
          <w:tcPr>
            <w:tcW w:w="2926" w:type="dxa"/>
          </w:tcPr>
          <w:p w14:paraId="6684DC84" w14:textId="54E53818" w:rsidR="00854799" w:rsidRDefault="00F76FE5" w:rsidP="00CA1A85">
            <w:pPr>
              <w:pStyle w:val="Nidungvnbn"/>
              <w:ind w:firstLine="0"/>
            </w:pPr>
            <w:r w:rsidRPr="00F76FE5">
              <w:t>Thiết kế đã được xem xét và kết quả cho thấy kiến trúc mới không tạo thêm gánh nặng cho mạng được giám sát.</w:t>
            </w:r>
          </w:p>
        </w:tc>
      </w:tr>
      <w:tr w:rsidR="00854799" w14:paraId="14868202" w14:textId="77777777" w:rsidTr="00854799">
        <w:tc>
          <w:tcPr>
            <w:tcW w:w="2926" w:type="dxa"/>
          </w:tcPr>
          <w:p w14:paraId="59E85278" w14:textId="7136360F" w:rsidR="00854799" w:rsidRDefault="00854799" w:rsidP="00CA1A85">
            <w:pPr>
              <w:pStyle w:val="Nidungvnbn"/>
              <w:ind w:firstLine="0"/>
            </w:pPr>
            <w:r w:rsidRPr="00854799">
              <w:lastRenderedPageBreak/>
              <w:t>Putri et al. [</w:t>
            </w:r>
            <w:r w:rsidR="00094FE6">
              <w:t>9</w:t>
            </w:r>
            <w:r w:rsidRPr="00854799">
              <w:t>]</w:t>
            </w:r>
          </w:p>
        </w:tc>
        <w:tc>
          <w:tcPr>
            <w:tcW w:w="2925" w:type="dxa"/>
          </w:tcPr>
          <w:p w14:paraId="137E6F82" w14:textId="77777777" w:rsidR="00F76FE5" w:rsidRPr="00F76FE5" w:rsidRDefault="00F76FE5" w:rsidP="00F76FE5">
            <w:pPr>
              <w:pStyle w:val="Nidungvnbn"/>
              <w:ind w:firstLine="0"/>
            </w:pPr>
            <w:r w:rsidRPr="00F76FE5">
              <w:t>Trên tập dữ liệu ISCX trong môi trường thử nghiệm, Snort phát hiện lên tới 42 cảnh báo về các cuộc tấn công DoS.</w:t>
            </w:r>
          </w:p>
          <w:p w14:paraId="0C7F332C" w14:textId="6C8F8B85" w:rsidR="00854799" w:rsidRPr="00F76FE5" w:rsidRDefault="00854799" w:rsidP="00F76FE5">
            <w:pPr>
              <w:pStyle w:val="Nidungvnbn"/>
            </w:pPr>
          </w:p>
        </w:tc>
        <w:tc>
          <w:tcPr>
            <w:tcW w:w="2926" w:type="dxa"/>
          </w:tcPr>
          <w:p w14:paraId="06DAD769" w14:textId="319F87B7" w:rsidR="00854799" w:rsidRDefault="00F76FE5" w:rsidP="00F76FE5">
            <w:pPr>
              <w:pStyle w:val="Nidungvnbn"/>
              <w:keepNext/>
              <w:ind w:firstLine="0"/>
            </w:pPr>
            <w:r>
              <w:t>Do sự khác biệt về độ chính xác giữa giá trị và công cụ phân cụm WEKA, các gói dữ liệu mneg-cluster được chọn ngẫu nhiên từ một gói giá trị dữ liệu và được sử dụng để tính toán giá trị của centroid.</w:t>
            </w:r>
          </w:p>
        </w:tc>
      </w:tr>
      <w:tr w:rsidR="00854799" w14:paraId="3CCCAA5D" w14:textId="77777777" w:rsidTr="00854799">
        <w:tc>
          <w:tcPr>
            <w:tcW w:w="2926" w:type="dxa"/>
          </w:tcPr>
          <w:p w14:paraId="00FB6A87" w14:textId="77777777" w:rsidR="00854799" w:rsidRDefault="00854799" w:rsidP="00854799">
            <w:pPr>
              <w:pStyle w:val="Nidungvnbn"/>
              <w:ind w:firstLine="0"/>
            </w:pPr>
            <w:r>
              <w:t>Chaudhary and</w:t>
            </w:r>
          </w:p>
          <w:p w14:paraId="0AD2738B" w14:textId="697CC932" w:rsidR="00854799" w:rsidRPr="00854799" w:rsidRDefault="00854799" w:rsidP="00854799">
            <w:pPr>
              <w:pStyle w:val="Nidungvnbn"/>
              <w:ind w:firstLine="0"/>
            </w:pPr>
            <w:r>
              <w:t>Shrimal [</w:t>
            </w:r>
            <w:r w:rsidR="00094FE6">
              <w:t>10</w:t>
            </w:r>
            <w:r>
              <w:t>]</w:t>
            </w:r>
          </w:p>
        </w:tc>
        <w:tc>
          <w:tcPr>
            <w:tcW w:w="2925" w:type="dxa"/>
          </w:tcPr>
          <w:p w14:paraId="65C2EDA6" w14:textId="2C75E27E" w:rsidR="00F76FE5" w:rsidRPr="00F76FE5" w:rsidRDefault="00F76FE5" w:rsidP="00F76FE5">
            <w:pPr>
              <w:pStyle w:val="Nidungvnbn"/>
              <w:ind w:firstLine="0"/>
            </w:pPr>
            <w:r w:rsidRPr="00F76FE5">
              <w:t>Mục tiêu của nghiên cứu này là tạo ra một hệ thống IDS dựa trên thuật toán di truyền để phát hiện các cuộc tấn công DDoS trong mạng MANETs.</w:t>
            </w:r>
          </w:p>
          <w:p w14:paraId="46A74E4C" w14:textId="77777777" w:rsidR="00854799" w:rsidRDefault="00854799" w:rsidP="00CA1A85">
            <w:pPr>
              <w:pStyle w:val="Nidungvnbn"/>
              <w:ind w:firstLine="0"/>
            </w:pPr>
          </w:p>
        </w:tc>
        <w:tc>
          <w:tcPr>
            <w:tcW w:w="2926" w:type="dxa"/>
          </w:tcPr>
          <w:p w14:paraId="1B73994C" w14:textId="2ADFAFE4" w:rsidR="00854799" w:rsidRDefault="00F76FE5" w:rsidP="00F76FE5">
            <w:pPr>
              <w:pStyle w:val="Nidungvnbn"/>
              <w:keepNext/>
              <w:ind w:firstLine="0"/>
            </w:pPr>
            <w:r>
              <w:t>Theo kết quả thực hiện, hệ thống IDS được đề xuất, dựa trên các thuật toán tiến hóa, có thể phát hiện hiệu quả các cuộc tấn công DDoS trên MANETs.</w:t>
            </w:r>
          </w:p>
        </w:tc>
      </w:tr>
    </w:tbl>
    <w:p w14:paraId="08A24E77" w14:textId="77777777" w:rsidR="0016452A" w:rsidRPr="0016452A" w:rsidRDefault="0016452A" w:rsidP="00C84E0F">
      <w:pPr>
        <w:pStyle w:val="Nidungvnbn"/>
        <w:ind w:firstLine="0"/>
      </w:pPr>
    </w:p>
    <w:p w14:paraId="61670342" w14:textId="5FE7B661" w:rsidR="00C84E0F" w:rsidRDefault="00C84E0F" w:rsidP="00C84E0F">
      <w:pPr>
        <w:pStyle w:val="Caption"/>
        <w:keepNext/>
      </w:pPr>
      <w:bookmarkStart w:id="16" w:name="_Toc174616987"/>
      <w:r>
        <w:t xml:space="preserve">Bảng </w:t>
      </w:r>
      <w:r>
        <w:fldChar w:fldCharType="begin"/>
      </w:r>
      <w:r>
        <w:instrText xml:space="preserve"> SEQ Bảng \* ARABIC </w:instrText>
      </w:r>
      <w:r>
        <w:fldChar w:fldCharType="separate"/>
      </w:r>
      <w:r>
        <w:rPr>
          <w:noProof/>
        </w:rPr>
        <w:t>3</w:t>
      </w:r>
      <w:r>
        <w:fldChar w:fldCharType="end"/>
      </w:r>
      <w:r>
        <w:t xml:space="preserve">: </w:t>
      </w:r>
      <w:r>
        <w:t>Tóm tắt kết quả đạt được của các phương pháp dựa trên học máy [1]</w:t>
      </w:r>
      <w:bookmarkEnd w:id="16"/>
    </w:p>
    <w:tbl>
      <w:tblPr>
        <w:tblStyle w:val="TableGrid"/>
        <w:tblW w:w="0" w:type="auto"/>
        <w:jc w:val="center"/>
        <w:tblLook w:val="04A0" w:firstRow="1" w:lastRow="0" w:firstColumn="1" w:lastColumn="0" w:noHBand="0" w:noVBand="1"/>
      </w:tblPr>
      <w:tblGrid>
        <w:gridCol w:w="2194"/>
        <w:gridCol w:w="2194"/>
        <w:gridCol w:w="2194"/>
        <w:gridCol w:w="2195"/>
      </w:tblGrid>
      <w:tr w:rsidR="00C96FAC" w14:paraId="6C90EA11" w14:textId="77777777" w:rsidTr="00C96FAC">
        <w:trPr>
          <w:jc w:val="center"/>
        </w:trPr>
        <w:tc>
          <w:tcPr>
            <w:tcW w:w="2194" w:type="dxa"/>
          </w:tcPr>
          <w:p w14:paraId="0164DB00" w14:textId="77777777" w:rsidR="00C96FAC" w:rsidRDefault="00C96FAC" w:rsidP="00C96FAC">
            <w:pPr>
              <w:pStyle w:val="Nidungvnbn"/>
              <w:ind w:firstLine="0"/>
            </w:pPr>
          </w:p>
        </w:tc>
        <w:tc>
          <w:tcPr>
            <w:tcW w:w="2194" w:type="dxa"/>
          </w:tcPr>
          <w:p w14:paraId="15324A92" w14:textId="2D958878" w:rsidR="00C96FAC" w:rsidRDefault="00C96FAC" w:rsidP="00C96FAC">
            <w:pPr>
              <w:pStyle w:val="Nidungvnbn"/>
              <w:ind w:firstLine="0"/>
              <w:jc w:val="center"/>
            </w:pPr>
            <w:r>
              <w:t>Kĩ thuật</w:t>
            </w:r>
          </w:p>
        </w:tc>
        <w:tc>
          <w:tcPr>
            <w:tcW w:w="2194" w:type="dxa"/>
          </w:tcPr>
          <w:p w14:paraId="45638607" w14:textId="06A77EB0" w:rsidR="00C96FAC" w:rsidRDefault="00C96FAC" w:rsidP="00C96FAC">
            <w:pPr>
              <w:pStyle w:val="Nidungvnbn"/>
              <w:ind w:firstLine="0"/>
              <w:jc w:val="center"/>
            </w:pPr>
            <w:r>
              <w:t>Độ chính xác(%)</w:t>
            </w:r>
          </w:p>
        </w:tc>
        <w:tc>
          <w:tcPr>
            <w:tcW w:w="2195" w:type="dxa"/>
          </w:tcPr>
          <w:p w14:paraId="1619885C" w14:textId="77139125" w:rsidR="00C96FAC" w:rsidRDefault="00C96FAC" w:rsidP="00C96FAC">
            <w:pPr>
              <w:pStyle w:val="Nidungvnbn"/>
              <w:ind w:firstLine="0"/>
              <w:jc w:val="center"/>
            </w:pPr>
            <w:r>
              <w:t>Dataset</w:t>
            </w:r>
          </w:p>
        </w:tc>
      </w:tr>
      <w:tr w:rsidR="00C96FAC" w14:paraId="48C91EC2" w14:textId="77777777" w:rsidTr="00C96FAC">
        <w:trPr>
          <w:jc w:val="center"/>
        </w:trPr>
        <w:tc>
          <w:tcPr>
            <w:tcW w:w="2194" w:type="dxa"/>
          </w:tcPr>
          <w:p w14:paraId="0E70744E" w14:textId="0189FA05" w:rsidR="00C96FAC" w:rsidRDefault="00C96FAC" w:rsidP="00C96FAC">
            <w:pPr>
              <w:pStyle w:val="Nidungvnbn"/>
              <w:ind w:firstLine="0"/>
            </w:pPr>
            <w:r w:rsidRPr="00C96FAC">
              <w:t>Fadlil et al. [</w:t>
            </w:r>
            <w:r w:rsidR="00094FE6">
              <w:t>5</w:t>
            </w:r>
            <w:r w:rsidRPr="00C96FAC">
              <w:t>]</w:t>
            </w:r>
          </w:p>
        </w:tc>
        <w:tc>
          <w:tcPr>
            <w:tcW w:w="2194" w:type="dxa"/>
          </w:tcPr>
          <w:p w14:paraId="0B2A9DFE" w14:textId="1D1E0C03" w:rsidR="00C96FAC" w:rsidRDefault="00C96FAC" w:rsidP="00C96FAC">
            <w:pPr>
              <w:pStyle w:val="Nidungvnbn"/>
              <w:ind w:firstLine="0"/>
              <w:jc w:val="center"/>
            </w:pPr>
            <w:r>
              <w:t>NB</w:t>
            </w:r>
          </w:p>
        </w:tc>
        <w:tc>
          <w:tcPr>
            <w:tcW w:w="2194" w:type="dxa"/>
          </w:tcPr>
          <w:p w14:paraId="7CFBE1F3" w14:textId="24BF91B4" w:rsidR="00C96FAC" w:rsidRDefault="00C96FAC" w:rsidP="00C96FAC">
            <w:pPr>
              <w:pStyle w:val="Nidungvnbn"/>
              <w:ind w:firstLine="0"/>
              <w:jc w:val="center"/>
            </w:pPr>
            <w:r>
              <w:t>-</w:t>
            </w:r>
          </w:p>
        </w:tc>
        <w:tc>
          <w:tcPr>
            <w:tcW w:w="2195" w:type="dxa"/>
          </w:tcPr>
          <w:p w14:paraId="66182ED2" w14:textId="2FA65964" w:rsidR="00C96FAC" w:rsidRDefault="00C96FAC" w:rsidP="00C96FAC">
            <w:pPr>
              <w:pStyle w:val="Nidungvnbn"/>
              <w:ind w:firstLine="0"/>
              <w:jc w:val="center"/>
            </w:pPr>
            <w:r w:rsidRPr="00C96FAC">
              <w:t>MITRLADUY</w:t>
            </w:r>
          </w:p>
        </w:tc>
      </w:tr>
      <w:tr w:rsidR="00C96FAC" w14:paraId="3181A560" w14:textId="77777777" w:rsidTr="00C96FAC">
        <w:trPr>
          <w:jc w:val="center"/>
        </w:trPr>
        <w:tc>
          <w:tcPr>
            <w:tcW w:w="2194" w:type="dxa"/>
          </w:tcPr>
          <w:p w14:paraId="66ADC49A" w14:textId="1D66D020" w:rsidR="00C96FAC" w:rsidRDefault="00C96FAC" w:rsidP="00C96FAC">
            <w:pPr>
              <w:pStyle w:val="Nidungvnbn"/>
              <w:ind w:firstLine="0"/>
            </w:pPr>
            <w:r w:rsidRPr="00C96FAC">
              <w:t>Ye et al. [</w:t>
            </w:r>
            <w:r w:rsidR="00094FE6">
              <w:t>6</w:t>
            </w:r>
            <w:r w:rsidRPr="00C96FAC">
              <w:t>]</w:t>
            </w:r>
          </w:p>
        </w:tc>
        <w:tc>
          <w:tcPr>
            <w:tcW w:w="2194" w:type="dxa"/>
          </w:tcPr>
          <w:p w14:paraId="335C36C4" w14:textId="72918582" w:rsidR="00C96FAC" w:rsidRDefault="00C96FAC" w:rsidP="00C96FAC">
            <w:pPr>
              <w:pStyle w:val="Nidungvnbn"/>
              <w:ind w:firstLine="0"/>
              <w:jc w:val="center"/>
            </w:pPr>
            <w:r>
              <w:t>SVM</w:t>
            </w:r>
          </w:p>
        </w:tc>
        <w:tc>
          <w:tcPr>
            <w:tcW w:w="2194" w:type="dxa"/>
          </w:tcPr>
          <w:p w14:paraId="73ADC97A" w14:textId="147D1EF6" w:rsidR="00C96FAC" w:rsidRDefault="00C96FAC" w:rsidP="00C96FAC">
            <w:pPr>
              <w:pStyle w:val="Nidungvnbn"/>
              <w:ind w:firstLine="0"/>
              <w:jc w:val="center"/>
            </w:pPr>
            <w:r>
              <w:t>95,24</w:t>
            </w:r>
          </w:p>
        </w:tc>
        <w:tc>
          <w:tcPr>
            <w:tcW w:w="2195" w:type="dxa"/>
          </w:tcPr>
          <w:p w14:paraId="6D174A13" w14:textId="1F198589" w:rsidR="00C96FAC" w:rsidRDefault="00C96FAC" w:rsidP="00C96FAC">
            <w:pPr>
              <w:pStyle w:val="Nidungvnbn"/>
              <w:ind w:firstLine="0"/>
              <w:jc w:val="center"/>
            </w:pPr>
            <w:r>
              <w:t>-</w:t>
            </w:r>
          </w:p>
        </w:tc>
      </w:tr>
      <w:tr w:rsidR="00C96FAC" w14:paraId="02010D82" w14:textId="77777777" w:rsidTr="00C96FAC">
        <w:trPr>
          <w:jc w:val="center"/>
        </w:trPr>
        <w:tc>
          <w:tcPr>
            <w:tcW w:w="2194" w:type="dxa"/>
          </w:tcPr>
          <w:p w14:paraId="55B2320F" w14:textId="2E7F2702" w:rsidR="00C96FAC" w:rsidRDefault="00C96FAC" w:rsidP="00C96FAC">
            <w:pPr>
              <w:pStyle w:val="Nidungvnbn"/>
              <w:ind w:firstLine="0"/>
            </w:pPr>
            <w:r w:rsidRPr="00C96FAC">
              <w:t>Zekri et al. [</w:t>
            </w:r>
            <w:r w:rsidR="00094FE6">
              <w:t>14</w:t>
            </w:r>
            <w:r w:rsidRPr="00C96FAC">
              <w:t>]</w:t>
            </w:r>
          </w:p>
        </w:tc>
        <w:tc>
          <w:tcPr>
            <w:tcW w:w="2194" w:type="dxa"/>
          </w:tcPr>
          <w:p w14:paraId="30374FA7" w14:textId="529C7DE4" w:rsidR="00C96FAC" w:rsidRDefault="00C96FAC" w:rsidP="00C96FAC">
            <w:pPr>
              <w:pStyle w:val="Nidungvnbn"/>
              <w:ind w:firstLine="0"/>
              <w:jc w:val="center"/>
            </w:pPr>
            <w:r w:rsidRPr="00C96FAC">
              <w:t>Decision tree</w:t>
            </w:r>
          </w:p>
        </w:tc>
        <w:tc>
          <w:tcPr>
            <w:tcW w:w="2194" w:type="dxa"/>
          </w:tcPr>
          <w:p w14:paraId="54F78A37" w14:textId="06C13556" w:rsidR="00C96FAC" w:rsidRDefault="00C96FAC" w:rsidP="00C96FAC">
            <w:pPr>
              <w:pStyle w:val="Nidungvnbn"/>
              <w:ind w:firstLine="0"/>
              <w:jc w:val="center"/>
            </w:pPr>
            <w:r>
              <w:t>-</w:t>
            </w:r>
          </w:p>
        </w:tc>
        <w:tc>
          <w:tcPr>
            <w:tcW w:w="2195" w:type="dxa"/>
          </w:tcPr>
          <w:p w14:paraId="377E43F0" w14:textId="207A1696" w:rsidR="00C96FAC" w:rsidRDefault="00C96FAC" w:rsidP="00C96FAC">
            <w:pPr>
              <w:pStyle w:val="Nidungvnbn"/>
              <w:ind w:firstLine="0"/>
              <w:jc w:val="center"/>
            </w:pPr>
            <w:r>
              <w:t>Tự thu thập</w:t>
            </w:r>
          </w:p>
        </w:tc>
      </w:tr>
      <w:tr w:rsidR="00C96FAC" w14:paraId="2E9D9F0A" w14:textId="77777777" w:rsidTr="00C96FAC">
        <w:trPr>
          <w:jc w:val="center"/>
        </w:trPr>
        <w:tc>
          <w:tcPr>
            <w:tcW w:w="2194" w:type="dxa"/>
          </w:tcPr>
          <w:p w14:paraId="7D6FD3FE" w14:textId="22699471" w:rsidR="00C96FAC" w:rsidRDefault="00C96FAC" w:rsidP="00C96FAC">
            <w:pPr>
              <w:pStyle w:val="Nidungvnbn"/>
              <w:ind w:firstLine="0"/>
            </w:pPr>
            <w:r w:rsidRPr="00C96FAC">
              <w:t>Lucky et al. [</w:t>
            </w:r>
            <w:r w:rsidR="00094FE6">
              <w:t>7</w:t>
            </w:r>
            <w:r w:rsidRPr="00C96FAC">
              <w:t>]</w:t>
            </w:r>
          </w:p>
        </w:tc>
        <w:tc>
          <w:tcPr>
            <w:tcW w:w="2194" w:type="dxa"/>
          </w:tcPr>
          <w:p w14:paraId="4624B814" w14:textId="78046D8D" w:rsidR="00C96FAC" w:rsidRDefault="00C96FAC" w:rsidP="00C96FAC">
            <w:pPr>
              <w:pStyle w:val="Nidungvnbn"/>
              <w:ind w:firstLine="0"/>
              <w:jc w:val="center"/>
            </w:pPr>
            <w:r w:rsidRPr="00C96FAC">
              <w:t>Decision tree</w:t>
            </w:r>
          </w:p>
        </w:tc>
        <w:tc>
          <w:tcPr>
            <w:tcW w:w="2194" w:type="dxa"/>
          </w:tcPr>
          <w:p w14:paraId="09B6AAF7" w14:textId="1251A02A" w:rsidR="00C96FAC" w:rsidRDefault="00C96FAC" w:rsidP="00C96FAC">
            <w:pPr>
              <w:pStyle w:val="Nidungvnbn"/>
              <w:ind w:firstLine="0"/>
              <w:jc w:val="center"/>
            </w:pPr>
            <w:r w:rsidRPr="00C96FAC">
              <w:t>99.93</w:t>
            </w:r>
          </w:p>
        </w:tc>
        <w:tc>
          <w:tcPr>
            <w:tcW w:w="2195" w:type="dxa"/>
          </w:tcPr>
          <w:p w14:paraId="3FC97516" w14:textId="2990BBAB" w:rsidR="00C96FAC" w:rsidRDefault="00C96FAC" w:rsidP="00C96FAC">
            <w:pPr>
              <w:pStyle w:val="Nidungvnbn"/>
              <w:ind w:firstLine="0"/>
              <w:jc w:val="center"/>
            </w:pPr>
            <w:r w:rsidRPr="00C96FAC">
              <w:t>CIC 2017 and 2019</w:t>
            </w:r>
          </w:p>
        </w:tc>
      </w:tr>
      <w:tr w:rsidR="00C96FAC" w14:paraId="4A550FD1" w14:textId="77777777" w:rsidTr="00C96FAC">
        <w:trPr>
          <w:jc w:val="center"/>
        </w:trPr>
        <w:tc>
          <w:tcPr>
            <w:tcW w:w="2194" w:type="dxa"/>
          </w:tcPr>
          <w:p w14:paraId="6FEB187F" w14:textId="649916FC" w:rsidR="00C96FAC" w:rsidRDefault="00C96FAC" w:rsidP="00C96FAC">
            <w:pPr>
              <w:pStyle w:val="Nidungvnbn"/>
              <w:ind w:firstLine="0"/>
            </w:pPr>
            <w:r w:rsidRPr="00C96FAC">
              <w:t>Putri et al. [</w:t>
            </w:r>
            <w:r w:rsidR="00EC2AF3">
              <w:t>9</w:t>
            </w:r>
            <w:r w:rsidRPr="00C96FAC">
              <w:t>]</w:t>
            </w:r>
          </w:p>
        </w:tc>
        <w:tc>
          <w:tcPr>
            <w:tcW w:w="2194" w:type="dxa"/>
          </w:tcPr>
          <w:p w14:paraId="2917C67C" w14:textId="19A751A5" w:rsidR="00C96FAC" w:rsidRDefault="00C96FAC" w:rsidP="00C96FAC">
            <w:pPr>
              <w:pStyle w:val="Nidungvnbn"/>
              <w:ind w:firstLine="0"/>
              <w:jc w:val="center"/>
            </w:pPr>
            <w:r w:rsidRPr="00C96FAC">
              <w:t>K-mean clustering</w:t>
            </w:r>
          </w:p>
        </w:tc>
        <w:tc>
          <w:tcPr>
            <w:tcW w:w="2194" w:type="dxa"/>
          </w:tcPr>
          <w:p w14:paraId="102650C0" w14:textId="2D81C9E0" w:rsidR="00C96FAC" w:rsidRDefault="00C96FAC" w:rsidP="00C96FAC">
            <w:pPr>
              <w:pStyle w:val="Nidungvnbn"/>
              <w:ind w:firstLine="0"/>
              <w:jc w:val="center"/>
            </w:pPr>
            <w:r w:rsidRPr="00C96FAC">
              <w:t>99.69</w:t>
            </w:r>
          </w:p>
        </w:tc>
        <w:tc>
          <w:tcPr>
            <w:tcW w:w="2195" w:type="dxa"/>
          </w:tcPr>
          <w:p w14:paraId="28F49717" w14:textId="1B361DEC" w:rsidR="00C96FAC" w:rsidRDefault="00C96FAC" w:rsidP="00C96FAC">
            <w:pPr>
              <w:pStyle w:val="Nidungvnbn"/>
              <w:ind w:firstLine="0"/>
              <w:jc w:val="center"/>
            </w:pPr>
            <w:r w:rsidRPr="00C96FAC">
              <w:t>ISCX</w:t>
            </w:r>
          </w:p>
        </w:tc>
      </w:tr>
      <w:tr w:rsidR="00C96FAC" w14:paraId="50546B8F" w14:textId="77777777" w:rsidTr="00C96FAC">
        <w:trPr>
          <w:jc w:val="center"/>
        </w:trPr>
        <w:tc>
          <w:tcPr>
            <w:tcW w:w="2194" w:type="dxa"/>
          </w:tcPr>
          <w:p w14:paraId="3C4CA330" w14:textId="0A3B42C0" w:rsidR="00C96FAC" w:rsidRDefault="00C96FAC" w:rsidP="00C96FAC">
            <w:pPr>
              <w:pStyle w:val="Nidungvnbn"/>
              <w:ind w:firstLine="0"/>
            </w:pPr>
            <w:r w:rsidRPr="00C96FAC">
              <w:t>Chaudhary</w:t>
            </w:r>
            <w:r w:rsidR="00EC2AF3">
              <w:t xml:space="preserve"> </w:t>
            </w:r>
            <w:r w:rsidRPr="00C96FAC">
              <w:t>and Shrimal [</w:t>
            </w:r>
            <w:r w:rsidR="00EC2AF3">
              <w:t>10</w:t>
            </w:r>
            <w:r w:rsidRPr="00C96FAC">
              <w:t>]</w:t>
            </w:r>
          </w:p>
        </w:tc>
        <w:tc>
          <w:tcPr>
            <w:tcW w:w="2194" w:type="dxa"/>
          </w:tcPr>
          <w:p w14:paraId="631D2F3E" w14:textId="7C48DE43" w:rsidR="00C96FAC" w:rsidRDefault="00C96FAC" w:rsidP="00C96FAC">
            <w:pPr>
              <w:pStyle w:val="Nidungvnbn"/>
              <w:ind w:firstLine="0"/>
              <w:jc w:val="center"/>
            </w:pPr>
            <w:r w:rsidRPr="00C96FAC">
              <w:t>Genetic algorithm</w:t>
            </w:r>
          </w:p>
        </w:tc>
        <w:tc>
          <w:tcPr>
            <w:tcW w:w="2194" w:type="dxa"/>
          </w:tcPr>
          <w:p w14:paraId="71AA5050" w14:textId="24EAEBAD" w:rsidR="00C96FAC" w:rsidRDefault="00C96FAC" w:rsidP="00C96FAC">
            <w:pPr>
              <w:pStyle w:val="Nidungvnbn"/>
              <w:ind w:firstLine="0"/>
              <w:jc w:val="center"/>
            </w:pPr>
            <w:r w:rsidRPr="00C96FAC">
              <w:t>85</w:t>
            </w:r>
          </w:p>
        </w:tc>
        <w:tc>
          <w:tcPr>
            <w:tcW w:w="2195" w:type="dxa"/>
          </w:tcPr>
          <w:p w14:paraId="2DD7F165" w14:textId="3EE1B23F" w:rsidR="00C96FAC" w:rsidRDefault="00C96FAC" w:rsidP="00C96FAC">
            <w:pPr>
              <w:pStyle w:val="Nidungvnbn"/>
              <w:keepNext/>
              <w:ind w:firstLine="0"/>
              <w:jc w:val="center"/>
            </w:pPr>
            <w:r>
              <w:t>Tự thu thập</w:t>
            </w:r>
          </w:p>
        </w:tc>
      </w:tr>
    </w:tbl>
    <w:p w14:paraId="23C33D4C" w14:textId="77777777" w:rsidR="00C84E0F" w:rsidRDefault="00C84E0F" w:rsidP="00C84E0F">
      <w:pPr>
        <w:pStyle w:val="Nidungvnbn"/>
      </w:pPr>
    </w:p>
    <w:p w14:paraId="2540E972" w14:textId="4DA3E634" w:rsidR="00DC32FB" w:rsidRPr="0016452A" w:rsidRDefault="00EE4676" w:rsidP="00C84E0F">
      <w:pPr>
        <w:pStyle w:val="Heading1"/>
      </w:pPr>
      <w:bookmarkStart w:id="17" w:name="_Toc174616929"/>
      <w:r w:rsidRPr="00C84E0F">
        <w:lastRenderedPageBreak/>
        <w:t>P</w:t>
      </w:r>
      <w:r w:rsidR="0016452A" w:rsidRPr="00C84E0F">
        <w:t>HƯƠNG</w:t>
      </w:r>
      <w:r w:rsidR="0016452A">
        <w:rPr>
          <w:lang w:val="en-US"/>
        </w:rPr>
        <w:t xml:space="preserve"> PHÁP ĐỀ XUẤT</w:t>
      </w:r>
      <w:bookmarkEnd w:id="17"/>
    </w:p>
    <w:p w14:paraId="35649A53" w14:textId="3FEBA8BD" w:rsidR="0016452A" w:rsidRPr="00965DBE" w:rsidRDefault="0016452A" w:rsidP="0016452A">
      <w:pPr>
        <w:pStyle w:val="Nidungvnbn"/>
        <w:rPr>
          <w:lang w:val="vi-VN"/>
        </w:rPr>
      </w:pPr>
      <w:r w:rsidRPr="0016452A">
        <w:rPr>
          <w:lang w:val="vi-VN"/>
        </w:rPr>
        <w:t>Trong chương này, nhóm đề xuất phương pháp phát hiện DDoS dựa trên học máy kết hợp với xây dựng mô hình mạng trong môi trường SDN.</w:t>
      </w:r>
      <w:r w:rsidR="002A1F20" w:rsidRPr="002A1F20">
        <w:rPr>
          <w:lang w:val="vi-VN"/>
        </w:rPr>
        <w:t xml:space="preserve"> Đầu tiên cần xây dựng mô hình mạng giả lập trong môi trường SDN. Tiến hành thu thập dữ liệu và gắn nhãn để xây dựng dataset cho mô hình học máy. Sau khi có dataset, tiến hành phân tích, xử lý dữ liệu và trích xuất các đặc trưng quan trọng. Tiến hành huấn luyện và so sánh các mô hình dựa trên các tiêu chí khác nhau (Accuracy, Recall, Precision</w:t>
      </w:r>
      <w:r w:rsidR="002A1F20" w:rsidRPr="002A1F20">
        <w:rPr>
          <w:sz w:val="24"/>
          <w:szCs w:val="24"/>
          <w:lang w:val="vi-VN"/>
        </w:rPr>
        <w:t xml:space="preserve"> </w:t>
      </w:r>
      <w:r w:rsidR="002A1F20" w:rsidRPr="002A1F20">
        <w:rPr>
          <w:lang w:val="vi-VN"/>
        </w:rPr>
        <w:t xml:space="preserve">F1 Score, </w:t>
      </w:r>
      <w:r w:rsidR="002A1F20">
        <w:rPr>
          <w:lang w:val="vi-VN"/>
        </w:rPr>
        <w:t>…</w:t>
      </w:r>
      <w:r w:rsidR="002A1F20" w:rsidRPr="002A1F20">
        <w:rPr>
          <w:lang w:val="vi-VN"/>
        </w:rPr>
        <w:t>), sau đó chọn ra mô hình tốt nhất. Cuối cùng áp dụng mô hình học máy vào thực nghiệm</w:t>
      </w:r>
      <w:r w:rsidR="00965DBE" w:rsidRPr="00965DBE">
        <w:rPr>
          <w:lang w:val="vi-VN"/>
        </w:rPr>
        <w:t xml:space="preserve"> phát hiện</w:t>
      </w:r>
      <w:r w:rsidR="002A1F20" w:rsidRPr="002A1F20">
        <w:rPr>
          <w:lang w:val="vi-VN"/>
        </w:rPr>
        <w:t xml:space="preserve"> tấn công</w:t>
      </w:r>
      <w:r w:rsidR="00965DBE" w:rsidRPr="00965DBE">
        <w:rPr>
          <w:lang w:val="vi-VN"/>
        </w:rPr>
        <w:t xml:space="preserve"> DDoS.</w:t>
      </w:r>
    </w:p>
    <w:p w14:paraId="3D3A9766" w14:textId="77777777" w:rsidR="002A1F20" w:rsidRDefault="002A1F20" w:rsidP="002A1F20">
      <w:pPr>
        <w:pStyle w:val="Caption"/>
        <w:keepNext/>
      </w:pPr>
      <w:r w:rsidRPr="002A1F20">
        <w:rPr>
          <w:noProof/>
        </w:rPr>
        <w:drawing>
          <wp:inline distT="0" distB="0" distL="0" distR="0" wp14:anchorId="452FABAB" wp14:editId="5A83B298">
            <wp:extent cx="5534025" cy="1533525"/>
            <wp:effectExtent l="0" t="0" r="9525" b="9525"/>
            <wp:docPr id="130835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1101" name="Picture 1308351101"/>
                    <pic:cNvPicPr/>
                  </pic:nvPicPr>
                  <pic:blipFill>
                    <a:blip r:embed="rId13">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3BCD1DE4" w14:textId="45184184" w:rsidR="0016452A" w:rsidRDefault="002A1F20" w:rsidP="002A1F20">
      <w:pPr>
        <w:pStyle w:val="Caption"/>
      </w:pPr>
      <w:bookmarkStart w:id="18" w:name="_Toc174616962"/>
      <w:r>
        <w:t xml:space="preserve">Hình </w:t>
      </w:r>
      <w:r>
        <w:fldChar w:fldCharType="begin"/>
      </w:r>
      <w:r>
        <w:instrText xml:space="preserve"> SEQ Hình \* ARABIC </w:instrText>
      </w:r>
      <w:r>
        <w:fldChar w:fldCharType="separate"/>
      </w:r>
      <w:r w:rsidR="00930B64">
        <w:rPr>
          <w:noProof/>
        </w:rPr>
        <w:t>2</w:t>
      </w:r>
      <w:r>
        <w:fldChar w:fldCharType="end"/>
      </w:r>
      <w:r>
        <w:t xml:space="preserve">: </w:t>
      </w:r>
      <w:r w:rsidR="00965DBE">
        <w:t>Các bước chính trong phương pháp đề xuất</w:t>
      </w:r>
      <w:bookmarkEnd w:id="18"/>
    </w:p>
    <w:p w14:paraId="7684D4AF" w14:textId="1320115E" w:rsidR="002B20A3" w:rsidRDefault="002B20A3" w:rsidP="002B20A3">
      <w:pPr>
        <w:pStyle w:val="Heading2"/>
        <w:rPr>
          <w:lang w:val="en-US"/>
        </w:rPr>
      </w:pPr>
      <w:bookmarkStart w:id="19" w:name="_Toc174616930"/>
      <w:r>
        <w:rPr>
          <w:lang w:val="en-US"/>
        </w:rPr>
        <w:t>Công nghệ SDN</w:t>
      </w:r>
      <w:bookmarkEnd w:id="19"/>
    </w:p>
    <w:p w14:paraId="650651AB" w14:textId="77777777" w:rsidR="002B20A3" w:rsidRDefault="002B20A3" w:rsidP="002B20A3">
      <w:pPr>
        <w:pStyle w:val="Heading3"/>
      </w:pPr>
      <w:bookmarkStart w:id="20" w:name="_Toc174616931"/>
      <w:r>
        <w:t>Định nghĩa về SDN</w:t>
      </w:r>
      <w:bookmarkEnd w:id="20"/>
    </w:p>
    <w:p w14:paraId="3E77F6D8" w14:textId="77777777" w:rsidR="002B20A3" w:rsidRPr="008E2B65" w:rsidRDefault="002B20A3" w:rsidP="002B20A3">
      <w:pPr>
        <w:pStyle w:val="Nidungvnbn"/>
      </w:pPr>
      <w:r w:rsidRPr="008E2B65">
        <w:t>SDN (Software-Defined Networking) là một phương pháp tiếp cận quản lý mạng dựa trên phần mềm. Nó tách biệt các chức năng điều khiển mạng khỏi các thiết bị phần cứng truyền thống như router và switch, thay vào đó sử dụng phần mềm để quản lý và điều khiển mạng.</w:t>
      </w:r>
    </w:p>
    <w:p w14:paraId="1B45A1A0" w14:textId="77777777" w:rsidR="002B20A3" w:rsidRDefault="002B20A3" w:rsidP="002B20A3">
      <w:pPr>
        <w:pStyle w:val="Nidungvnbn"/>
      </w:pPr>
      <w:r w:rsidRPr="00AA4B54">
        <w:t>Về cơ bản, SDN chia tách độc lập hai cơ chế hiện đang tồn tại trong cùng một thiết bị mạng: Cơ chế điều khiển (Control Plane), cơ chế chuyển tiếp dữ liệu (Data Plane) để có thể tối ưu hoạt động của hai cơ chế này</w:t>
      </w:r>
      <w:r>
        <w:t xml:space="preserve"> [2]</w:t>
      </w:r>
      <w:r w:rsidRPr="00AA4B54">
        <w:t>.</w:t>
      </w:r>
    </w:p>
    <w:p w14:paraId="595632D7" w14:textId="77777777" w:rsidR="002B20A3" w:rsidRDefault="002B20A3" w:rsidP="002B20A3">
      <w:pPr>
        <w:pStyle w:val="Nidungvnbn"/>
      </w:pPr>
      <w:r>
        <w:t>Control Plane (Mặt phẳng điều khiển)</w:t>
      </w:r>
    </w:p>
    <w:p w14:paraId="5AE95964" w14:textId="77777777" w:rsidR="002B20A3" w:rsidRDefault="002B20A3" w:rsidP="00287A93">
      <w:pPr>
        <w:pStyle w:val="Nidungvnbn"/>
        <w:numPr>
          <w:ilvl w:val="0"/>
          <w:numId w:val="2"/>
        </w:numPr>
      </w:pPr>
      <w:r>
        <w:t xml:space="preserve">Chức năng: Control Plane chịu trách nhiệm ra quyết định về cách các gói dữ liệu sẽ được chuyển tiếp qua mạng. Nó bao gồm các chức năng </w:t>
      </w:r>
      <w:r>
        <w:lastRenderedPageBreak/>
        <w:t>như định tuyến, định tuyến lại (rerouting), xây dựng bảng định tuyến (routing tables), và các giao thức điều khiển như OSPF, BGP, và RIP.</w:t>
      </w:r>
    </w:p>
    <w:p w14:paraId="451731C3" w14:textId="77777777" w:rsidR="002B20A3" w:rsidRDefault="002B20A3" w:rsidP="00287A93">
      <w:pPr>
        <w:pStyle w:val="Nidungvnbn"/>
        <w:numPr>
          <w:ilvl w:val="0"/>
          <w:numId w:val="2"/>
        </w:numPr>
      </w:pPr>
      <w:r>
        <w:t>Hoạt động: Các thiết bị mạng như router và switch sử dụng Control Plane để trao đổi thông tin về trạng thái mạng, từ đó đưa ra quyết định về đường đi của các gói dữ liệu. Ví dụ, router sử dụng giao thức định tuyến để học biết về các mạng khác và xác định đường đi tốt nhất cho các gói dữ liệu.</w:t>
      </w:r>
    </w:p>
    <w:p w14:paraId="25DCD6EA" w14:textId="77777777" w:rsidR="002B20A3" w:rsidRDefault="002B20A3" w:rsidP="00287A93">
      <w:pPr>
        <w:pStyle w:val="Nidungvnbn"/>
        <w:numPr>
          <w:ilvl w:val="0"/>
          <w:numId w:val="2"/>
        </w:numPr>
      </w:pPr>
      <w:r>
        <w:t>Vị trí: Control Plane thường được tích hợp trong các thiết bị mạng (router, switch). Mỗi thiết bị mạng có Control Plane riêng của nó để quản lý và ra quyết định.</w:t>
      </w:r>
    </w:p>
    <w:p w14:paraId="242D9704" w14:textId="77777777" w:rsidR="002B20A3" w:rsidRDefault="002B20A3" w:rsidP="002B20A3">
      <w:pPr>
        <w:pStyle w:val="Nidungvnbn"/>
      </w:pPr>
      <w:r>
        <w:t>Data Plane (Mặt phẳng dữ liệu)</w:t>
      </w:r>
    </w:p>
    <w:p w14:paraId="04073D4A" w14:textId="77777777" w:rsidR="002B20A3" w:rsidRDefault="002B20A3" w:rsidP="00287A93">
      <w:pPr>
        <w:pStyle w:val="Nidungvnbn"/>
        <w:numPr>
          <w:ilvl w:val="0"/>
          <w:numId w:val="3"/>
        </w:numPr>
      </w:pPr>
      <w:r>
        <w:t>Chức năng: Data Plane chịu trách nhiệm chuyển tiếp các gói dữ liệu theo các quyết định được đưa ra bởi Control Plane. Nó thực hiện các hoạt động như truyền tải, định tuyến và lọc gói tin.</w:t>
      </w:r>
    </w:p>
    <w:p w14:paraId="24C6E247" w14:textId="77777777" w:rsidR="002B20A3" w:rsidRDefault="002B20A3" w:rsidP="00287A93">
      <w:pPr>
        <w:pStyle w:val="Nidungvnbn"/>
        <w:numPr>
          <w:ilvl w:val="0"/>
          <w:numId w:val="3"/>
        </w:numPr>
      </w:pPr>
      <w:r>
        <w:t>Hoạt động: Khi một gói dữ liệu đến một thiết bị mạng, Data Plane sẽ dựa vào bảng định tuyến (được xây dựng bởi Control Plane) để xác định đường đi của gói tin và chuyển tiếp nó đến đích. Data Plane thực hiện các hoạt động này ở tốc độ cao để đảm bảo hiệu suất mạng.</w:t>
      </w:r>
    </w:p>
    <w:p w14:paraId="7CE37F94" w14:textId="77777777" w:rsidR="002B20A3" w:rsidRDefault="002B20A3" w:rsidP="00287A93">
      <w:pPr>
        <w:pStyle w:val="Nidungvnbn"/>
        <w:numPr>
          <w:ilvl w:val="0"/>
          <w:numId w:val="3"/>
        </w:numPr>
      </w:pPr>
      <w:r>
        <w:t>Vị trí: Data Plane cũng được tích hợp trong các thiết bị mạng, nơi nó hoạt động song song với Control Plane nhưng với vai trò khác biệt.</w:t>
      </w:r>
    </w:p>
    <w:p w14:paraId="3EA23D0A" w14:textId="77777777" w:rsidR="002B20A3" w:rsidRDefault="002B20A3" w:rsidP="002B20A3">
      <w:pPr>
        <w:pStyle w:val="Nidungvnbn"/>
      </w:pPr>
      <w:r>
        <w:t>Trong các mạng truyền thống, Control Plane và Data Plane thường được tích hợp trong cùng một thiết bị mạng. Tuy nhiên, với sự ra đời của SDN (Software-Defined Networking), hai mặt phẳng này được tách biệt rõ ràng:</w:t>
      </w:r>
    </w:p>
    <w:p w14:paraId="710C6E3D" w14:textId="77777777" w:rsidR="002B20A3" w:rsidRDefault="002B20A3" w:rsidP="00287A93">
      <w:pPr>
        <w:pStyle w:val="Nidungvnbn"/>
        <w:numPr>
          <w:ilvl w:val="0"/>
          <w:numId w:val="4"/>
        </w:numPr>
      </w:pPr>
      <w:r>
        <w:t>Control Plane: Được chuyển lên các bộ điều khiển trung tâm (controllers), quản lý và ra quyết định cho toàn bộ mạng.</w:t>
      </w:r>
    </w:p>
    <w:p w14:paraId="223EBEFC" w14:textId="37DA518F" w:rsidR="0043654A" w:rsidRDefault="002B20A3" w:rsidP="0043654A">
      <w:pPr>
        <w:pStyle w:val="Nidungvnbn"/>
        <w:numPr>
          <w:ilvl w:val="0"/>
          <w:numId w:val="4"/>
        </w:numPr>
      </w:pPr>
      <w:r>
        <w:t>Data Plane: Vẫn được duy trì trong các thiết bị mạng nhưng hoạt động dưới sự chỉ đạo của Control Plane từ các bộ điều khiển.</w:t>
      </w:r>
    </w:p>
    <w:p w14:paraId="030F2A31" w14:textId="77777777" w:rsidR="0043654A" w:rsidRDefault="0043654A" w:rsidP="0043654A">
      <w:pPr>
        <w:pStyle w:val="Nidungvnbn"/>
      </w:pPr>
    </w:p>
    <w:p w14:paraId="575EEBD3" w14:textId="77777777" w:rsidR="0043654A" w:rsidRDefault="0043654A" w:rsidP="0043654A">
      <w:pPr>
        <w:pStyle w:val="Nidungvnbn"/>
      </w:pPr>
    </w:p>
    <w:p w14:paraId="3BFDA466" w14:textId="68766CF4" w:rsidR="002B20A3" w:rsidRDefault="002B20A3" w:rsidP="0043654A">
      <w:pPr>
        <w:pStyle w:val="Heading3"/>
      </w:pPr>
      <w:bookmarkStart w:id="21" w:name="_Toc174616932"/>
      <w:r>
        <w:lastRenderedPageBreak/>
        <w:t>Kiến trúc SDN</w:t>
      </w:r>
      <w:bookmarkEnd w:id="21"/>
    </w:p>
    <w:p w14:paraId="73FB007C" w14:textId="101E15B1" w:rsidR="00F824EA" w:rsidRDefault="008C0476" w:rsidP="008C0476">
      <w:pPr>
        <w:pStyle w:val="Caption"/>
      </w:pPr>
      <w:r w:rsidRPr="008C0476">
        <w:rPr>
          <w:noProof/>
        </w:rPr>
        <w:drawing>
          <wp:inline distT="0" distB="0" distL="0" distR="0" wp14:anchorId="6D32E8B6" wp14:editId="59BCB1E5">
            <wp:extent cx="5748893" cy="3387436"/>
            <wp:effectExtent l="0" t="0" r="4445" b="3810"/>
            <wp:docPr id="528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064" name=""/>
                    <pic:cNvPicPr/>
                  </pic:nvPicPr>
                  <pic:blipFill>
                    <a:blip r:embed="rId14"/>
                    <a:stretch>
                      <a:fillRect/>
                    </a:stretch>
                  </pic:blipFill>
                  <pic:spPr>
                    <a:xfrm>
                      <a:off x="0" y="0"/>
                      <a:ext cx="5811686" cy="3424436"/>
                    </a:xfrm>
                    <a:prstGeom prst="rect">
                      <a:avLst/>
                    </a:prstGeom>
                  </pic:spPr>
                </pic:pic>
              </a:graphicData>
            </a:graphic>
          </wp:inline>
        </w:drawing>
      </w:r>
    </w:p>
    <w:p w14:paraId="0C98B938" w14:textId="13EDBE45" w:rsidR="002B20A3" w:rsidRDefault="00F824EA" w:rsidP="00F824EA">
      <w:pPr>
        <w:pStyle w:val="Caption"/>
      </w:pPr>
      <w:bookmarkStart w:id="22" w:name="_Toc174616963"/>
      <w:r>
        <w:t xml:space="preserve">Hình </w:t>
      </w:r>
      <w:r>
        <w:fldChar w:fldCharType="begin"/>
      </w:r>
      <w:r>
        <w:instrText xml:space="preserve"> SEQ Hình \* ARABIC </w:instrText>
      </w:r>
      <w:r>
        <w:fldChar w:fldCharType="separate"/>
      </w:r>
      <w:r w:rsidR="00930B64">
        <w:rPr>
          <w:noProof/>
        </w:rPr>
        <w:t>3</w:t>
      </w:r>
      <w:r>
        <w:fldChar w:fldCharType="end"/>
      </w:r>
      <w:r>
        <w:t>: Kiến trúc cơ bản của SDN</w:t>
      </w:r>
      <w:r w:rsidR="008C0476">
        <w:t>[4]</w:t>
      </w:r>
      <w:bookmarkEnd w:id="22"/>
    </w:p>
    <w:p w14:paraId="41250A49" w14:textId="77777777" w:rsidR="002B20A3" w:rsidRDefault="002B20A3" w:rsidP="002B20A3">
      <w:pPr>
        <w:pStyle w:val="Nidungvnbn"/>
      </w:pPr>
      <w:r>
        <w:t>Kiến trúc SDN bao gồm ba lớp chính:</w:t>
      </w:r>
    </w:p>
    <w:p w14:paraId="45086C5C" w14:textId="0948A508" w:rsidR="002B20A3" w:rsidRDefault="002B20A3" w:rsidP="00287A93">
      <w:pPr>
        <w:pStyle w:val="Nidungvnbn"/>
        <w:numPr>
          <w:ilvl w:val="0"/>
          <w:numId w:val="5"/>
        </w:numPr>
      </w:pPr>
      <w:r>
        <w:t>Lớp hạ tầng mạng (Infrastructure):</w:t>
      </w:r>
    </w:p>
    <w:p w14:paraId="6F31D717" w14:textId="77777777" w:rsidR="002B20A3" w:rsidRDefault="002B20A3" w:rsidP="00287A93">
      <w:pPr>
        <w:pStyle w:val="Nidungvnbn"/>
        <w:numPr>
          <w:ilvl w:val="1"/>
          <w:numId w:val="5"/>
        </w:numPr>
      </w:pPr>
      <w:r>
        <w:t>Bao gồm các thiết bị mạng như switch và router.</w:t>
      </w:r>
    </w:p>
    <w:p w14:paraId="66158D1B" w14:textId="77777777" w:rsidR="002B20A3" w:rsidRDefault="002B20A3" w:rsidP="00287A93">
      <w:pPr>
        <w:pStyle w:val="Nidungvnbn"/>
        <w:numPr>
          <w:ilvl w:val="1"/>
          <w:numId w:val="5"/>
        </w:numPr>
      </w:pPr>
      <w:r>
        <w:t>Chịu trách nhiệm truyền tải dữ liệu.</w:t>
      </w:r>
    </w:p>
    <w:p w14:paraId="63D33978" w14:textId="09554320" w:rsidR="002B20A3" w:rsidRDefault="002B20A3" w:rsidP="00287A93">
      <w:pPr>
        <w:pStyle w:val="Nidungvnbn"/>
        <w:numPr>
          <w:ilvl w:val="0"/>
          <w:numId w:val="5"/>
        </w:numPr>
      </w:pPr>
      <w:r>
        <w:t xml:space="preserve">Lớp điều khiển (Control </w:t>
      </w:r>
      <w:r w:rsidR="002959B4">
        <w:t>plane</w:t>
      </w:r>
      <w:r>
        <w:t>):</w:t>
      </w:r>
    </w:p>
    <w:p w14:paraId="3950A9AE" w14:textId="77777777" w:rsidR="002B20A3" w:rsidRDefault="002B20A3" w:rsidP="00287A93">
      <w:pPr>
        <w:pStyle w:val="Nidungvnbn"/>
        <w:numPr>
          <w:ilvl w:val="1"/>
          <w:numId w:val="5"/>
        </w:numPr>
      </w:pPr>
      <w:r>
        <w:t>Gồm các bộ điều khiển (controller), đây là nơi diễn ra việc ra quyết định và quản lý toàn bộ mạng.</w:t>
      </w:r>
    </w:p>
    <w:p w14:paraId="668A4011" w14:textId="77777777" w:rsidR="002B20A3" w:rsidRDefault="002B20A3" w:rsidP="00287A93">
      <w:pPr>
        <w:pStyle w:val="Nidungvnbn"/>
        <w:numPr>
          <w:ilvl w:val="1"/>
          <w:numId w:val="5"/>
        </w:numPr>
      </w:pPr>
      <w:r>
        <w:t>Controller giao tiếp với các thiết bị mạng qua giao diện phía Nam (Southbound Interface), thường sử dụng giao thức OpenFlow.</w:t>
      </w:r>
    </w:p>
    <w:p w14:paraId="60C8AD6E" w14:textId="0488A5AE" w:rsidR="002B20A3" w:rsidRDefault="002B20A3" w:rsidP="00287A93">
      <w:pPr>
        <w:pStyle w:val="Nidungvnbn"/>
        <w:numPr>
          <w:ilvl w:val="0"/>
          <w:numId w:val="6"/>
        </w:numPr>
      </w:pPr>
      <w:r>
        <w:t xml:space="preserve">Lớp ứng dụng (Application </w:t>
      </w:r>
      <w:r w:rsidR="002959B4">
        <w:t>plane</w:t>
      </w:r>
      <w:r>
        <w:t>):</w:t>
      </w:r>
    </w:p>
    <w:p w14:paraId="0DB24C53" w14:textId="77777777" w:rsidR="002B20A3" w:rsidRDefault="002B20A3" w:rsidP="00287A93">
      <w:pPr>
        <w:pStyle w:val="Nidungvnbn"/>
        <w:numPr>
          <w:ilvl w:val="1"/>
          <w:numId w:val="6"/>
        </w:numPr>
      </w:pPr>
      <w:r w:rsidRPr="001204B0">
        <w:t>Là lớ</w:t>
      </w:r>
      <w:r>
        <w:t xml:space="preserve">p ứng dụng dành cho người dùng, người dùng có thể sử dụng các </w:t>
      </w:r>
      <w:r w:rsidRPr="001204B0">
        <w:t xml:space="preserve"> API</w:t>
      </w:r>
      <w:r>
        <w:t xml:space="preserve"> được cung cấp từ lớp Control</w:t>
      </w:r>
      <w:r w:rsidRPr="001204B0">
        <w:t xml:space="preserve"> Layer</w:t>
      </w:r>
      <w:r>
        <w:t xml:space="preserve"> để có thể lập </w:t>
      </w:r>
      <w:r>
        <w:lastRenderedPageBreak/>
        <w:t>trình hoạt động của mạng, ngoài ra cho phép giám sát được lưu lượng ra vào mạng và hiệu năng.</w:t>
      </w:r>
    </w:p>
    <w:p w14:paraId="0C26CD32" w14:textId="77777777" w:rsidR="002B20A3" w:rsidRDefault="002B20A3" w:rsidP="00287A93">
      <w:pPr>
        <w:pStyle w:val="Nidungvnbn"/>
        <w:numPr>
          <w:ilvl w:val="1"/>
          <w:numId w:val="6"/>
        </w:numPr>
      </w:pPr>
      <w:r>
        <w:t>Các ứng dụng này cung cấp các chức năng và dịch vụ mạng cụ thể, như quản lý lưu lượng, bảo mật, và ảo hóa mạng.</w:t>
      </w:r>
    </w:p>
    <w:p w14:paraId="479A9DC1" w14:textId="77777777" w:rsidR="002B20A3" w:rsidRDefault="002B20A3" w:rsidP="002B20A3">
      <w:pPr>
        <w:pStyle w:val="Nidungvnbn"/>
      </w:pPr>
      <w:r>
        <w:t>Các lớp giao tiếp  thông  qua  một  tập  hợp các giao diện được gọi là northbound APIs và southbound  APIs.</w:t>
      </w:r>
    </w:p>
    <w:p w14:paraId="11A2BD7F" w14:textId="77777777" w:rsidR="002B20A3" w:rsidRDefault="002B20A3" w:rsidP="002B20A3">
      <w:pPr>
        <w:pStyle w:val="Heading3"/>
      </w:pPr>
      <w:bookmarkStart w:id="23" w:name="_Toc174616933"/>
      <w:r>
        <w:t>Giao thức OpenFlow</w:t>
      </w:r>
      <w:bookmarkEnd w:id="23"/>
    </w:p>
    <w:p w14:paraId="2B4C7672" w14:textId="77777777" w:rsidR="002B20A3" w:rsidRDefault="002B20A3" w:rsidP="002B20A3">
      <w:pPr>
        <w:pStyle w:val="Heading4"/>
      </w:pPr>
      <w:r>
        <w:t>Giới thiệu OpenFlow</w:t>
      </w:r>
    </w:p>
    <w:p w14:paraId="2F68CDEE" w14:textId="77777777" w:rsidR="002B20A3" w:rsidRDefault="002B20A3" w:rsidP="002B20A3">
      <w:pPr>
        <w:pStyle w:val="Nidungvnbn"/>
      </w:pPr>
      <w:r w:rsidRPr="00F719FC">
        <w:t>Giao thức OpenFlow là một thành phần quan trọng trong kiến trúc Mạng điều khiển bằng phần mềm (SDN - Software-Defined Networking). OpenFlow cho phép các bộ điều khiển SDN trực tiếp tương tác với tầng dữ liệu của các thiết bị mạng như switch và router, để quản lý luồng dữ liệu trên mạng.</w:t>
      </w:r>
    </w:p>
    <w:p w14:paraId="62B0E71F" w14:textId="77777777" w:rsidR="002B20A3" w:rsidRDefault="002B20A3" w:rsidP="002B20A3">
      <w:pPr>
        <w:pStyle w:val="Nidungvnbn"/>
      </w:pPr>
      <w:r w:rsidRPr="00F719FC">
        <w:t>OpenFlow là giao thức mở chuẩn hóa được thiết kế bởi nhóm Open Networking Foundation (ONF). Nó cho phép sự tách rời của tầng điều khiển (control plane) và tầng dữ liệu (data plane), một khái niệm cốt lõi của SDN. Tầng điều khiển quyết định đường đi của dữ liệu, trong khi tầng dữ liệu chịu trách nhiệm chuyển tiếp dữ liệu dựa trên những quyết định đó.</w:t>
      </w:r>
    </w:p>
    <w:p w14:paraId="379F6AED" w14:textId="77777777" w:rsidR="002B20A3" w:rsidRDefault="002B20A3" w:rsidP="002B20A3">
      <w:pPr>
        <w:pStyle w:val="Heading4"/>
      </w:pPr>
      <w:r>
        <w:t>Kiến trúc OpenFlow</w:t>
      </w:r>
    </w:p>
    <w:p w14:paraId="79D5D7B1" w14:textId="77777777" w:rsidR="002B20A3" w:rsidRDefault="002B20A3" w:rsidP="002B20A3">
      <w:pPr>
        <w:pStyle w:val="Caption"/>
        <w:keepNext/>
      </w:pPr>
      <w:r>
        <w:rPr>
          <w:noProof/>
        </w:rPr>
        <w:drawing>
          <wp:inline distT="0" distB="0" distL="0" distR="0" wp14:anchorId="287A3542" wp14:editId="6EB72D79">
            <wp:extent cx="3230880" cy="2447290"/>
            <wp:effectExtent l="0" t="0" r="762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9639" cy="2453925"/>
                    </a:xfrm>
                    <a:prstGeom prst="rect">
                      <a:avLst/>
                    </a:prstGeom>
                    <a:noFill/>
                  </pic:spPr>
                </pic:pic>
              </a:graphicData>
            </a:graphic>
          </wp:inline>
        </w:drawing>
      </w:r>
    </w:p>
    <w:p w14:paraId="1BC09A16" w14:textId="23CA3420" w:rsidR="002B20A3" w:rsidRPr="00171F4D" w:rsidRDefault="002B20A3" w:rsidP="002B20A3">
      <w:pPr>
        <w:pStyle w:val="Caption"/>
      </w:pPr>
      <w:bookmarkStart w:id="24" w:name="_Toc174616964"/>
      <w:r>
        <w:t xml:space="preserve">Hình </w:t>
      </w:r>
      <w:r>
        <w:fldChar w:fldCharType="begin"/>
      </w:r>
      <w:r>
        <w:instrText xml:space="preserve"> SEQ Hình \* ARABIC </w:instrText>
      </w:r>
      <w:r>
        <w:fldChar w:fldCharType="separate"/>
      </w:r>
      <w:r w:rsidR="00930B64">
        <w:rPr>
          <w:noProof/>
        </w:rPr>
        <w:t>4</w:t>
      </w:r>
      <w:r>
        <w:fldChar w:fldCharType="end"/>
      </w:r>
      <w:r>
        <w:t>: Các thành phần chính của OpenFlow</w:t>
      </w:r>
      <w:r w:rsidR="008C0476">
        <w:t xml:space="preserve"> [4]</w:t>
      </w:r>
      <w:bookmarkEnd w:id="24"/>
    </w:p>
    <w:p w14:paraId="46E41057" w14:textId="77777777" w:rsidR="002B20A3" w:rsidRDefault="002B20A3" w:rsidP="002B20A3">
      <w:pPr>
        <w:pStyle w:val="Nidungvnbn"/>
      </w:pPr>
      <w:r>
        <w:lastRenderedPageBreak/>
        <w:t>Kiến trúc OpenFlow bao gồm các thành phần chính sau:</w:t>
      </w:r>
    </w:p>
    <w:p w14:paraId="3653A4FC" w14:textId="77777777" w:rsidR="002B20A3" w:rsidRDefault="002B20A3" w:rsidP="00287A93">
      <w:pPr>
        <w:pStyle w:val="Nidungvnbn"/>
        <w:numPr>
          <w:ilvl w:val="0"/>
          <w:numId w:val="7"/>
        </w:numPr>
      </w:pPr>
      <w:r>
        <w:t>Controller (Bộ điều khiển): Là một hệ thống phần mềm trung tâm quản lý và điều khiển các thiết bị mạng bằng cách sử dụng giao thức OpenFlow.</w:t>
      </w:r>
    </w:p>
    <w:p w14:paraId="41ED270C" w14:textId="77777777" w:rsidR="002B20A3" w:rsidRDefault="002B20A3" w:rsidP="00287A93">
      <w:pPr>
        <w:pStyle w:val="Nidungvnbn"/>
        <w:numPr>
          <w:ilvl w:val="0"/>
          <w:numId w:val="7"/>
        </w:numPr>
      </w:pPr>
      <w:r>
        <w:t>OpenFlow Switch: Là thiết bị phần cứng hoặc phần mềm hỗ trợ giao thức OpenFlow, có chức năng chuyển tiếp dữ liệu dựa trên các quy tắc (flow rules) được thiết lập bởi Controller.</w:t>
      </w:r>
    </w:p>
    <w:p w14:paraId="41FFC67C" w14:textId="77777777" w:rsidR="002B20A3" w:rsidRDefault="002B20A3" w:rsidP="00287A93">
      <w:pPr>
        <w:pStyle w:val="Nidungvnbn"/>
        <w:numPr>
          <w:ilvl w:val="0"/>
          <w:numId w:val="7"/>
        </w:numPr>
      </w:pPr>
      <w:r>
        <w:t>Flow Table (Bảng luồng): Mỗi switch OpenFlow có một hoặc nhiều bảng luồng, chứa các quy tắc để xác định cách xử lý các gói tin.</w:t>
      </w:r>
    </w:p>
    <w:p w14:paraId="0C6E55B2" w14:textId="77777777" w:rsidR="002B20A3" w:rsidRDefault="002B20A3" w:rsidP="00287A93">
      <w:pPr>
        <w:pStyle w:val="Nidungvnbn"/>
        <w:numPr>
          <w:ilvl w:val="0"/>
          <w:numId w:val="7"/>
        </w:numPr>
      </w:pPr>
      <w:r>
        <w:t>Secure Channel (Kênh bảo mật): Là kênh giao tiếp an toàn giữa switch và Controller, thường sử dụng TLS (Transport Layer Security) để bảo mật.</w:t>
      </w:r>
    </w:p>
    <w:p w14:paraId="7FDA4E8C" w14:textId="77777777" w:rsidR="002B20A3" w:rsidRDefault="002B20A3" w:rsidP="002B20A3">
      <w:pPr>
        <w:pStyle w:val="Heading4"/>
      </w:pPr>
      <w:r w:rsidRPr="00F719FC">
        <w:t>Hoạt động của OpenFlow</w:t>
      </w:r>
    </w:p>
    <w:p w14:paraId="75045C99" w14:textId="77777777" w:rsidR="002B20A3" w:rsidRDefault="002B20A3" w:rsidP="002B20A3">
      <w:pPr>
        <w:pStyle w:val="Nidungvnbn"/>
      </w:pPr>
      <w:r>
        <w:t>Quy trình hoạt động của OpenFlow có thể được mô tả như sau:</w:t>
      </w:r>
    </w:p>
    <w:p w14:paraId="436150A5" w14:textId="77777777" w:rsidR="002B20A3" w:rsidRDefault="002B20A3" w:rsidP="00287A93">
      <w:pPr>
        <w:pStyle w:val="Nidungvnbn"/>
        <w:numPr>
          <w:ilvl w:val="0"/>
          <w:numId w:val="8"/>
        </w:numPr>
      </w:pPr>
      <w:r>
        <w:t>Thiết lập Kết nối: Switch OpenFlow khởi tạo một kết nối bảo mật với Controller thông qua kênh bảo mật.</w:t>
      </w:r>
    </w:p>
    <w:p w14:paraId="075F958C" w14:textId="77777777" w:rsidR="002B20A3" w:rsidRDefault="002B20A3" w:rsidP="00287A93">
      <w:pPr>
        <w:pStyle w:val="Nidungvnbn"/>
        <w:numPr>
          <w:ilvl w:val="0"/>
          <w:numId w:val="8"/>
        </w:numPr>
      </w:pPr>
      <w:r>
        <w:t>Trao đổi Thông tin: Switch gửi thông tin về các cổng (ports) và khả năng của mình tới Controller. Controller có thể sử dụng thông tin này để xây dựng các bảng luồng và cấu hình switch.</w:t>
      </w:r>
    </w:p>
    <w:p w14:paraId="78F8D9E6" w14:textId="77777777" w:rsidR="002B20A3" w:rsidRDefault="002B20A3" w:rsidP="00287A93">
      <w:pPr>
        <w:pStyle w:val="Nidungvnbn"/>
        <w:numPr>
          <w:ilvl w:val="0"/>
          <w:numId w:val="8"/>
        </w:numPr>
      </w:pPr>
      <w:r>
        <w:t>Quản lý Luồng: Khi một gói tin mới đến switch mà không có quy tắc nào trong bảng luồng để xử lý nó, gói tin sẽ được gửi đến Controller. Controller sẽ quyết định cách xử lý gói tin đó và cài đặt một quy tắc mới vào bảng luồng của switch.</w:t>
      </w:r>
    </w:p>
    <w:p w14:paraId="7DCC35AD" w14:textId="77777777" w:rsidR="002B20A3" w:rsidRDefault="002B20A3" w:rsidP="00287A93">
      <w:pPr>
        <w:pStyle w:val="Nidungvnbn"/>
        <w:numPr>
          <w:ilvl w:val="0"/>
          <w:numId w:val="8"/>
        </w:numPr>
      </w:pPr>
      <w:r>
        <w:t>Chuyển tiếp Gói Tin: Dựa trên các quy tắc trong bảng luồng, switch sẽ chuyển tiếp các gói tin theo các hành động được xác định trước (ví dụ: chuyển tiếp, bỏ qua, thay đổi tiêu đề, v.v.).</w:t>
      </w:r>
    </w:p>
    <w:p w14:paraId="4CE4DA68" w14:textId="77777777" w:rsidR="00D622D8" w:rsidRDefault="00D622D8" w:rsidP="00D622D8">
      <w:pPr>
        <w:pStyle w:val="Nidungvnbn"/>
      </w:pPr>
    </w:p>
    <w:p w14:paraId="27914291" w14:textId="77777777" w:rsidR="00D622D8" w:rsidRPr="00F719FC" w:rsidRDefault="00D622D8" w:rsidP="00D622D8">
      <w:pPr>
        <w:pStyle w:val="Nidungvnbn"/>
      </w:pPr>
    </w:p>
    <w:p w14:paraId="1E34280F" w14:textId="77777777" w:rsidR="002B20A3" w:rsidRDefault="002B20A3" w:rsidP="002B20A3">
      <w:pPr>
        <w:pStyle w:val="Heading3"/>
      </w:pPr>
      <w:bookmarkStart w:id="25" w:name="_Toc174616934"/>
      <w:r>
        <w:lastRenderedPageBreak/>
        <w:t>Ryu Controller</w:t>
      </w:r>
      <w:bookmarkEnd w:id="25"/>
    </w:p>
    <w:p w14:paraId="51F184D1" w14:textId="77777777" w:rsidR="002B20A3" w:rsidRDefault="002B20A3" w:rsidP="002B20A3">
      <w:pPr>
        <w:pStyle w:val="Nidungvnbn"/>
      </w:pPr>
      <w:r w:rsidRPr="002E666C">
        <w:t>Ryu là một framework mã nguồn mở được thiết kế để phát triển các ứng dụng điều khiển mạng SDN (Software-Defined Networking). Được viết bằng ngôn ngữ lập trình Python, Ryu cung cấp một bộ công cụ và thư viện phong phú để phát triển các ứng dụng điều khiển mạng một cách nhanh chóng và dễ dàng</w:t>
      </w:r>
      <w:r>
        <w:t>.</w:t>
      </w:r>
    </w:p>
    <w:p w14:paraId="398116B3" w14:textId="1023ECC5" w:rsidR="002B20A3" w:rsidRDefault="002B20A3" w:rsidP="002B20A3">
      <w:pPr>
        <w:pStyle w:val="Nidungvnbn"/>
      </w:pPr>
      <w:r w:rsidRPr="002E666C">
        <w:t>Ryu hỗ trợ nhiều giao thức điều khiển mạng khác nhau, bao gồm OpenFlow (từ phiên bản 1.0 đến 1.5), Netconf, OF-config và nhiều giao thức khác. Điều này</w:t>
      </w:r>
      <w:r>
        <w:t xml:space="preserve"> </w:t>
      </w:r>
      <w:r w:rsidRPr="002E666C">
        <w:t>giúp</w:t>
      </w:r>
      <w:r>
        <w:t xml:space="preserve"> Ryu trở thành một công cụ linh hoạt và mạnh mẽ trong việc triển khai và quản lý mạng SDN.</w:t>
      </w:r>
    </w:p>
    <w:p w14:paraId="2850A386" w14:textId="77777777" w:rsidR="002B20A3" w:rsidRDefault="002B20A3" w:rsidP="002B20A3">
      <w:pPr>
        <w:pStyle w:val="Heading4"/>
      </w:pPr>
      <w:r>
        <w:t>Kiến trúc của Ryu Controller</w:t>
      </w:r>
    </w:p>
    <w:p w14:paraId="389E24FF" w14:textId="77777777" w:rsidR="002B20A3" w:rsidRDefault="002B20A3" w:rsidP="002B20A3">
      <w:pPr>
        <w:pStyle w:val="Nidungvnbn"/>
      </w:pPr>
      <w:r>
        <w:t>Ryu Controller được thiết kế với kiến trúc module hóa, cho phép các nhà phát triển dễ dàng thêm, xóa hoặc tùy chỉnh các chức năng của nó. Dưới đây là các thành phần chính của Ryu:</w:t>
      </w:r>
    </w:p>
    <w:p w14:paraId="25FE11E5" w14:textId="77777777" w:rsidR="002B20A3" w:rsidRDefault="002B20A3" w:rsidP="00287A93">
      <w:pPr>
        <w:pStyle w:val="Nidungvnbn"/>
        <w:numPr>
          <w:ilvl w:val="0"/>
          <w:numId w:val="9"/>
        </w:numPr>
      </w:pPr>
      <w:r>
        <w:t>Core Components (Thành phần lõi): Bao gồm các thư viện và công cụ cơ bản để quản lý và điều khiển mạng. Thành phần lõi của Ryu chịu trách nhiệm xử lý các yêu cầu từ các thiết bị mạng và điều khiển chúng theo các quy tắc và chính sách được định nghĩa.</w:t>
      </w:r>
    </w:p>
    <w:p w14:paraId="1F014E11" w14:textId="77777777" w:rsidR="002B20A3" w:rsidRDefault="002B20A3" w:rsidP="00287A93">
      <w:pPr>
        <w:pStyle w:val="Nidungvnbn"/>
        <w:numPr>
          <w:ilvl w:val="0"/>
          <w:numId w:val="9"/>
        </w:numPr>
      </w:pPr>
      <w:r>
        <w:t>Application Components (Thành phần ứng dụng): Đây là nơi mà các ứng dụng mạng cụ thể được triển khai. Các ứng dụng này có thể bao gồm các chức năng như định tuyến, quản lý băng thông, phát hiện tấn công DDoS, v.v. Các ứng dụng này tương tác với các thành phần lõi của Ryu để thực hiện các tác vụ điều khiển mạng.</w:t>
      </w:r>
    </w:p>
    <w:p w14:paraId="101CADC8" w14:textId="77777777" w:rsidR="002B20A3" w:rsidRDefault="002B20A3" w:rsidP="00287A93">
      <w:pPr>
        <w:pStyle w:val="Nidungvnbn"/>
        <w:numPr>
          <w:ilvl w:val="0"/>
          <w:numId w:val="9"/>
        </w:numPr>
      </w:pPr>
      <w:r>
        <w:t>API (Giao diện lập trình ứng dụng): Ryu cung cấp các API phong phú cho phép các nhà phát triển tương tác với controller và các thiết bị mạng. API của Ryu được thiết kế theo hướng RESTful, giúp dễ dàng tích hợp với các ứng dụng và dịch vụ khác.</w:t>
      </w:r>
    </w:p>
    <w:p w14:paraId="05616EDF" w14:textId="77777777" w:rsidR="00D622D8" w:rsidRDefault="00D622D8" w:rsidP="00D622D8">
      <w:pPr>
        <w:pStyle w:val="Nidungvnbn"/>
      </w:pPr>
    </w:p>
    <w:p w14:paraId="47F60EF2" w14:textId="77777777" w:rsidR="00D622D8" w:rsidRDefault="00D622D8" w:rsidP="00D622D8">
      <w:pPr>
        <w:pStyle w:val="Nidungvnbn"/>
      </w:pPr>
    </w:p>
    <w:p w14:paraId="37438FB3" w14:textId="77777777" w:rsidR="002B20A3" w:rsidRDefault="002B20A3" w:rsidP="002B20A3">
      <w:pPr>
        <w:pStyle w:val="Heading4"/>
      </w:pPr>
      <w:r>
        <w:lastRenderedPageBreak/>
        <w:t>Hoạt động của Ryu Controller</w:t>
      </w:r>
    </w:p>
    <w:p w14:paraId="35EC88CA" w14:textId="77777777" w:rsidR="002B20A3" w:rsidRDefault="002B20A3" w:rsidP="002B20A3">
      <w:pPr>
        <w:pStyle w:val="Nidungvnbn"/>
      </w:pPr>
      <w:r>
        <w:t>Ryu Controller hoạt động bằng cách nhận và xử lý các sự kiện mạng từ các thiết bị mạng, sau đó thực hiện các hành động điều khiển dựa trên các sự kiện này. Quá trình hoạt động của Ryu có thể được mô tả qua các bước sau:</w:t>
      </w:r>
    </w:p>
    <w:p w14:paraId="4E488127" w14:textId="77777777" w:rsidR="002B20A3" w:rsidRDefault="002B20A3" w:rsidP="00287A93">
      <w:pPr>
        <w:pStyle w:val="Nidungvnbn"/>
        <w:numPr>
          <w:ilvl w:val="0"/>
          <w:numId w:val="10"/>
        </w:numPr>
      </w:pPr>
      <w:r>
        <w:t>Kết nối và đăng ký: Các thiết bị mạng (như OpenFlow switch) kết nối với Ryu Controller thông qua giao thức OpenFlow. Khi kết nối được thiết lập, các thiết bị này đăng ký với Ryu Controller.</w:t>
      </w:r>
    </w:p>
    <w:p w14:paraId="4E8F91DB" w14:textId="77777777" w:rsidR="002B20A3" w:rsidRDefault="002B20A3" w:rsidP="00287A93">
      <w:pPr>
        <w:pStyle w:val="Nidungvnbn"/>
        <w:numPr>
          <w:ilvl w:val="0"/>
          <w:numId w:val="10"/>
        </w:numPr>
      </w:pPr>
      <w:r>
        <w:t>Nhận sự kiện: Ryu Controller lắng nghe và nhận các sự kiện mạng từ các thiết bị đã đăng ký. Các sự kiện này có thể bao gồm các gói tin mới, thay đổi trạng thái của các cổng, và các sự kiện khác.</w:t>
      </w:r>
    </w:p>
    <w:p w14:paraId="74DB4C7B" w14:textId="77777777" w:rsidR="002B20A3" w:rsidRDefault="002B20A3" w:rsidP="00287A93">
      <w:pPr>
        <w:pStyle w:val="Nidungvnbn"/>
        <w:numPr>
          <w:ilvl w:val="0"/>
          <w:numId w:val="10"/>
        </w:numPr>
      </w:pPr>
      <w:r>
        <w:t>Xử lý sự kiện: Ryu Controller sử dụng các ứng dụng và các module để xử lý các sự kiện nhận được. Các ứng dụng này có thể áp dụng các quy tắc và chính sách điều khiển để quyết định hành động cần thực hiện.</w:t>
      </w:r>
    </w:p>
    <w:p w14:paraId="1C12074B" w14:textId="77777777" w:rsidR="002B20A3" w:rsidRDefault="002B20A3" w:rsidP="00287A93">
      <w:pPr>
        <w:pStyle w:val="Nidungvnbn"/>
        <w:numPr>
          <w:ilvl w:val="0"/>
          <w:numId w:val="10"/>
        </w:numPr>
      </w:pPr>
      <w:r>
        <w:t>Thực hiện hành động: Dựa trên kết quả xử lý sự kiện, Ryu Controller gửi các lệnh điều khiển đến các thiết bị mạng. Các lệnh này có thể bao gồm cài đặt các quy tắc mới trong flow table, thay đổi cấu hình của các cổng, hoặc các hành động khác.</w:t>
      </w:r>
    </w:p>
    <w:p w14:paraId="7F6032F9" w14:textId="64291158" w:rsidR="00E45F0A" w:rsidRDefault="00E45F0A" w:rsidP="00E45F0A">
      <w:pPr>
        <w:pStyle w:val="Heading2"/>
        <w:rPr>
          <w:lang w:val="en-US"/>
        </w:rPr>
      </w:pPr>
      <w:bookmarkStart w:id="26" w:name="_Toc174616935"/>
      <w:r>
        <w:rPr>
          <w:lang w:val="en-US"/>
        </w:rPr>
        <w:t>Xây dựng mô hình mạng</w:t>
      </w:r>
      <w:bookmarkEnd w:id="26"/>
    </w:p>
    <w:p w14:paraId="3FBA24B5" w14:textId="1AE5EA76" w:rsidR="00D622D8" w:rsidRPr="00D622D8" w:rsidRDefault="00D622D8" w:rsidP="00D622D8">
      <w:pPr>
        <w:pStyle w:val="Nidungvnbn"/>
      </w:pPr>
      <w:r w:rsidRPr="00D622D8">
        <w:t>Hệ thống mạng</w:t>
      </w:r>
      <w:r>
        <w:t xml:space="preserve"> (</w:t>
      </w:r>
      <w:r>
        <w:fldChar w:fldCharType="begin"/>
      </w:r>
      <w:r>
        <w:instrText xml:space="preserve"> REF _Ref174616656 \h </w:instrText>
      </w:r>
      <w:r>
        <w:fldChar w:fldCharType="separate"/>
      </w:r>
      <w:r>
        <w:t>Hì</w:t>
      </w:r>
      <w:r>
        <w:t>n</w:t>
      </w:r>
      <w:r>
        <w:t xml:space="preserve">h </w:t>
      </w:r>
      <w:r>
        <w:rPr>
          <w:noProof/>
        </w:rPr>
        <w:t>5</w:t>
      </w:r>
      <w:r>
        <w:fldChar w:fldCharType="end"/>
      </w:r>
      <w:r>
        <w:t>)</w:t>
      </w:r>
      <w:r w:rsidRPr="00D622D8">
        <w:t xml:space="preserve"> gồm một Router R1 được kết nối với Router ISP. Router ISP được kết nối bởi một host Attacker mô phỏng các client từ bên ngoài của hệ thống mạng. Router R1 kết nối với 2 OVSKernelSwitch s1, s2 tương ứng với 2 VLAN: </w:t>
      </w:r>
    </w:p>
    <w:p w14:paraId="631F092C" w14:textId="77777777" w:rsidR="00D622D8" w:rsidRPr="00D622D8" w:rsidRDefault="00D622D8" w:rsidP="00D622D8">
      <w:pPr>
        <w:pStyle w:val="Nidungvnbn"/>
      </w:pPr>
      <w:r w:rsidRPr="00D622D8">
        <w:t>VLAN 10: 192.168.0.0/24 (Switch s1)</w:t>
      </w:r>
    </w:p>
    <w:p w14:paraId="38AFB986" w14:textId="77777777" w:rsidR="00D622D8" w:rsidRPr="00D622D8" w:rsidRDefault="00D622D8" w:rsidP="00D622D8">
      <w:pPr>
        <w:pStyle w:val="Nidungvnbn"/>
      </w:pPr>
      <w:r w:rsidRPr="00D622D8">
        <w:t>VLAN 20: 192.168.1.0/24 (Switch s2)</w:t>
      </w:r>
    </w:p>
    <w:p w14:paraId="5D335445" w14:textId="486D09AB" w:rsidR="00D622D8" w:rsidRPr="00D622D8" w:rsidRDefault="00D622D8" w:rsidP="00D622D8">
      <w:pPr>
        <w:pStyle w:val="Nidungvnbn"/>
      </w:pPr>
      <w:r w:rsidRPr="00D622D8">
        <w:t>Trong đó Switch s1 kết nối với 3 host h1, h2, h3. Switch s2 kết nối với 3 host h4, h5, h6. Host h1 được cấu hình như một Web Server trong hệ thống mạng có chạy trên địa chỉ ip 192.168.0.1 ở port 80. Việc cấu hình định tuyến trên Router cũng như các thiết bị khác được định nghĩa bằng chương trình Python.</w:t>
      </w:r>
    </w:p>
    <w:p w14:paraId="44CBDC6A" w14:textId="0E0EEC60" w:rsidR="002C7ECF" w:rsidRDefault="0064316A" w:rsidP="002C7ECF">
      <w:pPr>
        <w:pStyle w:val="Caption"/>
        <w:keepNext/>
      </w:pPr>
      <w:r w:rsidRPr="0064316A">
        <w:rPr>
          <w:noProof/>
        </w:rPr>
        <w:lastRenderedPageBreak/>
        <w:drawing>
          <wp:inline distT="0" distB="0" distL="0" distR="0" wp14:anchorId="6D8ECD54" wp14:editId="6FDFEE7A">
            <wp:extent cx="5744505" cy="2954655"/>
            <wp:effectExtent l="0" t="0" r="8890" b="0"/>
            <wp:docPr id="20175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7022" name=""/>
                    <pic:cNvPicPr/>
                  </pic:nvPicPr>
                  <pic:blipFill>
                    <a:blip r:embed="rId16"/>
                    <a:stretch>
                      <a:fillRect/>
                    </a:stretch>
                  </pic:blipFill>
                  <pic:spPr>
                    <a:xfrm>
                      <a:off x="0" y="0"/>
                      <a:ext cx="5786342" cy="2976174"/>
                    </a:xfrm>
                    <a:prstGeom prst="rect">
                      <a:avLst/>
                    </a:prstGeom>
                  </pic:spPr>
                </pic:pic>
              </a:graphicData>
            </a:graphic>
          </wp:inline>
        </w:drawing>
      </w:r>
    </w:p>
    <w:p w14:paraId="0F7FA2EB" w14:textId="1696C770" w:rsidR="002C7ECF" w:rsidRDefault="002C7ECF" w:rsidP="00D622D8">
      <w:pPr>
        <w:pStyle w:val="Caption"/>
      </w:pPr>
      <w:bookmarkStart w:id="27" w:name="_Ref174616656"/>
      <w:bookmarkStart w:id="28" w:name="_Toc174616965"/>
      <w:r>
        <w:t xml:space="preserve">Hình </w:t>
      </w:r>
      <w:r>
        <w:fldChar w:fldCharType="begin"/>
      </w:r>
      <w:r>
        <w:instrText xml:space="preserve"> SEQ Hình \* ARABIC </w:instrText>
      </w:r>
      <w:r>
        <w:fldChar w:fldCharType="separate"/>
      </w:r>
      <w:r w:rsidR="00930B64">
        <w:rPr>
          <w:noProof/>
        </w:rPr>
        <w:t>5</w:t>
      </w:r>
      <w:r>
        <w:fldChar w:fldCharType="end"/>
      </w:r>
      <w:bookmarkEnd w:id="27"/>
      <w:r>
        <w:t>: Kiến trúc mô hình mạng</w:t>
      </w:r>
      <w:bookmarkEnd w:id="28"/>
    </w:p>
    <w:p w14:paraId="179E9FAC" w14:textId="281F607B" w:rsidR="00000CAC" w:rsidRDefault="00000CAC" w:rsidP="00000CAC">
      <w:pPr>
        <w:pStyle w:val="Heading2"/>
        <w:rPr>
          <w:lang w:val="en-US"/>
        </w:rPr>
      </w:pPr>
      <w:bookmarkStart w:id="29" w:name="_Toc174616936"/>
      <w:r>
        <w:rPr>
          <w:lang w:val="en-US"/>
        </w:rPr>
        <w:t>Thu thập dữ liệu</w:t>
      </w:r>
      <w:bookmarkEnd w:id="29"/>
    </w:p>
    <w:p w14:paraId="25412361" w14:textId="0D65107C" w:rsidR="00172043" w:rsidRPr="00172043" w:rsidRDefault="00172043" w:rsidP="00172043">
      <w:pPr>
        <w:pStyle w:val="Heading3"/>
      </w:pPr>
      <w:bookmarkStart w:id="30" w:name="_Toc174616937"/>
      <w:r w:rsidRPr="00172043">
        <w:t>Mô tả các bước trong quá tr</w:t>
      </w:r>
      <w:r>
        <w:t>ình thu thập dữ liệu</w:t>
      </w:r>
      <w:bookmarkEnd w:id="30"/>
    </w:p>
    <w:p w14:paraId="4C386606" w14:textId="77777777" w:rsidR="00D622D8" w:rsidRDefault="00D622D8" w:rsidP="00D622D8">
      <w:pPr>
        <w:pStyle w:val="Nidungvnbn"/>
      </w:pPr>
      <w:r>
        <w:fldChar w:fldCharType="begin"/>
      </w:r>
      <w:r>
        <w:instrText xml:space="preserve"> REF _Ref174616710 \h </w:instrText>
      </w:r>
      <w:r>
        <w:fldChar w:fldCharType="separate"/>
      </w:r>
      <w:r w:rsidRPr="00172043">
        <w:t>Hình</w:t>
      </w:r>
      <w:r w:rsidRPr="00172043">
        <w:t xml:space="preserve"> </w:t>
      </w:r>
      <w:r>
        <w:rPr>
          <w:noProof/>
        </w:rPr>
        <w:t>6</w:t>
      </w:r>
      <w:r>
        <w:fldChar w:fldCharType="end"/>
      </w:r>
      <w:r w:rsidRPr="00172043">
        <w:t xml:space="preserve"> </w:t>
      </w:r>
      <w:r>
        <w:t>m</w:t>
      </w:r>
      <w:r w:rsidRPr="00172043">
        <w:t>ô tả quá trình thu thập dữ liệu để xây dựng dataset, dữ liệu được thu thập hai loại lưu lượng là bình thường và lưu lượng trong trường hợp tấn công DDoS. Dữ liệu thu thập từ hai loại lưu lượng được tiến hành trích xuất đặc trưng, nhãn 0 sẽ được gán cho lưu lượng bình thường, nhãn 1 sẽ được gán cho trường hợp có DDoS. Dataset thu thập</w:t>
      </w:r>
      <w:r>
        <w:t xml:space="preserve"> được</w:t>
      </w:r>
      <w:r w:rsidRPr="00172043">
        <w:t xml:space="preserve"> thông qua việc giám sát traffic trên RYU-controller. Các đặc trưng được tham thảo</w:t>
      </w:r>
      <w:r>
        <w:t xml:space="preserve"> và phát triển</w:t>
      </w:r>
      <w:r w:rsidRPr="00172043">
        <w:t xml:space="preserve"> từ [</w:t>
      </w:r>
      <w:r>
        <w:t>3</w:t>
      </w:r>
      <w:r w:rsidRPr="00172043">
        <w:t xml:space="preserve">]. </w:t>
      </w:r>
    </w:p>
    <w:p w14:paraId="3CF4FEB9" w14:textId="77777777" w:rsidR="00D622D8" w:rsidRDefault="00D622D8" w:rsidP="00D622D8">
      <w:pPr>
        <w:pStyle w:val="Nidungvnbn"/>
        <w:rPr>
          <w:noProof/>
        </w:rPr>
      </w:pPr>
    </w:p>
    <w:p w14:paraId="5477F814" w14:textId="7F13FD9A" w:rsidR="00172043" w:rsidRDefault="00172043" w:rsidP="00172043">
      <w:pPr>
        <w:pStyle w:val="Caption"/>
        <w:keepNext/>
      </w:pPr>
      <w:r>
        <w:rPr>
          <w:noProof/>
        </w:rPr>
        <w:drawing>
          <wp:inline distT="0" distB="0" distL="0" distR="0" wp14:anchorId="0B528299" wp14:editId="22AE7FF3">
            <wp:extent cx="5579745" cy="1680210"/>
            <wp:effectExtent l="0" t="0" r="1905" b="0"/>
            <wp:docPr id="399369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4C01F714" w14:textId="38708174" w:rsidR="00172043" w:rsidRDefault="00172043" w:rsidP="00172043">
      <w:pPr>
        <w:pStyle w:val="Caption"/>
      </w:pPr>
      <w:bookmarkStart w:id="31" w:name="_Ref174616710"/>
      <w:bookmarkStart w:id="32" w:name="_Toc174616966"/>
      <w:r w:rsidRPr="00172043">
        <w:t xml:space="preserve">Hình </w:t>
      </w:r>
      <w:r>
        <w:fldChar w:fldCharType="begin"/>
      </w:r>
      <w:r w:rsidRPr="00172043">
        <w:instrText xml:space="preserve"> SEQ Hình \* ARABIC </w:instrText>
      </w:r>
      <w:r>
        <w:fldChar w:fldCharType="separate"/>
      </w:r>
      <w:r w:rsidR="00930B64">
        <w:rPr>
          <w:noProof/>
        </w:rPr>
        <w:t>6</w:t>
      </w:r>
      <w:r>
        <w:fldChar w:fldCharType="end"/>
      </w:r>
      <w:bookmarkEnd w:id="31"/>
      <w:r w:rsidRPr="00172043">
        <w:t>: Các bước trong quá tr</w:t>
      </w:r>
      <w:r>
        <w:t>ình thu thập dữ liệu</w:t>
      </w:r>
      <w:bookmarkEnd w:id="32"/>
    </w:p>
    <w:p w14:paraId="77C2545E" w14:textId="08C5077A" w:rsidR="005C0BCF" w:rsidRDefault="005C0BCF" w:rsidP="005C0BCF">
      <w:pPr>
        <w:pStyle w:val="Heading3"/>
      </w:pPr>
      <w:bookmarkStart w:id="33" w:name="_Toc174616938"/>
      <w:r>
        <w:lastRenderedPageBreak/>
        <w:t>Mô tả dữ liệu</w:t>
      </w:r>
      <w:bookmarkEnd w:id="33"/>
    </w:p>
    <w:p w14:paraId="20AE903B" w14:textId="0F8D44FF" w:rsidR="005C0BCF" w:rsidRDefault="005C0BCF" w:rsidP="005C0BCF">
      <w:pPr>
        <w:pStyle w:val="Nidungvnbn"/>
      </w:pPr>
      <w:r>
        <w:t>Mô tả:</w:t>
      </w:r>
    </w:p>
    <w:p w14:paraId="46233D94" w14:textId="7DA3DFC0" w:rsidR="005C0BCF" w:rsidRDefault="005C0BCF" w:rsidP="00287A93">
      <w:pPr>
        <w:pStyle w:val="Nidungvnbn"/>
        <w:numPr>
          <w:ilvl w:val="1"/>
          <w:numId w:val="13"/>
        </w:numPr>
      </w:pPr>
      <w:r>
        <w:t>Tên file: DDos_and_Normal_Traffic_Dataset.csv.</w:t>
      </w:r>
    </w:p>
    <w:p w14:paraId="50FE2990" w14:textId="103E147D" w:rsidR="005C0BCF" w:rsidRDefault="005C0BCF" w:rsidP="00287A93">
      <w:pPr>
        <w:pStyle w:val="Nidungvnbn"/>
        <w:numPr>
          <w:ilvl w:val="1"/>
          <w:numId w:val="13"/>
        </w:numPr>
      </w:pPr>
      <w:r>
        <w:t>Kích thước: 11</w:t>
      </w:r>
      <w:r w:rsidR="006368AA">
        <w:t>3</w:t>
      </w:r>
      <w:r>
        <w:t>MB.</w:t>
      </w:r>
    </w:p>
    <w:p w14:paraId="418D4823" w14:textId="5EF951CA" w:rsidR="005C0BCF" w:rsidRDefault="005C0BCF" w:rsidP="00287A93">
      <w:pPr>
        <w:pStyle w:val="Nidungvnbn"/>
        <w:numPr>
          <w:ilvl w:val="1"/>
          <w:numId w:val="13"/>
        </w:numPr>
      </w:pPr>
      <w:r>
        <w:t>Cấu trúc: 5</w:t>
      </w:r>
      <w:r w:rsidR="006E35F2">
        <w:t>53968</w:t>
      </w:r>
      <w:r>
        <w:t xml:space="preserve"> dòng, 28 cột.</w:t>
      </w:r>
    </w:p>
    <w:p w14:paraId="26E48481" w14:textId="29A4B7F1" w:rsidR="005C0BCF" w:rsidRDefault="005C0BCF" w:rsidP="00287A93">
      <w:pPr>
        <w:pStyle w:val="Nidungvnbn"/>
        <w:numPr>
          <w:ilvl w:val="1"/>
          <w:numId w:val="12"/>
        </w:numPr>
      </w:pPr>
      <w:r>
        <w:t xml:space="preserve">Các đặc trưng được mô tả trong </w:t>
      </w:r>
      <w:r w:rsidR="00D622D8">
        <w:fldChar w:fldCharType="begin"/>
      </w:r>
      <w:r w:rsidR="00D622D8">
        <w:instrText xml:space="preserve"> REF _Ref174616800 \h </w:instrText>
      </w:r>
      <w:r w:rsidR="00D622D8">
        <w:fldChar w:fldCharType="separate"/>
      </w:r>
      <w:r w:rsidR="00D622D8">
        <w:t>Bản</w:t>
      </w:r>
      <w:r w:rsidR="00D622D8">
        <w:t>g</w:t>
      </w:r>
      <w:r w:rsidR="00D622D8">
        <w:t xml:space="preserve"> </w:t>
      </w:r>
      <w:r w:rsidR="00D622D8">
        <w:rPr>
          <w:noProof/>
        </w:rPr>
        <w:t>4</w:t>
      </w:r>
      <w:r w:rsidR="00D622D8">
        <w:fldChar w:fldCharType="end"/>
      </w:r>
      <w:r w:rsidR="00D622D8">
        <w:t>.</w:t>
      </w:r>
    </w:p>
    <w:p w14:paraId="1679A7AB" w14:textId="5374FCD1" w:rsidR="006E5508" w:rsidRDefault="006E5508" w:rsidP="006E5508">
      <w:pPr>
        <w:pStyle w:val="Caption"/>
        <w:keepNext/>
      </w:pPr>
      <w:bookmarkStart w:id="34" w:name="_Ref174616800"/>
      <w:bookmarkStart w:id="35" w:name="_Toc174616988"/>
      <w:r>
        <w:t xml:space="preserve">Bảng </w:t>
      </w:r>
      <w:r>
        <w:fldChar w:fldCharType="begin"/>
      </w:r>
      <w:r>
        <w:instrText xml:space="preserve"> SEQ Bảng \* ARABIC </w:instrText>
      </w:r>
      <w:r>
        <w:fldChar w:fldCharType="separate"/>
      </w:r>
      <w:r w:rsidR="00C84E0F">
        <w:rPr>
          <w:noProof/>
        </w:rPr>
        <w:t>4</w:t>
      </w:r>
      <w:r>
        <w:fldChar w:fldCharType="end"/>
      </w:r>
      <w:bookmarkEnd w:id="34"/>
      <w:r>
        <w:t xml:space="preserve">: </w:t>
      </w:r>
      <w:r>
        <w:t>Mô tả các đặc trưng của dữ liệu</w:t>
      </w:r>
      <w:bookmarkEnd w:id="35"/>
    </w:p>
    <w:tbl>
      <w:tblPr>
        <w:tblStyle w:val="TableGrid"/>
        <w:tblW w:w="0" w:type="auto"/>
        <w:tblLook w:val="04A0" w:firstRow="1" w:lastRow="0" w:firstColumn="1" w:lastColumn="0" w:noHBand="0" w:noVBand="1"/>
      </w:tblPr>
      <w:tblGrid>
        <w:gridCol w:w="4388"/>
        <w:gridCol w:w="4389"/>
      </w:tblGrid>
      <w:tr w:rsidR="005C0BCF" w14:paraId="070AFF78" w14:textId="77777777" w:rsidTr="00653AF6">
        <w:tc>
          <w:tcPr>
            <w:tcW w:w="4388" w:type="dxa"/>
          </w:tcPr>
          <w:p w14:paraId="2FB54FAF" w14:textId="77777777" w:rsidR="005C0BCF" w:rsidRPr="005E3C75" w:rsidRDefault="005C0BCF" w:rsidP="00653AF6">
            <w:pPr>
              <w:pStyle w:val="Nidungvnbn"/>
              <w:ind w:firstLine="0"/>
              <w:rPr>
                <w:b/>
                <w:bCs/>
              </w:rPr>
            </w:pPr>
            <w:r w:rsidRPr="005E3C75">
              <w:rPr>
                <w:b/>
                <w:bCs/>
              </w:rPr>
              <w:t>Tên trường</w:t>
            </w:r>
          </w:p>
        </w:tc>
        <w:tc>
          <w:tcPr>
            <w:tcW w:w="4389" w:type="dxa"/>
          </w:tcPr>
          <w:p w14:paraId="59BEC7FC" w14:textId="77777777" w:rsidR="005C0BCF" w:rsidRPr="005E3C75" w:rsidRDefault="005C0BCF" w:rsidP="00653AF6">
            <w:pPr>
              <w:pStyle w:val="Nidungvnbn"/>
              <w:ind w:firstLine="0"/>
              <w:rPr>
                <w:b/>
                <w:bCs/>
              </w:rPr>
            </w:pPr>
            <w:r w:rsidRPr="005E3C75">
              <w:rPr>
                <w:b/>
                <w:bCs/>
              </w:rPr>
              <w:t>Mô tả</w:t>
            </w:r>
          </w:p>
        </w:tc>
      </w:tr>
      <w:tr w:rsidR="005C0BCF" w14:paraId="245A9BFD" w14:textId="77777777" w:rsidTr="00653AF6">
        <w:tc>
          <w:tcPr>
            <w:tcW w:w="4388" w:type="dxa"/>
          </w:tcPr>
          <w:p w14:paraId="4BF747CE" w14:textId="77777777" w:rsidR="005C0BCF" w:rsidRDefault="005C0BCF" w:rsidP="00653AF6">
            <w:pPr>
              <w:pStyle w:val="Nidungvnbn"/>
              <w:ind w:firstLine="0"/>
            </w:pPr>
            <w:r w:rsidRPr="00FD0674">
              <w:t>timestamp</w:t>
            </w:r>
          </w:p>
        </w:tc>
        <w:tc>
          <w:tcPr>
            <w:tcW w:w="4389" w:type="dxa"/>
          </w:tcPr>
          <w:p w14:paraId="688A7FED" w14:textId="77777777" w:rsidR="005C0BCF" w:rsidRDefault="005C0BCF" w:rsidP="00653AF6">
            <w:pPr>
              <w:pStyle w:val="Nidungvnbn"/>
              <w:ind w:firstLine="0"/>
            </w:pPr>
            <w:r>
              <w:t>Thời gian thu thập thống kê, ở định dạng timestamp (số giây từ thời điểm bắt đầu của epoch).</w:t>
            </w:r>
          </w:p>
        </w:tc>
      </w:tr>
      <w:tr w:rsidR="005C0BCF" w14:paraId="6D1A597C" w14:textId="77777777" w:rsidTr="00653AF6">
        <w:tc>
          <w:tcPr>
            <w:tcW w:w="4388" w:type="dxa"/>
          </w:tcPr>
          <w:p w14:paraId="431EFA2C" w14:textId="77777777" w:rsidR="005C0BCF" w:rsidRDefault="005C0BCF" w:rsidP="00653AF6">
            <w:pPr>
              <w:pStyle w:val="Nidungvnbn"/>
              <w:ind w:firstLine="0"/>
            </w:pPr>
            <w:r w:rsidRPr="007A783F">
              <w:t>datapath_id</w:t>
            </w:r>
          </w:p>
        </w:tc>
        <w:tc>
          <w:tcPr>
            <w:tcW w:w="4389" w:type="dxa"/>
          </w:tcPr>
          <w:p w14:paraId="16704BD8" w14:textId="77777777" w:rsidR="005C0BCF" w:rsidRDefault="005C0BCF" w:rsidP="00653AF6">
            <w:pPr>
              <w:pStyle w:val="Nidungvnbn"/>
              <w:ind w:firstLine="0"/>
            </w:pPr>
            <w:r>
              <w:t>ID của datapath (switch OpenFlow) mà thống kê được thu thập từ đó.</w:t>
            </w:r>
          </w:p>
        </w:tc>
      </w:tr>
      <w:tr w:rsidR="005C0BCF" w14:paraId="0E5F9772" w14:textId="77777777" w:rsidTr="00653AF6">
        <w:tc>
          <w:tcPr>
            <w:tcW w:w="4388" w:type="dxa"/>
          </w:tcPr>
          <w:p w14:paraId="26E7D6D8" w14:textId="77777777" w:rsidR="005C0BCF" w:rsidRDefault="005C0BCF" w:rsidP="00653AF6">
            <w:pPr>
              <w:pStyle w:val="Nidungvnbn"/>
              <w:ind w:firstLine="0"/>
            </w:pPr>
            <w:r w:rsidRPr="007A783F">
              <w:t>flow_id</w:t>
            </w:r>
          </w:p>
        </w:tc>
        <w:tc>
          <w:tcPr>
            <w:tcW w:w="4389" w:type="dxa"/>
          </w:tcPr>
          <w:p w14:paraId="2729EC6B" w14:textId="77777777" w:rsidR="005C0BCF" w:rsidRDefault="005C0BCF" w:rsidP="00653AF6">
            <w:pPr>
              <w:pStyle w:val="Nidungvnbn"/>
              <w:ind w:firstLine="0"/>
            </w:pPr>
            <w:r>
              <w:t>ID được tính toán dựa trên thông tin của luồng, bao gồm địa chỉ IP nguồn, cổng nguồn, địa chỉ IP đích, cổng đích và giao thức IP.</w:t>
            </w:r>
          </w:p>
        </w:tc>
      </w:tr>
      <w:tr w:rsidR="005C0BCF" w14:paraId="6A21217C" w14:textId="77777777" w:rsidTr="00653AF6">
        <w:tc>
          <w:tcPr>
            <w:tcW w:w="4388" w:type="dxa"/>
          </w:tcPr>
          <w:p w14:paraId="0441AA56" w14:textId="77777777" w:rsidR="005C0BCF" w:rsidRDefault="005C0BCF" w:rsidP="00653AF6">
            <w:pPr>
              <w:pStyle w:val="Nidungvnbn"/>
              <w:ind w:firstLine="0"/>
            </w:pPr>
            <w:r w:rsidRPr="007A783F">
              <w:t>ip_src</w:t>
            </w:r>
          </w:p>
        </w:tc>
        <w:tc>
          <w:tcPr>
            <w:tcW w:w="4389" w:type="dxa"/>
          </w:tcPr>
          <w:p w14:paraId="66306860" w14:textId="77777777" w:rsidR="005C0BCF" w:rsidRDefault="005C0BCF" w:rsidP="00653AF6">
            <w:pPr>
              <w:pStyle w:val="Nidungvnbn"/>
              <w:ind w:firstLine="0"/>
            </w:pPr>
            <w:r w:rsidRPr="007A783F">
              <w:t>Địa chỉ IP nguồn của luồng.</w:t>
            </w:r>
          </w:p>
        </w:tc>
      </w:tr>
      <w:tr w:rsidR="005C0BCF" w14:paraId="1DCE990A" w14:textId="77777777" w:rsidTr="00653AF6">
        <w:tc>
          <w:tcPr>
            <w:tcW w:w="4388" w:type="dxa"/>
          </w:tcPr>
          <w:p w14:paraId="140E807F" w14:textId="77777777" w:rsidR="005C0BCF" w:rsidRDefault="005C0BCF" w:rsidP="00653AF6">
            <w:pPr>
              <w:pStyle w:val="Nidungvnbn"/>
              <w:ind w:firstLine="0"/>
            </w:pPr>
            <w:r w:rsidRPr="007A783F">
              <w:t>tp_src</w:t>
            </w:r>
          </w:p>
        </w:tc>
        <w:tc>
          <w:tcPr>
            <w:tcW w:w="4389" w:type="dxa"/>
          </w:tcPr>
          <w:p w14:paraId="0B643193" w14:textId="77777777" w:rsidR="005C0BCF" w:rsidRDefault="005C0BCF" w:rsidP="00653AF6">
            <w:pPr>
              <w:pStyle w:val="Nidungvnbn"/>
              <w:ind w:firstLine="0"/>
            </w:pPr>
            <w:r w:rsidRPr="007A783F">
              <w:t>Cổng nguồn của luồng (TCP hoặc UDP).</w:t>
            </w:r>
          </w:p>
        </w:tc>
      </w:tr>
      <w:tr w:rsidR="005C0BCF" w14:paraId="4314696E" w14:textId="77777777" w:rsidTr="00653AF6">
        <w:tc>
          <w:tcPr>
            <w:tcW w:w="4388" w:type="dxa"/>
          </w:tcPr>
          <w:p w14:paraId="19D1D6CC" w14:textId="77777777" w:rsidR="005C0BCF" w:rsidRDefault="005C0BCF" w:rsidP="00653AF6">
            <w:pPr>
              <w:pStyle w:val="Nidungvnbn"/>
              <w:ind w:firstLine="0"/>
            </w:pPr>
            <w:r w:rsidRPr="007A783F">
              <w:t>ip_dst</w:t>
            </w:r>
          </w:p>
        </w:tc>
        <w:tc>
          <w:tcPr>
            <w:tcW w:w="4389" w:type="dxa"/>
          </w:tcPr>
          <w:p w14:paraId="222A127F" w14:textId="77777777" w:rsidR="005C0BCF" w:rsidRDefault="005C0BCF" w:rsidP="00653AF6">
            <w:pPr>
              <w:pStyle w:val="Nidungvnbn"/>
              <w:ind w:firstLine="0"/>
            </w:pPr>
            <w:r w:rsidRPr="007A783F">
              <w:t>Địa chỉ IP đích của luồng.</w:t>
            </w:r>
          </w:p>
        </w:tc>
      </w:tr>
      <w:tr w:rsidR="005C0BCF" w14:paraId="60DA0097" w14:textId="77777777" w:rsidTr="00653AF6">
        <w:tc>
          <w:tcPr>
            <w:tcW w:w="4388" w:type="dxa"/>
          </w:tcPr>
          <w:p w14:paraId="011D6BE5" w14:textId="77777777" w:rsidR="005C0BCF" w:rsidRDefault="005C0BCF" w:rsidP="00653AF6">
            <w:pPr>
              <w:pStyle w:val="Nidungvnbn"/>
              <w:ind w:firstLine="0"/>
            </w:pPr>
            <w:r w:rsidRPr="007A783F">
              <w:t>tp_dst</w:t>
            </w:r>
          </w:p>
        </w:tc>
        <w:tc>
          <w:tcPr>
            <w:tcW w:w="4389" w:type="dxa"/>
          </w:tcPr>
          <w:p w14:paraId="60C0D5E1" w14:textId="77777777" w:rsidR="005C0BCF" w:rsidRDefault="005C0BCF" w:rsidP="00653AF6">
            <w:pPr>
              <w:pStyle w:val="Nidungvnbn"/>
              <w:ind w:firstLine="0"/>
            </w:pPr>
            <w:r w:rsidRPr="007A783F">
              <w:t>Cổng đích của luồng (TCP hoặc UDP).</w:t>
            </w:r>
          </w:p>
        </w:tc>
      </w:tr>
      <w:tr w:rsidR="005C0BCF" w14:paraId="30C277AE" w14:textId="77777777" w:rsidTr="00653AF6">
        <w:tc>
          <w:tcPr>
            <w:tcW w:w="4388" w:type="dxa"/>
          </w:tcPr>
          <w:p w14:paraId="26557CB8" w14:textId="77777777" w:rsidR="005C0BCF" w:rsidRPr="007A783F" w:rsidRDefault="005C0BCF" w:rsidP="00653AF6">
            <w:pPr>
              <w:pStyle w:val="Nidungvnbn"/>
              <w:ind w:firstLine="0"/>
            </w:pPr>
            <w:r w:rsidRPr="007A783F">
              <w:t>ip_proto</w:t>
            </w:r>
          </w:p>
        </w:tc>
        <w:tc>
          <w:tcPr>
            <w:tcW w:w="4389" w:type="dxa"/>
          </w:tcPr>
          <w:p w14:paraId="389E6CD8" w14:textId="77777777" w:rsidR="005C0BCF" w:rsidRPr="007A783F" w:rsidRDefault="005C0BCF" w:rsidP="00653AF6">
            <w:pPr>
              <w:pStyle w:val="Nidungvnbn"/>
              <w:ind w:firstLine="0"/>
            </w:pPr>
            <w:r>
              <w:t>Giao thức IP của luồng (ví dụ: 1 cho ICMP, 6 cho TCP, 17 cho UDP).</w:t>
            </w:r>
          </w:p>
        </w:tc>
      </w:tr>
      <w:tr w:rsidR="005C0BCF" w14:paraId="5A5E5244" w14:textId="77777777" w:rsidTr="00653AF6">
        <w:tc>
          <w:tcPr>
            <w:tcW w:w="4388" w:type="dxa"/>
          </w:tcPr>
          <w:p w14:paraId="2F76268D" w14:textId="77777777" w:rsidR="005C0BCF" w:rsidRPr="007A783F" w:rsidRDefault="005C0BCF" w:rsidP="00653AF6">
            <w:pPr>
              <w:pStyle w:val="Nidungvnbn"/>
              <w:ind w:firstLine="0"/>
            </w:pPr>
            <w:r w:rsidRPr="007A783F">
              <w:t>icmp_code</w:t>
            </w:r>
          </w:p>
        </w:tc>
        <w:tc>
          <w:tcPr>
            <w:tcW w:w="4389" w:type="dxa"/>
          </w:tcPr>
          <w:p w14:paraId="62B1CEFB" w14:textId="77777777" w:rsidR="005C0BCF" w:rsidRPr="007A783F" w:rsidRDefault="005C0BCF" w:rsidP="00653AF6">
            <w:pPr>
              <w:pStyle w:val="Nidungvnbn"/>
              <w:ind w:firstLine="0"/>
            </w:pPr>
            <w:r w:rsidRPr="007A783F">
              <w:t>Mã ICMP (nếu giao thức IP là ICMP).</w:t>
            </w:r>
          </w:p>
        </w:tc>
      </w:tr>
      <w:tr w:rsidR="005C0BCF" w14:paraId="71015AFC" w14:textId="77777777" w:rsidTr="00653AF6">
        <w:tc>
          <w:tcPr>
            <w:tcW w:w="4388" w:type="dxa"/>
          </w:tcPr>
          <w:p w14:paraId="6F86E7CC" w14:textId="77777777" w:rsidR="005C0BCF" w:rsidRPr="007A783F" w:rsidRDefault="005C0BCF" w:rsidP="00653AF6">
            <w:pPr>
              <w:pStyle w:val="Nidungvnbn"/>
              <w:ind w:firstLine="0"/>
            </w:pPr>
            <w:r w:rsidRPr="007A783F">
              <w:t>icmp_type</w:t>
            </w:r>
          </w:p>
        </w:tc>
        <w:tc>
          <w:tcPr>
            <w:tcW w:w="4389" w:type="dxa"/>
          </w:tcPr>
          <w:p w14:paraId="257768EF" w14:textId="77777777" w:rsidR="005C0BCF" w:rsidRPr="007A783F" w:rsidRDefault="005C0BCF" w:rsidP="00653AF6">
            <w:pPr>
              <w:pStyle w:val="Nidungvnbn"/>
              <w:ind w:firstLine="0"/>
            </w:pPr>
            <w:r w:rsidRPr="007A783F">
              <w:t>Loại ICMP (nếu giao thức IP là ICMP).</w:t>
            </w:r>
          </w:p>
        </w:tc>
      </w:tr>
      <w:tr w:rsidR="005C0BCF" w14:paraId="14BA0897" w14:textId="77777777" w:rsidTr="00653AF6">
        <w:tc>
          <w:tcPr>
            <w:tcW w:w="4388" w:type="dxa"/>
          </w:tcPr>
          <w:p w14:paraId="5C0C5E4C" w14:textId="77777777" w:rsidR="005C0BCF" w:rsidRPr="007A783F" w:rsidRDefault="005C0BCF" w:rsidP="00653AF6">
            <w:pPr>
              <w:pStyle w:val="Nidungvnbn"/>
              <w:ind w:firstLine="0"/>
            </w:pPr>
            <w:r w:rsidRPr="007A783F">
              <w:t>flow_duration_sec</w:t>
            </w:r>
          </w:p>
        </w:tc>
        <w:tc>
          <w:tcPr>
            <w:tcW w:w="4389" w:type="dxa"/>
          </w:tcPr>
          <w:p w14:paraId="618A610D" w14:textId="77777777" w:rsidR="005C0BCF" w:rsidRPr="007A783F" w:rsidRDefault="005C0BCF" w:rsidP="00653AF6">
            <w:pPr>
              <w:pStyle w:val="Nidungvnbn"/>
              <w:ind w:firstLine="0"/>
            </w:pPr>
            <w:r w:rsidRPr="007A783F">
              <w:t>Thời gian tồn tại của luồng (tính bằng giây).</w:t>
            </w:r>
          </w:p>
        </w:tc>
      </w:tr>
      <w:tr w:rsidR="005C0BCF" w14:paraId="0C17D8C8" w14:textId="77777777" w:rsidTr="00653AF6">
        <w:tc>
          <w:tcPr>
            <w:tcW w:w="4388" w:type="dxa"/>
          </w:tcPr>
          <w:p w14:paraId="3FE84CAA" w14:textId="77777777" w:rsidR="005C0BCF" w:rsidRPr="007A783F" w:rsidRDefault="005C0BCF" w:rsidP="00653AF6">
            <w:pPr>
              <w:pStyle w:val="Nidungvnbn"/>
              <w:ind w:firstLine="0"/>
            </w:pPr>
            <w:r w:rsidRPr="007A783F">
              <w:lastRenderedPageBreak/>
              <w:t>flow_duration_nsec</w:t>
            </w:r>
          </w:p>
        </w:tc>
        <w:tc>
          <w:tcPr>
            <w:tcW w:w="4389" w:type="dxa"/>
          </w:tcPr>
          <w:p w14:paraId="4DD1FE5B" w14:textId="77777777" w:rsidR="005C0BCF" w:rsidRPr="007A783F" w:rsidRDefault="005C0BCF" w:rsidP="00653AF6">
            <w:pPr>
              <w:pStyle w:val="Nidungvnbn"/>
              <w:ind w:firstLine="0"/>
            </w:pPr>
            <w:r w:rsidRPr="007A783F">
              <w:t>Thời gian tồn tại của luồng (tính bằng nano giây).</w:t>
            </w:r>
          </w:p>
        </w:tc>
      </w:tr>
      <w:tr w:rsidR="005C0BCF" w14:paraId="5185354D" w14:textId="77777777" w:rsidTr="00653AF6">
        <w:tc>
          <w:tcPr>
            <w:tcW w:w="4388" w:type="dxa"/>
          </w:tcPr>
          <w:p w14:paraId="09E41D78" w14:textId="77777777" w:rsidR="005C0BCF" w:rsidRPr="007A783F" w:rsidRDefault="005C0BCF" w:rsidP="00653AF6">
            <w:pPr>
              <w:pStyle w:val="Nidungvnbn"/>
              <w:ind w:firstLine="0"/>
            </w:pPr>
            <w:r w:rsidRPr="007A783F">
              <w:t>idle_timeout</w:t>
            </w:r>
          </w:p>
        </w:tc>
        <w:tc>
          <w:tcPr>
            <w:tcW w:w="4389" w:type="dxa"/>
          </w:tcPr>
          <w:p w14:paraId="0F4B2989" w14:textId="77777777" w:rsidR="005C0BCF" w:rsidRPr="007A783F" w:rsidRDefault="005C0BCF" w:rsidP="00653AF6">
            <w:pPr>
              <w:pStyle w:val="Nidungvnbn"/>
              <w:ind w:firstLine="0"/>
            </w:pPr>
            <w:r>
              <w:t>Giá trị idle timeout của luồng (thời gian tối đa luồng không hoạt động trước khi bị xóa).</w:t>
            </w:r>
          </w:p>
        </w:tc>
      </w:tr>
      <w:tr w:rsidR="005C0BCF" w14:paraId="15A91DF6" w14:textId="77777777" w:rsidTr="00653AF6">
        <w:tc>
          <w:tcPr>
            <w:tcW w:w="4388" w:type="dxa"/>
          </w:tcPr>
          <w:p w14:paraId="7E5A9E37" w14:textId="77777777" w:rsidR="005C0BCF" w:rsidRPr="007A783F" w:rsidRDefault="005C0BCF" w:rsidP="00653AF6">
            <w:pPr>
              <w:pStyle w:val="Nidungvnbn"/>
              <w:ind w:firstLine="0"/>
            </w:pPr>
            <w:r w:rsidRPr="007A783F">
              <w:t>hard_timeout</w:t>
            </w:r>
          </w:p>
        </w:tc>
        <w:tc>
          <w:tcPr>
            <w:tcW w:w="4389" w:type="dxa"/>
          </w:tcPr>
          <w:p w14:paraId="75749C9D" w14:textId="77777777" w:rsidR="005C0BCF" w:rsidRPr="007A783F" w:rsidRDefault="005C0BCF" w:rsidP="00653AF6">
            <w:pPr>
              <w:pStyle w:val="Nidungvnbn"/>
              <w:ind w:firstLine="0"/>
            </w:pPr>
            <w:r>
              <w:t>Giá trị hard timeout của luồng (thời gian tối đa luồng tồn tại trước khi bị xóa).</w:t>
            </w:r>
          </w:p>
        </w:tc>
      </w:tr>
      <w:tr w:rsidR="005C0BCF" w14:paraId="4F675419" w14:textId="77777777" w:rsidTr="00653AF6">
        <w:tc>
          <w:tcPr>
            <w:tcW w:w="4388" w:type="dxa"/>
          </w:tcPr>
          <w:p w14:paraId="13EF21A3" w14:textId="77777777" w:rsidR="005C0BCF" w:rsidRPr="007A783F" w:rsidRDefault="005C0BCF" w:rsidP="00653AF6">
            <w:pPr>
              <w:pStyle w:val="Nidungvnbn"/>
              <w:ind w:firstLine="0"/>
            </w:pPr>
            <w:r w:rsidRPr="007A783F">
              <w:t>flags</w:t>
            </w:r>
          </w:p>
        </w:tc>
        <w:tc>
          <w:tcPr>
            <w:tcW w:w="4389" w:type="dxa"/>
          </w:tcPr>
          <w:p w14:paraId="57EA37B1" w14:textId="77777777" w:rsidR="005C0BCF" w:rsidRPr="007A783F" w:rsidRDefault="005C0BCF" w:rsidP="00653AF6">
            <w:pPr>
              <w:pStyle w:val="Nidungvnbn"/>
              <w:ind w:firstLine="0"/>
            </w:pPr>
            <w:r w:rsidRPr="007A783F">
              <w:t>Các cờ liên quan đến luồng.</w:t>
            </w:r>
          </w:p>
        </w:tc>
      </w:tr>
      <w:tr w:rsidR="005C0BCF" w14:paraId="3B0CB03E" w14:textId="77777777" w:rsidTr="00653AF6">
        <w:tc>
          <w:tcPr>
            <w:tcW w:w="4388" w:type="dxa"/>
          </w:tcPr>
          <w:p w14:paraId="4A1211E8" w14:textId="77777777" w:rsidR="005C0BCF" w:rsidRPr="007A783F" w:rsidRDefault="005C0BCF" w:rsidP="00653AF6">
            <w:pPr>
              <w:pStyle w:val="Nidungvnbn"/>
              <w:ind w:firstLine="0"/>
            </w:pPr>
            <w:r w:rsidRPr="007A783F">
              <w:t>packet_count</w:t>
            </w:r>
          </w:p>
        </w:tc>
        <w:tc>
          <w:tcPr>
            <w:tcW w:w="4389" w:type="dxa"/>
          </w:tcPr>
          <w:p w14:paraId="3245CE6B" w14:textId="77777777" w:rsidR="005C0BCF" w:rsidRPr="007A783F" w:rsidRDefault="005C0BCF" w:rsidP="00653AF6">
            <w:pPr>
              <w:pStyle w:val="Nidungvnbn"/>
              <w:ind w:firstLine="0"/>
            </w:pPr>
            <w:r w:rsidRPr="007A783F">
              <w:t>Số lượng gói tin trong luồng.</w:t>
            </w:r>
          </w:p>
        </w:tc>
      </w:tr>
      <w:tr w:rsidR="005C0BCF" w14:paraId="3F0DA03E" w14:textId="77777777" w:rsidTr="00653AF6">
        <w:tc>
          <w:tcPr>
            <w:tcW w:w="4388" w:type="dxa"/>
          </w:tcPr>
          <w:p w14:paraId="70D21E66" w14:textId="77777777" w:rsidR="005C0BCF" w:rsidRPr="007A783F" w:rsidRDefault="005C0BCF" w:rsidP="00653AF6">
            <w:pPr>
              <w:pStyle w:val="Nidungvnbn"/>
              <w:ind w:firstLine="0"/>
            </w:pPr>
            <w:r w:rsidRPr="007A783F">
              <w:t>byte_count</w:t>
            </w:r>
          </w:p>
        </w:tc>
        <w:tc>
          <w:tcPr>
            <w:tcW w:w="4389" w:type="dxa"/>
          </w:tcPr>
          <w:p w14:paraId="47E53421" w14:textId="77777777" w:rsidR="005C0BCF" w:rsidRPr="007A783F" w:rsidRDefault="005C0BCF" w:rsidP="00653AF6">
            <w:pPr>
              <w:pStyle w:val="Nidungvnbn"/>
              <w:ind w:firstLine="0"/>
            </w:pPr>
            <w:r w:rsidRPr="007A783F">
              <w:t>Lượng dữ liệu (tính bằng byte) trong luồng.</w:t>
            </w:r>
          </w:p>
        </w:tc>
      </w:tr>
      <w:tr w:rsidR="005C0BCF" w14:paraId="708A2090" w14:textId="77777777" w:rsidTr="00653AF6">
        <w:tc>
          <w:tcPr>
            <w:tcW w:w="4388" w:type="dxa"/>
          </w:tcPr>
          <w:p w14:paraId="08C94497" w14:textId="77777777" w:rsidR="005C0BCF" w:rsidRPr="007A783F" w:rsidRDefault="005C0BCF" w:rsidP="00653AF6">
            <w:pPr>
              <w:pStyle w:val="Nidungvnbn"/>
              <w:ind w:firstLine="0"/>
            </w:pPr>
            <w:r w:rsidRPr="007A783F">
              <w:t>packet_count_per_second</w:t>
            </w:r>
          </w:p>
        </w:tc>
        <w:tc>
          <w:tcPr>
            <w:tcW w:w="4389" w:type="dxa"/>
          </w:tcPr>
          <w:p w14:paraId="2C591512" w14:textId="77777777" w:rsidR="005C0BCF" w:rsidRPr="007A783F" w:rsidRDefault="005C0BCF" w:rsidP="00653AF6">
            <w:pPr>
              <w:pStyle w:val="Nidungvnbn"/>
              <w:ind w:firstLine="0"/>
            </w:pPr>
            <w:r w:rsidRPr="007A783F">
              <w:t>Tốc độ gói tin mỗi giây của luồng.</w:t>
            </w:r>
          </w:p>
        </w:tc>
      </w:tr>
      <w:tr w:rsidR="005C0BCF" w14:paraId="3B5033C5" w14:textId="77777777" w:rsidTr="00653AF6">
        <w:tc>
          <w:tcPr>
            <w:tcW w:w="4388" w:type="dxa"/>
          </w:tcPr>
          <w:p w14:paraId="7E102A05" w14:textId="77777777" w:rsidR="005C0BCF" w:rsidRPr="007A783F" w:rsidRDefault="005C0BCF" w:rsidP="00653AF6">
            <w:pPr>
              <w:pStyle w:val="Nidungvnbn"/>
              <w:ind w:firstLine="0"/>
            </w:pPr>
            <w:r w:rsidRPr="007A783F">
              <w:t>packet_count_per_nsecond</w:t>
            </w:r>
          </w:p>
        </w:tc>
        <w:tc>
          <w:tcPr>
            <w:tcW w:w="4389" w:type="dxa"/>
          </w:tcPr>
          <w:p w14:paraId="4D290FCE" w14:textId="77777777" w:rsidR="005C0BCF" w:rsidRPr="007A783F" w:rsidRDefault="005C0BCF" w:rsidP="00653AF6">
            <w:pPr>
              <w:pStyle w:val="Nidungvnbn"/>
              <w:ind w:firstLine="0"/>
            </w:pPr>
            <w:r w:rsidRPr="007A783F">
              <w:t>Tốc độ gói tin mỗi nano giây của luồng.</w:t>
            </w:r>
          </w:p>
        </w:tc>
      </w:tr>
      <w:tr w:rsidR="005C0BCF" w14:paraId="20A613E1" w14:textId="77777777" w:rsidTr="00653AF6">
        <w:tc>
          <w:tcPr>
            <w:tcW w:w="4388" w:type="dxa"/>
          </w:tcPr>
          <w:p w14:paraId="0EDECF8E" w14:textId="77777777" w:rsidR="005C0BCF" w:rsidRPr="007A783F" w:rsidRDefault="005C0BCF" w:rsidP="00653AF6">
            <w:pPr>
              <w:pStyle w:val="Nidungvnbn"/>
              <w:ind w:firstLine="0"/>
            </w:pPr>
            <w:r w:rsidRPr="007A783F">
              <w:t>byte_count_per_second</w:t>
            </w:r>
          </w:p>
        </w:tc>
        <w:tc>
          <w:tcPr>
            <w:tcW w:w="4389" w:type="dxa"/>
          </w:tcPr>
          <w:p w14:paraId="14CD3CE7" w14:textId="77777777" w:rsidR="005C0BCF" w:rsidRPr="007A783F" w:rsidRDefault="005C0BCF" w:rsidP="00653AF6">
            <w:pPr>
              <w:pStyle w:val="Nidungvnbn"/>
              <w:ind w:firstLine="0"/>
            </w:pPr>
            <w:r>
              <w:t>Tốc độ dữ liệu mỗi giây của luồng (tính bằng byte/giây).</w:t>
            </w:r>
          </w:p>
        </w:tc>
      </w:tr>
      <w:tr w:rsidR="005C0BCF" w14:paraId="13C5ECD3" w14:textId="77777777" w:rsidTr="00653AF6">
        <w:tc>
          <w:tcPr>
            <w:tcW w:w="4388" w:type="dxa"/>
          </w:tcPr>
          <w:p w14:paraId="1E556DCA" w14:textId="77777777" w:rsidR="005C0BCF" w:rsidRPr="007A783F" w:rsidRDefault="005C0BCF" w:rsidP="00653AF6">
            <w:pPr>
              <w:pStyle w:val="Nidungvnbn"/>
              <w:ind w:firstLine="0"/>
            </w:pPr>
            <w:r w:rsidRPr="007A783F">
              <w:t>byte_count_per_nsecond</w:t>
            </w:r>
          </w:p>
        </w:tc>
        <w:tc>
          <w:tcPr>
            <w:tcW w:w="4389" w:type="dxa"/>
          </w:tcPr>
          <w:p w14:paraId="4E61AA0F" w14:textId="77777777" w:rsidR="005C0BCF" w:rsidRPr="007A783F" w:rsidRDefault="005C0BCF" w:rsidP="00653AF6">
            <w:pPr>
              <w:pStyle w:val="Nidungvnbn"/>
              <w:ind w:firstLine="0"/>
            </w:pPr>
            <w:r>
              <w:t>Tốc độ dữ liệu mỗi nano giây của luồng (tính bằng byte/nano giây).</w:t>
            </w:r>
          </w:p>
        </w:tc>
      </w:tr>
      <w:tr w:rsidR="005C0BCF" w14:paraId="061BA37F" w14:textId="77777777" w:rsidTr="00653AF6">
        <w:tc>
          <w:tcPr>
            <w:tcW w:w="4388" w:type="dxa"/>
          </w:tcPr>
          <w:p w14:paraId="2B1B194B" w14:textId="77777777" w:rsidR="005C0BCF" w:rsidRPr="007A783F" w:rsidRDefault="005C0BCF" w:rsidP="00653AF6">
            <w:pPr>
              <w:pStyle w:val="Nidungvnbn"/>
              <w:ind w:firstLine="0"/>
            </w:pPr>
            <w:r w:rsidRPr="00E6506D">
              <w:t>avg_packet_size</w:t>
            </w:r>
          </w:p>
        </w:tc>
        <w:tc>
          <w:tcPr>
            <w:tcW w:w="4389" w:type="dxa"/>
          </w:tcPr>
          <w:p w14:paraId="49A62664" w14:textId="77777777" w:rsidR="005C0BCF" w:rsidRDefault="005C0BCF" w:rsidP="00653AF6">
            <w:pPr>
              <w:pStyle w:val="Nidungvnbn"/>
              <w:ind w:firstLine="0"/>
            </w:pPr>
            <w:r w:rsidRPr="00E6506D">
              <w:t>Kích thước trung bình của các gói tin trong một luồng dữ liệu, tính bằng byte.</w:t>
            </w:r>
          </w:p>
        </w:tc>
      </w:tr>
      <w:tr w:rsidR="005C0BCF" w14:paraId="42BB369E" w14:textId="77777777" w:rsidTr="00653AF6">
        <w:tc>
          <w:tcPr>
            <w:tcW w:w="4388" w:type="dxa"/>
          </w:tcPr>
          <w:p w14:paraId="6D5BF874" w14:textId="77777777" w:rsidR="005C0BCF" w:rsidRPr="00E6506D" w:rsidRDefault="005C0BCF" w:rsidP="00653AF6">
            <w:pPr>
              <w:pStyle w:val="Nidungvnbn"/>
              <w:ind w:firstLine="0"/>
            </w:pPr>
            <w:r w:rsidRPr="00E6506D">
              <w:t>flow_duration_total</w:t>
            </w:r>
          </w:p>
        </w:tc>
        <w:tc>
          <w:tcPr>
            <w:tcW w:w="4389" w:type="dxa"/>
          </w:tcPr>
          <w:p w14:paraId="7C57789E" w14:textId="77777777" w:rsidR="005C0BCF" w:rsidRDefault="005C0BCF" w:rsidP="00653AF6">
            <w:pPr>
              <w:pStyle w:val="Nidungvnbn"/>
              <w:ind w:firstLine="0"/>
            </w:pPr>
            <w:r w:rsidRPr="00E6506D">
              <w:t xml:space="preserve">Tổng thời gian từ khi luồng bắt đầu đến khi luồng kết thúc, tính bằng </w:t>
            </w:r>
            <w:r>
              <w:t>giây</w:t>
            </w:r>
          </w:p>
        </w:tc>
      </w:tr>
      <w:tr w:rsidR="005C0BCF" w14:paraId="62CBA8F2" w14:textId="77777777" w:rsidTr="00653AF6">
        <w:tc>
          <w:tcPr>
            <w:tcW w:w="4388" w:type="dxa"/>
          </w:tcPr>
          <w:p w14:paraId="232B108F" w14:textId="77777777" w:rsidR="005C0BCF" w:rsidRPr="00E6506D" w:rsidRDefault="005C0BCF" w:rsidP="00653AF6">
            <w:pPr>
              <w:pStyle w:val="Nidungvnbn"/>
              <w:ind w:firstLine="0"/>
            </w:pPr>
            <w:r w:rsidRPr="00E6506D">
              <w:t>idle_mean</w:t>
            </w:r>
          </w:p>
        </w:tc>
        <w:tc>
          <w:tcPr>
            <w:tcW w:w="4389" w:type="dxa"/>
          </w:tcPr>
          <w:p w14:paraId="46270A87" w14:textId="77777777" w:rsidR="005C0BCF" w:rsidRDefault="005C0BCF" w:rsidP="00653AF6">
            <w:pPr>
              <w:pStyle w:val="Nidungvnbn"/>
              <w:ind w:firstLine="0"/>
            </w:pPr>
            <w:r>
              <w:t>T</w:t>
            </w:r>
            <w:r w:rsidRPr="00361B8E">
              <w:t>hời gian nhàn rỗi trung bình</w:t>
            </w:r>
          </w:p>
        </w:tc>
      </w:tr>
      <w:tr w:rsidR="005C0BCF" w14:paraId="59DC184C" w14:textId="77777777" w:rsidTr="00653AF6">
        <w:tc>
          <w:tcPr>
            <w:tcW w:w="4388" w:type="dxa"/>
          </w:tcPr>
          <w:p w14:paraId="3A1D25D4" w14:textId="77777777" w:rsidR="005C0BCF" w:rsidRPr="00E6506D" w:rsidRDefault="005C0BCF" w:rsidP="00653AF6">
            <w:pPr>
              <w:pStyle w:val="Nidungvnbn"/>
              <w:ind w:firstLine="0"/>
            </w:pPr>
            <w:r w:rsidRPr="00E6506D">
              <w:t>idle_std</w:t>
            </w:r>
          </w:p>
        </w:tc>
        <w:tc>
          <w:tcPr>
            <w:tcW w:w="4389" w:type="dxa"/>
          </w:tcPr>
          <w:p w14:paraId="0B410EA9" w14:textId="77777777" w:rsidR="005C0BCF" w:rsidRDefault="005C0BCF" w:rsidP="00653AF6">
            <w:pPr>
              <w:pStyle w:val="Nidungvnbn"/>
              <w:ind w:firstLine="0"/>
            </w:pPr>
            <w:r>
              <w:t>Đ</w:t>
            </w:r>
            <w:r w:rsidRPr="00361B8E">
              <w:t>ộ lệch chuẩn thời gian nhàn rỗi</w:t>
            </w:r>
          </w:p>
        </w:tc>
      </w:tr>
      <w:tr w:rsidR="005C0BCF" w14:paraId="04A5E797" w14:textId="77777777" w:rsidTr="00653AF6">
        <w:tc>
          <w:tcPr>
            <w:tcW w:w="4388" w:type="dxa"/>
          </w:tcPr>
          <w:p w14:paraId="6B9D1092" w14:textId="77777777" w:rsidR="005C0BCF" w:rsidRPr="00E6506D" w:rsidRDefault="005C0BCF" w:rsidP="00653AF6">
            <w:pPr>
              <w:pStyle w:val="Nidungvnbn"/>
              <w:ind w:firstLine="0"/>
            </w:pPr>
            <w:r w:rsidRPr="00E6506D">
              <w:t>idle_max</w:t>
            </w:r>
          </w:p>
        </w:tc>
        <w:tc>
          <w:tcPr>
            <w:tcW w:w="4389" w:type="dxa"/>
          </w:tcPr>
          <w:p w14:paraId="03919FA3" w14:textId="77777777" w:rsidR="005C0BCF" w:rsidRDefault="005C0BCF" w:rsidP="00653AF6">
            <w:pPr>
              <w:pStyle w:val="Nidungvnbn"/>
              <w:ind w:firstLine="0"/>
            </w:pPr>
            <w:r>
              <w:t>T</w:t>
            </w:r>
            <w:r w:rsidRPr="00361B8E">
              <w:t>hời gian nhàn rỗi lớn nhất</w:t>
            </w:r>
          </w:p>
        </w:tc>
      </w:tr>
      <w:tr w:rsidR="005C0BCF" w14:paraId="29B040AD" w14:textId="77777777" w:rsidTr="00653AF6">
        <w:tc>
          <w:tcPr>
            <w:tcW w:w="4388" w:type="dxa"/>
          </w:tcPr>
          <w:p w14:paraId="6BB2483F" w14:textId="77777777" w:rsidR="005C0BCF" w:rsidRPr="00E6506D" w:rsidRDefault="005C0BCF" w:rsidP="00653AF6">
            <w:pPr>
              <w:pStyle w:val="Nidungvnbn"/>
              <w:ind w:firstLine="0"/>
            </w:pPr>
            <w:r w:rsidRPr="00E6506D">
              <w:t>idle_min</w:t>
            </w:r>
          </w:p>
        </w:tc>
        <w:tc>
          <w:tcPr>
            <w:tcW w:w="4389" w:type="dxa"/>
          </w:tcPr>
          <w:p w14:paraId="318A822A" w14:textId="77777777" w:rsidR="005C0BCF" w:rsidRDefault="005C0BCF" w:rsidP="00653AF6">
            <w:pPr>
              <w:pStyle w:val="Nidungvnbn"/>
              <w:ind w:firstLine="0"/>
            </w:pPr>
            <w:r>
              <w:t>T</w:t>
            </w:r>
            <w:r w:rsidRPr="00361B8E">
              <w:t>hời gian nhàn rỗi nhỏ nhất</w:t>
            </w:r>
          </w:p>
        </w:tc>
      </w:tr>
      <w:tr w:rsidR="005C0BCF" w14:paraId="437E6CC4" w14:textId="77777777" w:rsidTr="00653AF6">
        <w:tc>
          <w:tcPr>
            <w:tcW w:w="4388" w:type="dxa"/>
          </w:tcPr>
          <w:p w14:paraId="69AE0842" w14:textId="77777777" w:rsidR="005C0BCF" w:rsidRPr="007A783F" w:rsidRDefault="005C0BCF" w:rsidP="00653AF6">
            <w:pPr>
              <w:pStyle w:val="Nidungvnbn"/>
              <w:ind w:firstLine="0"/>
            </w:pPr>
            <w:r w:rsidRPr="007A783F">
              <w:t>label</w:t>
            </w:r>
          </w:p>
        </w:tc>
        <w:tc>
          <w:tcPr>
            <w:tcW w:w="4389" w:type="dxa"/>
          </w:tcPr>
          <w:p w14:paraId="547FBCE4" w14:textId="77777777" w:rsidR="005C0BCF" w:rsidRDefault="005C0BCF" w:rsidP="005C0BCF">
            <w:pPr>
              <w:pStyle w:val="Nidungvnbn"/>
              <w:keepNext/>
              <w:ind w:firstLine="0"/>
            </w:pPr>
            <w:r>
              <w:t>Được sử dụng để gán nhãn cho các luồng khi sử dụng dữ liệu cho mục đích huấn luyện mô hình ML.</w:t>
            </w:r>
          </w:p>
        </w:tc>
      </w:tr>
    </w:tbl>
    <w:p w14:paraId="36D8B375" w14:textId="4F392DCF" w:rsidR="00764270" w:rsidRDefault="00764270" w:rsidP="00764270">
      <w:pPr>
        <w:pStyle w:val="Heading2"/>
        <w:rPr>
          <w:lang w:val="en-US"/>
        </w:rPr>
      </w:pPr>
      <w:bookmarkStart w:id="36" w:name="_Toc174616939"/>
      <w:r w:rsidRPr="00764270">
        <w:rPr>
          <w:lang w:val="en-US"/>
        </w:rPr>
        <w:lastRenderedPageBreak/>
        <w:t xml:space="preserve">Phân tích dữ liệu, </w:t>
      </w:r>
      <w:r w:rsidR="002B20A3">
        <w:rPr>
          <w:lang w:val="en-US"/>
        </w:rPr>
        <w:t xml:space="preserve">xử lý dữ liệu, </w:t>
      </w:r>
      <w:r w:rsidRPr="00764270">
        <w:rPr>
          <w:lang w:val="en-US"/>
        </w:rPr>
        <w:t>tr</w:t>
      </w:r>
      <w:r>
        <w:rPr>
          <w:lang w:val="en-US"/>
        </w:rPr>
        <w:t>ích xuất các đặc trưng</w:t>
      </w:r>
      <w:bookmarkEnd w:id="36"/>
    </w:p>
    <w:p w14:paraId="252AFAB2" w14:textId="52F179BF" w:rsidR="00764270" w:rsidRDefault="002B20A3" w:rsidP="002B20A3">
      <w:pPr>
        <w:pStyle w:val="Heading3"/>
      </w:pPr>
      <w:bookmarkStart w:id="37" w:name="_Toc174616940"/>
      <w:r>
        <w:t>Phân tích dữ liệu</w:t>
      </w:r>
      <w:bookmarkEnd w:id="37"/>
    </w:p>
    <w:p w14:paraId="1EB9B766" w14:textId="7B704CFB" w:rsidR="006F7A0C" w:rsidRDefault="00C15757" w:rsidP="006F7A0C">
      <w:pPr>
        <w:pStyle w:val="Nidungvnbn"/>
      </w:pPr>
      <w:r>
        <w:t xml:space="preserve">Dataset gồm </w:t>
      </w:r>
      <w:r w:rsidRPr="00C15757">
        <w:t>288139</w:t>
      </w:r>
      <w:r>
        <w:t xml:space="preserve"> </w:t>
      </w:r>
      <w:r w:rsidR="00746C0B">
        <w:t>traffic</w:t>
      </w:r>
      <w:r w:rsidR="00000E77">
        <w:t xml:space="preserve"> nhãn</w:t>
      </w:r>
      <w:r w:rsidR="00351851">
        <w:t xml:space="preserve"> DDo</w:t>
      </w:r>
      <w:r w:rsidR="00F8457A">
        <w:t>S</w:t>
      </w:r>
      <w:r w:rsidR="00351851">
        <w:t xml:space="preserve"> và </w:t>
      </w:r>
      <w:r w:rsidR="00351851" w:rsidRPr="00351851">
        <w:t>265838</w:t>
      </w:r>
      <w:r w:rsidR="00746C0B">
        <w:t xml:space="preserve"> traffic</w:t>
      </w:r>
      <w:r w:rsidR="00000E77">
        <w:t xml:space="preserve"> nhãn</w:t>
      </w:r>
      <w:r w:rsidR="00746C0B">
        <w:t xml:space="preserve"> bình thường</w:t>
      </w:r>
      <w:r w:rsidR="00915819">
        <w:t xml:space="preserve">. </w:t>
      </w:r>
      <w:r w:rsidR="00F8457A">
        <w:t>Biểu đồ (Hình 7) cho thấy tỉ lệ nhãn tương đối cân bằng, 48% DDoS so với 52% bình thường</w:t>
      </w:r>
      <w:r w:rsidR="00915819">
        <w:t>.</w:t>
      </w:r>
    </w:p>
    <w:p w14:paraId="58CDAD18" w14:textId="77777777" w:rsidR="00A95884" w:rsidRDefault="00A95884" w:rsidP="00A95884">
      <w:pPr>
        <w:pStyle w:val="Caption"/>
        <w:keepNext/>
      </w:pPr>
      <w:r>
        <w:rPr>
          <w:noProof/>
        </w:rPr>
        <w:drawing>
          <wp:inline distT="0" distB="0" distL="0" distR="0" wp14:anchorId="517EC9AF" wp14:editId="13A1518D">
            <wp:extent cx="4010891" cy="3465120"/>
            <wp:effectExtent l="0" t="0" r="8890" b="2540"/>
            <wp:docPr id="15937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985" cy="3474705"/>
                    </a:xfrm>
                    <a:prstGeom prst="rect">
                      <a:avLst/>
                    </a:prstGeom>
                    <a:noFill/>
                    <a:ln>
                      <a:noFill/>
                    </a:ln>
                  </pic:spPr>
                </pic:pic>
              </a:graphicData>
            </a:graphic>
          </wp:inline>
        </w:drawing>
      </w:r>
    </w:p>
    <w:p w14:paraId="1A46CAD0" w14:textId="5BF19C98" w:rsidR="007B463F" w:rsidRDefault="00A95884" w:rsidP="00A95884">
      <w:pPr>
        <w:pStyle w:val="Caption"/>
      </w:pPr>
      <w:bookmarkStart w:id="38" w:name="_Toc174616967"/>
      <w:r>
        <w:t xml:space="preserve">Hình </w:t>
      </w:r>
      <w:r>
        <w:fldChar w:fldCharType="begin"/>
      </w:r>
      <w:r>
        <w:instrText xml:space="preserve"> SEQ Hình \* ARABIC </w:instrText>
      </w:r>
      <w:r>
        <w:fldChar w:fldCharType="separate"/>
      </w:r>
      <w:r w:rsidR="00930B64">
        <w:rPr>
          <w:noProof/>
        </w:rPr>
        <w:t>7</w:t>
      </w:r>
      <w:r>
        <w:fldChar w:fldCharType="end"/>
      </w:r>
      <w:r>
        <w:t>: Biểu đồ thể hiện t</w:t>
      </w:r>
      <w:r w:rsidRPr="00767437">
        <w:t xml:space="preserve">ỷ lệ phần trăm giữa lưu lượng bình thường và DDos trong </w:t>
      </w:r>
      <w:r>
        <w:t>Dataset</w:t>
      </w:r>
      <w:bookmarkEnd w:id="38"/>
    </w:p>
    <w:p w14:paraId="3F387B6A" w14:textId="12D4F50F" w:rsidR="002B20A3" w:rsidRDefault="002B20A3" w:rsidP="002B20A3">
      <w:pPr>
        <w:pStyle w:val="Heading3"/>
      </w:pPr>
      <w:bookmarkStart w:id="39" w:name="_Toc174616941"/>
      <w:r>
        <w:t>Xử lý dữ liệu</w:t>
      </w:r>
      <w:bookmarkEnd w:id="39"/>
    </w:p>
    <w:p w14:paraId="3B30646F" w14:textId="688F9EE6" w:rsidR="00000E77" w:rsidRDefault="00000E77" w:rsidP="00FF20C6">
      <w:pPr>
        <w:pStyle w:val="Nidungvnbn"/>
      </w:pPr>
      <w:r w:rsidRPr="00000E77">
        <w:t>Vì dữ liệu được thu</w:t>
      </w:r>
      <w:r>
        <w:t xml:space="preserve"> thập theo từng đợt nên các nhãn sẽ phân bố không đều, làm cho mô hình </w:t>
      </w:r>
      <w:r w:rsidR="001F4285">
        <w:t>có thể gặp tình trạng overfitting, thiên vị, v.v.</w:t>
      </w:r>
      <w:r>
        <w:t xml:space="preserve"> Do đó, cần xử lý để nhãn phân bố đều hơn</w:t>
      </w:r>
      <w:r w:rsidR="001F4285">
        <w:t>. Bên cạnh đó, cần</w:t>
      </w:r>
      <w:r w:rsidR="00380E70">
        <w:t xml:space="preserve"> loại bỏ những đặc trưng không có giá trị, kiểm tra các dữ liệu bị null và loại bỏ nếu có,</w:t>
      </w:r>
      <w:r w:rsidR="001F4285">
        <w:t xml:space="preserve"> biến đổi các </w:t>
      </w:r>
      <w:r w:rsidR="00CB5E56">
        <w:t>đặc trưng</w:t>
      </w:r>
      <w:r w:rsidR="001F4285">
        <w:t xml:space="preserve"> dạng string sang số để phù hợp với đầu vào của mô hình học máy.</w:t>
      </w:r>
    </w:p>
    <w:p w14:paraId="24B15ACF" w14:textId="77777777" w:rsidR="00860CB4" w:rsidRDefault="00860CB4" w:rsidP="00FF20C6">
      <w:pPr>
        <w:pStyle w:val="Nidungvnbn"/>
      </w:pPr>
    </w:p>
    <w:p w14:paraId="51EBCD27" w14:textId="77777777" w:rsidR="00860CB4" w:rsidRPr="00000E77" w:rsidRDefault="00860CB4" w:rsidP="00FF20C6">
      <w:pPr>
        <w:pStyle w:val="Nidungvnbn"/>
      </w:pPr>
    </w:p>
    <w:p w14:paraId="57CEC5BA" w14:textId="3B1D0561" w:rsidR="002B20A3" w:rsidRDefault="002B20A3" w:rsidP="002B20A3">
      <w:pPr>
        <w:pStyle w:val="Heading3"/>
      </w:pPr>
      <w:bookmarkStart w:id="40" w:name="_Toc174616942"/>
      <w:r w:rsidRPr="002B20A3">
        <w:lastRenderedPageBreak/>
        <w:t>Trích xuất các đặc tr</w:t>
      </w:r>
      <w:r>
        <w:t>ưng</w:t>
      </w:r>
      <w:r w:rsidR="00422D8F">
        <w:t xml:space="preserve"> cho việc training các </w:t>
      </w:r>
      <w:r w:rsidR="00EC3F5B">
        <w:t>mô hình học máy</w:t>
      </w:r>
      <w:bookmarkEnd w:id="40"/>
      <w:r>
        <w:t xml:space="preserve"> </w:t>
      </w:r>
    </w:p>
    <w:p w14:paraId="78D53A1B" w14:textId="1902B936" w:rsidR="00534730" w:rsidRDefault="003D44C3" w:rsidP="00534730">
      <w:pPr>
        <w:pStyle w:val="Nidungvnbn"/>
      </w:pPr>
      <w:r>
        <w:t xml:space="preserve">Để lựa chọn được một mô hình học máy </w:t>
      </w:r>
      <w:r w:rsidR="00DB7D3C">
        <w:t>có độ chính xác cao và tối ưu nhất</w:t>
      </w:r>
      <w:r w:rsidR="006D7CD0">
        <w:t xml:space="preserve">. Nhóm em lần lượt trích xuất </w:t>
      </w:r>
      <w:r w:rsidR="000317F0">
        <w:t>4, 10, 15 và tất cả các đặc trưng trong bộ dữ liệu</w:t>
      </w:r>
      <w:r w:rsidR="004A3BF3">
        <w:t xml:space="preserve">. Sau đó tiến hành training với các giải thuật </w:t>
      </w:r>
      <w:r w:rsidR="001949A2" w:rsidRPr="001949A2">
        <w:rPr>
          <w:lang w:val="vi-VN"/>
        </w:rPr>
        <w:t>KNN</w:t>
      </w:r>
      <w:r w:rsidR="001949A2">
        <w:t xml:space="preserve">, </w:t>
      </w:r>
      <w:r w:rsidR="001949A2" w:rsidRPr="001949A2">
        <w:rPr>
          <w:lang w:val="vi-VN"/>
        </w:rPr>
        <w:t>Logistic Regression</w:t>
      </w:r>
      <w:r w:rsidR="001949A2">
        <w:t xml:space="preserve">, </w:t>
      </w:r>
      <w:r w:rsidR="001949A2" w:rsidRPr="001949A2">
        <w:rPr>
          <w:lang w:val="vi-VN"/>
        </w:rPr>
        <w:t>Neural Network</w:t>
      </w:r>
      <w:r w:rsidR="00F67201">
        <w:t xml:space="preserve">, </w:t>
      </w:r>
      <w:r w:rsidR="00F67201" w:rsidRPr="00F67201">
        <w:rPr>
          <w:lang w:val="vi-VN"/>
        </w:rPr>
        <w:t>SVM</w:t>
      </w:r>
      <w:r w:rsidR="00F67201">
        <w:t xml:space="preserve">, </w:t>
      </w:r>
      <w:r w:rsidR="00F67201" w:rsidRPr="00F67201">
        <w:rPr>
          <w:lang w:val="vi-VN"/>
        </w:rPr>
        <w:t>GaussianNB</w:t>
      </w:r>
      <w:r w:rsidR="008A2083">
        <w:t xml:space="preserve">. Sau </w:t>
      </w:r>
      <w:r w:rsidR="00772E8E">
        <w:t>khi</w:t>
      </w:r>
      <w:r w:rsidR="008A2083">
        <w:t xml:space="preserve"> so sánh độ chính xác giữa các mô hình</w:t>
      </w:r>
      <w:r w:rsidR="00B43AF3">
        <w:t xml:space="preserve"> với từng đặc trưng được trích xuất</w:t>
      </w:r>
      <w:r w:rsidR="00A13A5A">
        <w:t xml:space="preserve"> </w:t>
      </w:r>
      <w:r w:rsidR="00772E8E">
        <w:t>thì thấy mô hình KNN với 15 đặc trưng cho độ chính xác cao nhất</w:t>
      </w:r>
      <w:r w:rsidR="00534730">
        <w:t xml:space="preserve"> </w:t>
      </w:r>
      <w:r w:rsidR="00534730" w:rsidRPr="00534730">
        <w:t>98.43</w:t>
      </w:r>
      <w:r w:rsidR="00534730">
        <w:t>%</w:t>
      </w:r>
      <w:r w:rsidR="00460F14">
        <w:t xml:space="preserve">, kết quả thế hiện chi tiết trong </w:t>
      </w:r>
      <w:r w:rsidR="00860CB4">
        <w:fldChar w:fldCharType="begin"/>
      </w:r>
      <w:r w:rsidR="00860CB4">
        <w:instrText xml:space="preserve"> REF _Ref174616859 \h </w:instrText>
      </w:r>
      <w:r w:rsidR="00860CB4">
        <w:fldChar w:fldCharType="separate"/>
      </w:r>
      <w:r w:rsidR="00860CB4">
        <w:t xml:space="preserve">Bảng </w:t>
      </w:r>
      <w:r w:rsidR="00860CB4">
        <w:rPr>
          <w:noProof/>
        </w:rPr>
        <w:t>5</w:t>
      </w:r>
      <w:r w:rsidR="00860CB4">
        <w:fldChar w:fldCharType="end"/>
      </w:r>
      <w:r w:rsidR="00460F14">
        <w:t>.</w:t>
      </w:r>
    </w:p>
    <w:p w14:paraId="1BF52C71" w14:textId="0D7DD610" w:rsidR="002D59A1" w:rsidRDefault="002D59A1" w:rsidP="002D59A1">
      <w:pPr>
        <w:pStyle w:val="Caption"/>
        <w:keepNext/>
      </w:pPr>
      <w:bookmarkStart w:id="41" w:name="_Ref174616859"/>
      <w:bookmarkStart w:id="42" w:name="_Toc174616989"/>
      <w:r>
        <w:t xml:space="preserve">Bảng </w:t>
      </w:r>
      <w:r>
        <w:fldChar w:fldCharType="begin"/>
      </w:r>
      <w:r>
        <w:instrText xml:space="preserve"> SEQ Bảng \* ARABIC </w:instrText>
      </w:r>
      <w:r>
        <w:fldChar w:fldCharType="separate"/>
      </w:r>
      <w:r w:rsidR="00C84E0F">
        <w:rPr>
          <w:noProof/>
        </w:rPr>
        <w:t>5</w:t>
      </w:r>
      <w:r>
        <w:fldChar w:fldCharType="end"/>
      </w:r>
      <w:bookmarkEnd w:id="41"/>
      <w:r>
        <w:t xml:space="preserve">: </w:t>
      </w:r>
      <w:r>
        <w:t>Kết quả quấn luyện các mô hình học máy với 15 đặc trưng</w:t>
      </w:r>
      <w:bookmarkEnd w:id="42"/>
    </w:p>
    <w:tbl>
      <w:tblPr>
        <w:tblStyle w:val="TableGrid"/>
        <w:tblW w:w="0" w:type="auto"/>
        <w:tblLook w:val="04A0" w:firstRow="1" w:lastRow="0" w:firstColumn="1" w:lastColumn="0" w:noHBand="0" w:noVBand="1"/>
      </w:tblPr>
      <w:tblGrid>
        <w:gridCol w:w="1531"/>
        <w:gridCol w:w="1321"/>
        <w:gridCol w:w="1321"/>
        <w:gridCol w:w="1321"/>
        <w:gridCol w:w="1321"/>
        <w:gridCol w:w="1254"/>
      </w:tblGrid>
      <w:tr w:rsidR="0017700C" w14:paraId="10D5FD4C" w14:textId="77777777" w:rsidTr="002D59A1">
        <w:tc>
          <w:tcPr>
            <w:tcW w:w="1531" w:type="dxa"/>
          </w:tcPr>
          <w:p w14:paraId="7F3A6CAB" w14:textId="0BBA27EB" w:rsidR="0017700C" w:rsidRDefault="0017700C" w:rsidP="001154BA">
            <w:pPr>
              <w:pStyle w:val="Caption"/>
            </w:pPr>
            <w:r>
              <w:t>Tên mô hình</w:t>
            </w:r>
          </w:p>
        </w:tc>
        <w:tc>
          <w:tcPr>
            <w:tcW w:w="1321" w:type="dxa"/>
          </w:tcPr>
          <w:p w14:paraId="7F67D008" w14:textId="1B627C8E" w:rsidR="0017700C" w:rsidRDefault="0017700C" w:rsidP="001154BA">
            <w:pPr>
              <w:pStyle w:val="Caption"/>
            </w:pPr>
            <w:r w:rsidRPr="00AF63B1">
              <w:t>Accuracy</w:t>
            </w:r>
          </w:p>
        </w:tc>
        <w:tc>
          <w:tcPr>
            <w:tcW w:w="1321" w:type="dxa"/>
          </w:tcPr>
          <w:p w14:paraId="4CA4C31C" w14:textId="7A004D97" w:rsidR="0017700C" w:rsidRDefault="0017700C" w:rsidP="001154BA">
            <w:pPr>
              <w:pStyle w:val="Caption"/>
            </w:pPr>
            <w:r w:rsidRPr="00AF63B1">
              <w:t>Precision</w:t>
            </w:r>
          </w:p>
        </w:tc>
        <w:tc>
          <w:tcPr>
            <w:tcW w:w="1321" w:type="dxa"/>
          </w:tcPr>
          <w:p w14:paraId="67DDDAEB" w14:textId="4EC68AAF" w:rsidR="0017700C" w:rsidRDefault="0017700C" w:rsidP="001154BA">
            <w:pPr>
              <w:pStyle w:val="Caption"/>
            </w:pPr>
            <w:r w:rsidRPr="0017700C">
              <w:t>Recall</w:t>
            </w:r>
          </w:p>
        </w:tc>
        <w:tc>
          <w:tcPr>
            <w:tcW w:w="1321" w:type="dxa"/>
          </w:tcPr>
          <w:p w14:paraId="452449BB" w14:textId="4E5FA676" w:rsidR="0017700C" w:rsidRDefault="0017700C" w:rsidP="001154BA">
            <w:pPr>
              <w:pStyle w:val="Caption"/>
            </w:pPr>
            <w:r w:rsidRPr="0017700C">
              <w:t>F1 Score</w:t>
            </w:r>
          </w:p>
        </w:tc>
        <w:tc>
          <w:tcPr>
            <w:tcW w:w="1254" w:type="dxa"/>
          </w:tcPr>
          <w:p w14:paraId="1C2D550A" w14:textId="7B6DD9D8" w:rsidR="0017700C" w:rsidRDefault="0017700C" w:rsidP="001154BA">
            <w:pPr>
              <w:pStyle w:val="Caption"/>
            </w:pPr>
            <w:r w:rsidRPr="0017700C">
              <w:t>AUC</w:t>
            </w:r>
          </w:p>
        </w:tc>
      </w:tr>
      <w:tr w:rsidR="0017700C" w14:paraId="616C87C6" w14:textId="77777777" w:rsidTr="002D59A1">
        <w:tc>
          <w:tcPr>
            <w:tcW w:w="1531" w:type="dxa"/>
          </w:tcPr>
          <w:p w14:paraId="7C6318E2" w14:textId="005E2487" w:rsidR="0017700C" w:rsidRDefault="0017700C" w:rsidP="001154BA">
            <w:pPr>
              <w:pStyle w:val="Caption"/>
            </w:pPr>
            <w:r>
              <w:t>KNN</w:t>
            </w:r>
          </w:p>
        </w:tc>
        <w:tc>
          <w:tcPr>
            <w:tcW w:w="1321" w:type="dxa"/>
          </w:tcPr>
          <w:p w14:paraId="00BE92DD" w14:textId="618A5FD4" w:rsidR="0017700C" w:rsidRDefault="00500887" w:rsidP="001154BA">
            <w:pPr>
              <w:pStyle w:val="Caption"/>
            </w:pPr>
            <w:r w:rsidRPr="00500887">
              <w:t>98.433156</w:t>
            </w:r>
          </w:p>
        </w:tc>
        <w:tc>
          <w:tcPr>
            <w:tcW w:w="1321" w:type="dxa"/>
          </w:tcPr>
          <w:p w14:paraId="2A14C609" w14:textId="27542D72" w:rsidR="0017700C" w:rsidRDefault="00C72F61" w:rsidP="001154BA">
            <w:pPr>
              <w:pStyle w:val="Caption"/>
            </w:pPr>
            <w:r w:rsidRPr="00C72F61">
              <w:t>98.433138</w:t>
            </w:r>
          </w:p>
        </w:tc>
        <w:tc>
          <w:tcPr>
            <w:tcW w:w="1321" w:type="dxa"/>
          </w:tcPr>
          <w:p w14:paraId="79FDFF04" w14:textId="6BB28444" w:rsidR="0017700C" w:rsidRDefault="00C72F61" w:rsidP="001154BA">
            <w:pPr>
              <w:pStyle w:val="Caption"/>
            </w:pPr>
            <w:r w:rsidRPr="00C72F61">
              <w:t>98.433156</w:t>
            </w:r>
          </w:p>
        </w:tc>
        <w:tc>
          <w:tcPr>
            <w:tcW w:w="1321" w:type="dxa"/>
          </w:tcPr>
          <w:p w14:paraId="202D2731" w14:textId="377BC2AC" w:rsidR="0017700C" w:rsidRDefault="00C72F61" w:rsidP="001154BA">
            <w:pPr>
              <w:pStyle w:val="Caption"/>
            </w:pPr>
            <w:r w:rsidRPr="00C72F61">
              <w:t>98.433130</w:t>
            </w:r>
          </w:p>
        </w:tc>
        <w:tc>
          <w:tcPr>
            <w:tcW w:w="1254" w:type="dxa"/>
          </w:tcPr>
          <w:p w14:paraId="7F453FDD" w14:textId="094E82A3" w:rsidR="0017700C" w:rsidRDefault="00C72F61" w:rsidP="001154BA">
            <w:pPr>
              <w:pStyle w:val="Caption"/>
            </w:pPr>
            <w:r w:rsidRPr="00C72F61">
              <w:t>0.994997</w:t>
            </w:r>
          </w:p>
        </w:tc>
      </w:tr>
      <w:tr w:rsidR="0017700C" w14:paraId="081A3F58" w14:textId="77777777" w:rsidTr="002D59A1">
        <w:tc>
          <w:tcPr>
            <w:tcW w:w="1531" w:type="dxa"/>
          </w:tcPr>
          <w:p w14:paraId="45C9A203" w14:textId="0A4CA3D2" w:rsidR="0017700C" w:rsidRPr="0017700C" w:rsidRDefault="0017700C" w:rsidP="001154BA">
            <w:pPr>
              <w:pStyle w:val="Caption"/>
              <w:rPr>
                <w:lang w:val="vi-VN"/>
              </w:rPr>
            </w:pPr>
            <w:r w:rsidRPr="0017700C">
              <w:rPr>
                <w:lang w:val="vi-VN"/>
              </w:rPr>
              <w:t>Logistic</w:t>
            </w:r>
            <w:r>
              <w:t xml:space="preserve"> </w:t>
            </w:r>
            <w:r w:rsidRPr="0017700C">
              <w:rPr>
                <w:lang w:val="vi-VN"/>
              </w:rPr>
              <w:t>Regression</w:t>
            </w:r>
          </w:p>
          <w:p w14:paraId="1BA19CAF" w14:textId="77777777" w:rsidR="0017700C" w:rsidRDefault="0017700C" w:rsidP="001154BA">
            <w:pPr>
              <w:pStyle w:val="Caption"/>
            </w:pPr>
          </w:p>
        </w:tc>
        <w:tc>
          <w:tcPr>
            <w:tcW w:w="1321" w:type="dxa"/>
          </w:tcPr>
          <w:p w14:paraId="2204B2AD" w14:textId="63D62271" w:rsidR="0017700C" w:rsidRDefault="00241A59" w:rsidP="001154BA">
            <w:pPr>
              <w:pStyle w:val="Caption"/>
            </w:pPr>
            <w:r w:rsidRPr="00241A59">
              <w:t>90.362107</w:t>
            </w:r>
          </w:p>
        </w:tc>
        <w:tc>
          <w:tcPr>
            <w:tcW w:w="1321" w:type="dxa"/>
          </w:tcPr>
          <w:p w14:paraId="29476D2B" w14:textId="5C9A8408" w:rsidR="0017700C" w:rsidRDefault="00241A59" w:rsidP="001154BA">
            <w:pPr>
              <w:pStyle w:val="Caption"/>
            </w:pPr>
            <w:r w:rsidRPr="00241A59">
              <w:t>90.362819</w:t>
            </w:r>
          </w:p>
        </w:tc>
        <w:tc>
          <w:tcPr>
            <w:tcW w:w="1321" w:type="dxa"/>
          </w:tcPr>
          <w:p w14:paraId="3433C7B0" w14:textId="1FD2229B" w:rsidR="0017700C" w:rsidRDefault="00241A59" w:rsidP="001154BA">
            <w:pPr>
              <w:pStyle w:val="Caption"/>
            </w:pPr>
            <w:r w:rsidRPr="00241A59">
              <w:t>90.362107</w:t>
            </w:r>
          </w:p>
        </w:tc>
        <w:tc>
          <w:tcPr>
            <w:tcW w:w="1321" w:type="dxa"/>
          </w:tcPr>
          <w:p w14:paraId="41808633" w14:textId="5149EA06" w:rsidR="0017700C" w:rsidRDefault="00241A59" w:rsidP="001154BA">
            <w:pPr>
              <w:pStyle w:val="Caption"/>
            </w:pPr>
            <w:r w:rsidRPr="00241A59">
              <w:t>90.359664</w:t>
            </w:r>
          </w:p>
        </w:tc>
        <w:tc>
          <w:tcPr>
            <w:tcW w:w="1254" w:type="dxa"/>
          </w:tcPr>
          <w:p w14:paraId="7AA93581" w14:textId="3BABBC8F" w:rsidR="0017700C" w:rsidRDefault="00241A59" w:rsidP="001154BA">
            <w:pPr>
              <w:pStyle w:val="Caption"/>
            </w:pPr>
            <w:r w:rsidRPr="00241A59">
              <w:t>0.960399</w:t>
            </w:r>
          </w:p>
        </w:tc>
      </w:tr>
      <w:tr w:rsidR="0017700C" w14:paraId="41D2650C" w14:textId="77777777" w:rsidTr="002D59A1">
        <w:tc>
          <w:tcPr>
            <w:tcW w:w="1531" w:type="dxa"/>
          </w:tcPr>
          <w:p w14:paraId="43592CA2" w14:textId="77777777" w:rsidR="0017700C" w:rsidRPr="0017700C" w:rsidRDefault="0017700C" w:rsidP="001154BA">
            <w:pPr>
              <w:pStyle w:val="Caption"/>
              <w:rPr>
                <w:lang w:val="vi-VN"/>
              </w:rPr>
            </w:pPr>
            <w:r w:rsidRPr="0017700C">
              <w:rPr>
                <w:lang w:val="vi-VN"/>
              </w:rPr>
              <w:t>Neural Network</w:t>
            </w:r>
          </w:p>
          <w:p w14:paraId="71FCC22C" w14:textId="77777777" w:rsidR="0017700C" w:rsidRDefault="0017700C" w:rsidP="001154BA">
            <w:pPr>
              <w:pStyle w:val="Caption"/>
            </w:pPr>
          </w:p>
        </w:tc>
        <w:tc>
          <w:tcPr>
            <w:tcW w:w="1321" w:type="dxa"/>
          </w:tcPr>
          <w:p w14:paraId="08B1FC76" w14:textId="4DA3EDBB" w:rsidR="0017700C" w:rsidRDefault="00241A59" w:rsidP="001154BA">
            <w:pPr>
              <w:pStyle w:val="Caption"/>
            </w:pPr>
            <w:r w:rsidRPr="00241A59">
              <w:t>51.996823</w:t>
            </w:r>
          </w:p>
        </w:tc>
        <w:tc>
          <w:tcPr>
            <w:tcW w:w="1321" w:type="dxa"/>
          </w:tcPr>
          <w:p w14:paraId="2F2EF2B1" w14:textId="6F630DBC" w:rsidR="0017700C" w:rsidRDefault="00500887" w:rsidP="001154BA">
            <w:pPr>
              <w:pStyle w:val="Caption"/>
            </w:pPr>
            <w:r w:rsidRPr="00500887">
              <w:t>27.036696</w:t>
            </w:r>
          </w:p>
        </w:tc>
        <w:tc>
          <w:tcPr>
            <w:tcW w:w="1321" w:type="dxa"/>
          </w:tcPr>
          <w:p w14:paraId="37213024" w14:textId="2A641883" w:rsidR="0017700C" w:rsidRDefault="00500887" w:rsidP="001154BA">
            <w:pPr>
              <w:pStyle w:val="Caption"/>
            </w:pPr>
            <w:r w:rsidRPr="00500887">
              <w:t>51.996823</w:t>
            </w:r>
          </w:p>
        </w:tc>
        <w:tc>
          <w:tcPr>
            <w:tcW w:w="1321" w:type="dxa"/>
          </w:tcPr>
          <w:p w14:paraId="0F40A5A1" w14:textId="01BB50A6" w:rsidR="0017700C" w:rsidRDefault="00AE5466" w:rsidP="001154BA">
            <w:pPr>
              <w:pStyle w:val="Caption"/>
            </w:pPr>
            <w:r w:rsidRPr="00AE5466">
              <w:t>35.575344</w:t>
            </w:r>
          </w:p>
        </w:tc>
        <w:tc>
          <w:tcPr>
            <w:tcW w:w="1254" w:type="dxa"/>
          </w:tcPr>
          <w:p w14:paraId="3E1ECF14" w14:textId="592CEFDE" w:rsidR="0017700C" w:rsidRDefault="00AE5466" w:rsidP="001154BA">
            <w:pPr>
              <w:pStyle w:val="Caption"/>
            </w:pPr>
            <w:r w:rsidRPr="00AE5466">
              <w:t>0.500000</w:t>
            </w:r>
          </w:p>
        </w:tc>
      </w:tr>
      <w:tr w:rsidR="0017700C" w14:paraId="42955058" w14:textId="77777777" w:rsidTr="002D59A1">
        <w:tc>
          <w:tcPr>
            <w:tcW w:w="1531" w:type="dxa"/>
          </w:tcPr>
          <w:p w14:paraId="56950F82" w14:textId="77777777" w:rsidR="0017700C" w:rsidRPr="0017700C" w:rsidRDefault="0017700C" w:rsidP="001154BA">
            <w:pPr>
              <w:pStyle w:val="Caption"/>
              <w:rPr>
                <w:lang w:val="vi-VN"/>
              </w:rPr>
            </w:pPr>
            <w:r w:rsidRPr="0017700C">
              <w:rPr>
                <w:lang w:val="vi-VN"/>
              </w:rPr>
              <w:t>SVM</w:t>
            </w:r>
          </w:p>
          <w:p w14:paraId="3F7B57CC" w14:textId="77777777" w:rsidR="0017700C" w:rsidRDefault="0017700C" w:rsidP="001154BA">
            <w:pPr>
              <w:pStyle w:val="Caption"/>
            </w:pPr>
          </w:p>
        </w:tc>
        <w:tc>
          <w:tcPr>
            <w:tcW w:w="1321" w:type="dxa"/>
          </w:tcPr>
          <w:p w14:paraId="79E41029" w14:textId="7CA47945" w:rsidR="0017700C" w:rsidRDefault="002F35F9" w:rsidP="001154BA">
            <w:pPr>
              <w:pStyle w:val="Caption"/>
            </w:pPr>
            <w:r w:rsidRPr="002F35F9">
              <w:t>39.915520</w:t>
            </w:r>
          </w:p>
        </w:tc>
        <w:tc>
          <w:tcPr>
            <w:tcW w:w="1321" w:type="dxa"/>
          </w:tcPr>
          <w:p w14:paraId="3D4CFA0B" w14:textId="5E8A4AD6" w:rsidR="0017700C" w:rsidRDefault="002F35F9" w:rsidP="001154BA">
            <w:pPr>
              <w:pStyle w:val="Caption"/>
            </w:pPr>
            <w:r w:rsidRPr="002F35F9">
              <w:t>23.606813</w:t>
            </w:r>
          </w:p>
        </w:tc>
        <w:tc>
          <w:tcPr>
            <w:tcW w:w="1321" w:type="dxa"/>
          </w:tcPr>
          <w:p w14:paraId="4D21494B" w14:textId="7FF61617" w:rsidR="0017700C" w:rsidRDefault="002F35F9" w:rsidP="001154BA">
            <w:pPr>
              <w:pStyle w:val="Caption"/>
            </w:pPr>
            <w:r w:rsidRPr="002F35F9">
              <w:t>39.915520</w:t>
            </w:r>
          </w:p>
        </w:tc>
        <w:tc>
          <w:tcPr>
            <w:tcW w:w="1321" w:type="dxa"/>
          </w:tcPr>
          <w:p w14:paraId="11059F29" w14:textId="165AB950" w:rsidR="0017700C" w:rsidRDefault="002F35F9" w:rsidP="001154BA">
            <w:pPr>
              <w:pStyle w:val="Caption"/>
            </w:pPr>
            <w:r w:rsidRPr="002F35F9">
              <w:t>29.667620</w:t>
            </w:r>
          </w:p>
        </w:tc>
        <w:tc>
          <w:tcPr>
            <w:tcW w:w="1254" w:type="dxa"/>
          </w:tcPr>
          <w:p w14:paraId="1FB7A45D" w14:textId="6DCD8D5C" w:rsidR="0017700C" w:rsidRDefault="00E86CD3" w:rsidP="001154BA">
            <w:pPr>
              <w:pStyle w:val="Caption"/>
            </w:pPr>
            <w:r w:rsidRPr="00E86CD3">
              <w:t>0.085243</w:t>
            </w:r>
          </w:p>
        </w:tc>
      </w:tr>
      <w:tr w:rsidR="0017700C" w14:paraId="794D2D71" w14:textId="77777777" w:rsidTr="002D59A1">
        <w:tc>
          <w:tcPr>
            <w:tcW w:w="1531" w:type="dxa"/>
          </w:tcPr>
          <w:p w14:paraId="73ECD74E" w14:textId="77777777" w:rsidR="0017700C" w:rsidRPr="0017700C" w:rsidRDefault="0017700C" w:rsidP="001154BA">
            <w:pPr>
              <w:pStyle w:val="Caption"/>
              <w:rPr>
                <w:lang w:val="vi-VN"/>
              </w:rPr>
            </w:pPr>
            <w:r w:rsidRPr="0017700C">
              <w:rPr>
                <w:lang w:val="vi-VN"/>
              </w:rPr>
              <w:t>GaussianNB</w:t>
            </w:r>
          </w:p>
          <w:p w14:paraId="753814C9" w14:textId="77777777" w:rsidR="0017700C" w:rsidRDefault="0017700C" w:rsidP="001154BA">
            <w:pPr>
              <w:pStyle w:val="Caption"/>
            </w:pPr>
          </w:p>
        </w:tc>
        <w:tc>
          <w:tcPr>
            <w:tcW w:w="1321" w:type="dxa"/>
          </w:tcPr>
          <w:p w14:paraId="0382548A" w14:textId="076288FA" w:rsidR="0017700C" w:rsidRDefault="00E86CD3" w:rsidP="001154BA">
            <w:pPr>
              <w:pStyle w:val="Caption"/>
            </w:pPr>
            <w:r w:rsidRPr="00E86CD3">
              <w:t>94.072710</w:t>
            </w:r>
          </w:p>
        </w:tc>
        <w:tc>
          <w:tcPr>
            <w:tcW w:w="1321" w:type="dxa"/>
          </w:tcPr>
          <w:p w14:paraId="39F1ECCD" w14:textId="2BD1BACA" w:rsidR="0017700C" w:rsidRDefault="00E86CD3" w:rsidP="001154BA">
            <w:pPr>
              <w:pStyle w:val="Caption"/>
            </w:pPr>
            <w:r w:rsidRPr="00E86CD3">
              <w:t>94.286569</w:t>
            </w:r>
          </w:p>
        </w:tc>
        <w:tc>
          <w:tcPr>
            <w:tcW w:w="1321" w:type="dxa"/>
          </w:tcPr>
          <w:p w14:paraId="111656EE" w14:textId="625457A8" w:rsidR="0017700C" w:rsidRDefault="00E86CD3" w:rsidP="001154BA">
            <w:pPr>
              <w:pStyle w:val="Caption"/>
            </w:pPr>
            <w:r w:rsidRPr="00E86CD3">
              <w:t>94.072710</w:t>
            </w:r>
          </w:p>
        </w:tc>
        <w:tc>
          <w:tcPr>
            <w:tcW w:w="1321" w:type="dxa"/>
          </w:tcPr>
          <w:p w14:paraId="2111B5DD" w14:textId="77DF0093" w:rsidR="0017700C" w:rsidRDefault="00E86CD3" w:rsidP="001154BA">
            <w:pPr>
              <w:pStyle w:val="Caption"/>
            </w:pPr>
            <w:r w:rsidRPr="00E86CD3">
              <w:t>94.056426</w:t>
            </w:r>
          </w:p>
        </w:tc>
        <w:tc>
          <w:tcPr>
            <w:tcW w:w="1254" w:type="dxa"/>
          </w:tcPr>
          <w:p w14:paraId="3F7AAB1D" w14:textId="282244C3" w:rsidR="0017700C" w:rsidRDefault="00E86CD3" w:rsidP="001154BA">
            <w:pPr>
              <w:pStyle w:val="Caption"/>
              <w:keepNext/>
            </w:pPr>
            <w:r w:rsidRPr="00E86CD3">
              <w:t>0.993968</w:t>
            </w:r>
          </w:p>
        </w:tc>
      </w:tr>
    </w:tbl>
    <w:p w14:paraId="66770538" w14:textId="4ECCBA13" w:rsidR="001154BA" w:rsidRDefault="001154BA">
      <w:pPr>
        <w:pStyle w:val="Caption"/>
      </w:pPr>
    </w:p>
    <w:p w14:paraId="3547098F" w14:textId="55BD37EE" w:rsidR="005506DF" w:rsidRDefault="005506DF" w:rsidP="0050258B">
      <w:pPr>
        <w:pStyle w:val="Nidungvnbn"/>
        <w:jc w:val="left"/>
      </w:pPr>
      <w:r w:rsidRPr="0050258B">
        <w:t>Mười</w:t>
      </w:r>
      <w:r>
        <w:t xml:space="preserve"> lăm đặc trưng được trích xuất cho kết quả tốt nhất là: </w:t>
      </w:r>
      <w:r w:rsidRPr="00472477">
        <w:rPr>
          <w:lang w:val="vi-VN"/>
        </w:rPr>
        <w:t>'ip_src', 'ip_dst', 'flow_duration_nsec', 'flags',</w:t>
      </w:r>
      <w:r w:rsidR="0050258B">
        <w:t xml:space="preserve"> </w:t>
      </w:r>
      <w:r w:rsidRPr="00472477">
        <w:rPr>
          <w:lang w:val="vi-VN"/>
        </w:rPr>
        <w:t>'packet_count', 'flow_duration_sec', 'byte_count', 'packet_count_per_second',</w:t>
      </w:r>
      <w:r>
        <w:t xml:space="preserve"> </w:t>
      </w:r>
      <w:r w:rsidRPr="00472477">
        <w:rPr>
          <w:lang w:val="vi-VN"/>
        </w:rPr>
        <w:t xml:space="preserve">'byte_count_per_second', 'avg_packet_size', 'flow_duration_total', 'idle_mean', </w:t>
      </w:r>
      <w:r>
        <w:t xml:space="preserve"> </w:t>
      </w:r>
      <w:r w:rsidRPr="00472477">
        <w:rPr>
          <w:lang w:val="vi-VN"/>
        </w:rPr>
        <w:t>'idle_std',</w:t>
      </w:r>
      <w:r>
        <w:t xml:space="preserve"> </w:t>
      </w:r>
      <w:r w:rsidRPr="00472477">
        <w:rPr>
          <w:lang w:val="vi-VN"/>
        </w:rPr>
        <w:t>'idle_max',</w:t>
      </w:r>
      <w:r>
        <w:t xml:space="preserve"> </w:t>
      </w:r>
      <w:r w:rsidRPr="00472477">
        <w:rPr>
          <w:lang w:val="vi-VN"/>
        </w:rPr>
        <w:t>'idle_min'</w:t>
      </w:r>
      <w:r>
        <w:t>.</w:t>
      </w:r>
    </w:p>
    <w:p w14:paraId="40ED83CF" w14:textId="31EEBCA9" w:rsidR="002B20A3" w:rsidRPr="0050258B" w:rsidRDefault="0050258B" w:rsidP="0050258B">
      <w:pPr>
        <w:spacing w:before="0" w:after="200" w:line="276" w:lineRule="auto"/>
        <w:rPr>
          <w:sz w:val="26"/>
          <w:szCs w:val="26"/>
        </w:rPr>
      </w:pPr>
      <w:r>
        <w:br w:type="page"/>
      </w:r>
    </w:p>
    <w:p w14:paraId="7D43FC90" w14:textId="62E1233E" w:rsidR="00EE4676" w:rsidRPr="008963AE" w:rsidRDefault="002B20A3" w:rsidP="005C0BCF">
      <w:pPr>
        <w:pStyle w:val="Heading1"/>
      </w:pPr>
      <w:bookmarkStart w:id="43" w:name="_Toc174616943"/>
      <w:r>
        <w:rPr>
          <w:lang w:val="en-US"/>
        </w:rPr>
        <w:lastRenderedPageBreak/>
        <w:t>THỰC NGHIỆM</w:t>
      </w:r>
      <w:bookmarkEnd w:id="43"/>
    </w:p>
    <w:p w14:paraId="33923BA2" w14:textId="3A88ADAF" w:rsidR="008963AE" w:rsidRPr="00000E77" w:rsidRDefault="00821C27" w:rsidP="00821C27">
      <w:pPr>
        <w:pStyle w:val="Heading2"/>
      </w:pPr>
      <w:bookmarkStart w:id="44" w:name="_Toc174616944"/>
      <w:r>
        <w:t>Các công nghệ cần chuẩn bị</w:t>
      </w:r>
      <w:bookmarkEnd w:id="44"/>
    </w:p>
    <w:p w14:paraId="38E0C33C" w14:textId="4D92DCAC" w:rsidR="00821C27" w:rsidRPr="00000E77" w:rsidRDefault="00821C27" w:rsidP="00821C27">
      <w:pPr>
        <w:pStyle w:val="Nidungvnbn"/>
        <w:numPr>
          <w:ilvl w:val="0"/>
          <w:numId w:val="12"/>
        </w:numPr>
        <w:rPr>
          <w:lang w:val="vi-VN"/>
        </w:rPr>
      </w:pPr>
      <w:r w:rsidRPr="00000E77">
        <w:rPr>
          <w:lang w:val="vi-VN"/>
        </w:rPr>
        <w:t>Một máy ảo Ubuntu</w:t>
      </w:r>
      <w:r w:rsidR="00A16064" w:rsidRPr="003978BA">
        <w:rPr>
          <w:lang w:val="vi-VN"/>
        </w:rPr>
        <w:t xml:space="preserve"> (20.0</w:t>
      </w:r>
      <w:r w:rsidR="00104D00" w:rsidRPr="003978BA">
        <w:rPr>
          <w:lang w:val="vi-VN"/>
        </w:rPr>
        <w:t xml:space="preserve">4.8 </w:t>
      </w:r>
      <w:r w:rsidR="006D1056" w:rsidRPr="003978BA">
        <w:rPr>
          <w:lang w:val="vi-VN"/>
        </w:rPr>
        <w:t>LTS</w:t>
      </w:r>
      <w:r w:rsidR="00A16064" w:rsidRPr="003978BA">
        <w:rPr>
          <w:lang w:val="vi-VN"/>
        </w:rPr>
        <w:t>)</w:t>
      </w:r>
      <w:r w:rsidRPr="00000E77">
        <w:rPr>
          <w:lang w:val="vi-VN"/>
        </w:rPr>
        <w:t xml:space="preserve"> được </w:t>
      </w:r>
      <w:r w:rsidR="006D142F" w:rsidRPr="00000E77">
        <w:rPr>
          <w:lang w:val="vi-VN"/>
        </w:rPr>
        <w:t>cài đặt RYU controller</w:t>
      </w:r>
    </w:p>
    <w:p w14:paraId="22B06AB5" w14:textId="32496B19" w:rsidR="006D142F" w:rsidRDefault="006D142F" w:rsidP="00821C27">
      <w:pPr>
        <w:pStyle w:val="Nidungvnbn"/>
        <w:numPr>
          <w:ilvl w:val="0"/>
          <w:numId w:val="12"/>
        </w:numPr>
      </w:pPr>
      <w:r>
        <w:t>Một máy ảo Mininet VM</w:t>
      </w:r>
    </w:p>
    <w:p w14:paraId="690FC590" w14:textId="416AB69B" w:rsidR="006D142F" w:rsidRDefault="006D142F" w:rsidP="00821C27">
      <w:pPr>
        <w:pStyle w:val="Nidungvnbn"/>
        <w:numPr>
          <w:ilvl w:val="0"/>
          <w:numId w:val="12"/>
        </w:numPr>
      </w:pPr>
      <w:r>
        <w:t>Một phần mềm hỗ trợ kết nối</w:t>
      </w:r>
      <w:r w:rsidR="00B765AD">
        <w:t xml:space="preserve"> shh tới</w:t>
      </w:r>
      <w:r>
        <w:t xml:space="preserve"> hai máy ảo</w:t>
      </w:r>
      <w:r w:rsidR="00A23407">
        <w:t xml:space="preserve"> cho thuận tiện thao tác thực nghiệm</w:t>
      </w:r>
      <w:r w:rsidR="00264DA8">
        <w:t>. Ở đây nhóm sử dụng MobaXterm.</w:t>
      </w:r>
    </w:p>
    <w:p w14:paraId="328C158F" w14:textId="08FBA850" w:rsidR="00A23407" w:rsidRPr="00821C27" w:rsidRDefault="00AB4CB5" w:rsidP="00AB4CB5">
      <w:pPr>
        <w:pStyle w:val="Heading2"/>
      </w:pPr>
      <w:bookmarkStart w:id="45" w:name="_Toc174616945"/>
      <w:r>
        <w:t>Thực nghiệm phát hiện DDos</w:t>
      </w:r>
      <w:bookmarkEnd w:id="45"/>
    </w:p>
    <w:p w14:paraId="1033155D" w14:textId="2B9366D9" w:rsidR="00821C27" w:rsidRDefault="00AB4CB5" w:rsidP="00AB4CB5">
      <w:pPr>
        <w:pStyle w:val="Heading3"/>
      </w:pPr>
      <w:bookmarkStart w:id="46" w:name="_Toc174616946"/>
      <w:r>
        <w:t>Trên máy Ubuntu ryu</w:t>
      </w:r>
      <w:bookmarkEnd w:id="46"/>
    </w:p>
    <w:p w14:paraId="52A51363" w14:textId="77777777" w:rsidR="00AB4CB5" w:rsidRPr="00B60260" w:rsidRDefault="00AB4CB5" w:rsidP="002250C7">
      <w:pPr>
        <w:pStyle w:val="Nidungvnbn"/>
        <w:shd w:val="clear" w:color="auto" w:fill="EEECE1" w:themeFill="background2"/>
      </w:pPr>
      <w:r w:rsidRPr="00B60260">
        <w:t>ryu-manager KNN_controller.py</w:t>
      </w:r>
    </w:p>
    <w:p w14:paraId="57854C57" w14:textId="0476EF15" w:rsidR="00AB4CB5" w:rsidRDefault="00AB4CB5" w:rsidP="00AB4CB5">
      <w:pPr>
        <w:pStyle w:val="Nidungvnbn"/>
      </w:pPr>
      <w:r>
        <w:t xml:space="preserve">Chạy lệnh trên khởi động controller </w:t>
      </w:r>
      <w:r w:rsidR="006D6AA8">
        <w:t xml:space="preserve">đã được tích hợp mô hình học máy KNN. </w:t>
      </w:r>
      <w:r w:rsidR="008F3D90">
        <w:t>KNN_c</w:t>
      </w:r>
      <w:r w:rsidR="006D6AA8">
        <w:t>ontroller đảm nhiệm</w:t>
      </w:r>
      <w:r w:rsidR="008F3D90">
        <w:t xml:space="preserve"> giám sát, điều khiển và phát hiện</w:t>
      </w:r>
      <w:r w:rsidR="001B5702">
        <w:t xml:space="preserve"> khi có tấn công DDos cho hệ thống mạng</w:t>
      </w:r>
      <w:r w:rsidR="00F86CCD">
        <w:t xml:space="preserve">. Hình 8 thể hệ controller đã được </w:t>
      </w:r>
      <w:r w:rsidR="00F54DCB">
        <w:t>khởi động thành công và đang tiến hành điều khiển hệ thống mạng.</w:t>
      </w:r>
    </w:p>
    <w:p w14:paraId="05AD9E40" w14:textId="1B63FDEB" w:rsidR="00B433CC" w:rsidRDefault="001C2FF0" w:rsidP="00B433CC">
      <w:pPr>
        <w:pStyle w:val="Caption"/>
        <w:keepNext/>
      </w:pPr>
      <w:r w:rsidRPr="001C2FF0">
        <w:rPr>
          <w:noProof/>
        </w:rPr>
        <w:drawing>
          <wp:inline distT="0" distB="0" distL="0" distR="0" wp14:anchorId="6610D246" wp14:editId="5F21332D">
            <wp:extent cx="5579745" cy="2995930"/>
            <wp:effectExtent l="0" t="0" r="1905" b="0"/>
            <wp:docPr id="60765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0117" name=""/>
                    <pic:cNvPicPr/>
                  </pic:nvPicPr>
                  <pic:blipFill>
                    <a:blip r:embed="rId19"/>
                    <a:stretch>
                      <a:fillRect/>
                    </a:stretch>
                  </pic:blipFill>
                  <pic:spPr>
                    <a:xfrm>
                      <a:off x="0" y="0"/>
                      <a:ext cx="5579745" cy="2995930"/>
                    </a:xfrm>
                    <a:prstGeom prst="rect">
                      <a:avLst/>
                    </a:prstGeom>
                  </pic:spPr>
                </pic:pic>
              </a:graphicData>
            </a:graphic>
          </wp:inline>
        </w:drawing>
      </w:r>
    </w:p>
    <w:p w14:paraId="6C3E0B7D" w14:textId="4D59C2AE" w:rsidR="001B5702" w:rsidRDefault="00B433CC" w:rsidP="00B433CC">
      <w:pPr>
        <w:pStyle w:val="Caption"/>
      </w:pPr>
      <w:bookmarkStart w:id="47" w:name="_Toc174616968"/>
      <w:r>
        <w:t xml:space="preserve">Hình </w:t>
      </w:r>
      <w:r>
        <w:fldChar w:fldCharType="begin"/>
      </w:r>
      <w:r>
        <w:instrText xml:space="preserve"> SEQ Hình \* ARABIC </w:instrText>
      </w:r>
      <w:r>
        <w:fldChar w:fldCharType="separate"/>
      </w:r>
      <w:r w:rsidR="00930B64">
        <w:rPr>
          <w:noProof/>
        </w:rPr>
        <w:t>8</w:t>
      </w:r>
      <w:r>
        <w:fldChar w:fldCharType="end"/>
      </w:r>
      <w:r>
        <w:t>: Khởi động controller thành công</w:t>
      </w:r>
      <w:bookmarkEnd w:id="47"/>
    </w:p>
    <w:p w14:paraId="6B30B5BA" w14:textId="6B36625C" w:rsidR="00F54DCB" w:rsidRDefault="00F54DCB" w:rsidP="00F54DCB">
      <w:pPr>
        <w:pStyle w:val="Heading3"/>
      </w:pPr>
      <w:bookmarkStart w:id="48" w:name="_Toc174616947"/>
      <w:r>
        <w:t>Trên máy Mininet VM</w:t>
      </w:r>
      <w:bookmarkEnd w:id="48"/>
    </w:p>
    <w:p w14:paraId="4C3969F6" w14:textId="77777777" w:rsidR="00F54DCB" w:rsidRPr="00B60260" w:rsidRDefault="00F54DCB" w:rsidP="002250C7">
      <w:pPr>
        <w:pStyle w:val="Nidungvnbn"/>
        <w:shd w:val="clear" w:color="auto" w:fill="EEECE1" w:themeFill="background2"/>
      </w:pPr>
      <w:r w:rsidRPr="00B60260">
        <w:t>sudo python topology.py</w:t>
      </w:r>
    </w:p>
    <w:p w14:paraId="36EAD51F" w14:textId="0511E0CC" w:rsidR="00F54DCB" w:rsidRDefault="002B22D5" w:rsidP="00F54DCB">
      <w:pPr>
        <w:pStyle w:val="Nidungvnbn"/>
      </w:pPr>
      <w:r>
        <w:lastRenderedPageBreak/>
        <w:t>Do hệ thống mạng được cấu hình và x</w:t>
      </w:r>
      <w:r w:rsidR="00462AA4">
        <w:t>ây</w:t>
      </w:r>
      <w:r>
        <w:t xml:space="preserve"> dựng bằng chương trình Python, nên cần chạy</w:t>
      </w:r>
      <w:r w:rsidR="00826A01">
        <w:t xml:space="preserve"> lệnh trên để khởi động hệ thống mạng.</w:t>
      </w:r>
      <w:r w:rsidR="00321ACA">
        <w:t xml:space="preserve"> Hình </w:t>
      </w:r>
      <w:r w:rsidR="00E658DF">
        <w:t xml:space="preserve">9 cho thấy các thiết bị, dịch vụ trong hệ thống mạng đã được khởi </w:t>
      </w:r>
      <w:r w:rsidR="00450258">
        <w:t>tạo thành công.</w:t>
      </w:r>
    </w:p>
    <w:p w14:paraId="41E18C1C" w14:textId="553D024C" w:rsidR="00B433CC" w:rsidRDefault="00322190" w:rsidP="00B433CC">
      <w:pPr>
        <w:pStyle w:val="Caption"/>
        <w:keepNext/>
      </w:pPr>
      <w:r w:rsidRPr="00322190">
        <w:rPr>
          <w:noProof/>
        </w:rPr>
        <w:drawing>
          <wp:inline distT="0" distB="0" distL="0" distR="0" wp14:anchorId="208E084F" wp14:editId="1607E2B0">
            <wp:extent cx="5579745" cy="2984500"/>
            <wp:effectExtent l="0" t="0" r="1905" b="6350"/>
            <wp:docPr id="3099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8534" name=""/>
                    <pic:cNvPicPr/>
                  </pic:nvPicPr>
                  <pic:blipFill>
                    <a:blip r:embed="rId20"/>
                    <a:stretch>
                      <a:fillRect/>
                    </a:stretch>
                  </pic:blipFill>
                  <pic:spPr>
                    <a:xfrm>
                      <a:off x="0" y="0"/>
                      <a:ext cx="5579745" cy="2984500"/>
                    </a:xfrm>
                    <a:prstGeom prst="rect">
                      <a:avLst/>
                    </a:prstGeom>
                  </pic:spPr>
                </pic:pic>
              </a:graphicData>
            </a:graphic>
          </wp:inline>
        </w:drawing>
      </w:r>
    </w:p>
    <w:p w14:paraId="58D91820" w14:textId="5BCD0F7B" w:rsidR="00826A01" w:rsidRDefault="00B433CC" w:rsidP="00B433CC">
      <w:pPr>
        <w:pStyle w:val="Caption"/>
      </w:pPr>
      <w:bookmarkStart w:id="49" w:name="_Toc174616969"/>
      <w:r>
        <w:t xml:space="preserve">Hình </w:t>
      </w:r>
      <w:r>
        <w:fldChar w:fldCharType="begin"/>
      </w:r>
      <w:r>
        <w:instrText xml:space="preserve"> SEQ Hình \* ARABIC </w:instrText>
      </w:r>
      <w:r>
        <w:fldChar w:fldCharType="separate"/>
      </w:r>
      <w:r w:rsidR="00930B64">
        <w:rPr>
          <w:noProof/>
        </w:rPr>
        <w:t>9</w:t>
      </w:r>
      <w:r>
        <w:fldChar w:fldCharType="end"/>
      </w:r>
      <w:r>
        <w:t>: Khởi động hệ thống mạng bằng python</w:t>
      </w:r>
      <w:bookmarkEnd w:id="49"/>
    </w:p>
    <w:p w14:paraId="69001DC3" w14:textId="5F4F63F7" w:rsidR="00450258" w:rsidRDefault="00450258" w:rsidP="00450258">
      <w:pPr>
        <w:pStyle w:val="Nidungvnbn"/>
      </w:pPr>
      <w:r>
        <w:t>Lệnh `</w:t>
      </w:r>
      <w:r w:rsidRPr="00B60260">
        <w:t>xterm h1 h2 h3 h4 h5 h6 attacker</w:t>
      </w:r>
      <w:r>
        <w:t>` dùng để mở các terminal của các host</w:t>
      </w:r>
      <w:r w:rsidR="007E6B36">
        <w:t>.</w:t>
      </w:r>
      <w:r w:rsidR="001A3ABE">
        <w:t xml:space="preserve"> Chạy các lệnh tấn công t</w:t>
      </w:r>
      <w:r w:rsidR="007F5C3B">
        <w:t>rên terminal của host attacker để mô phỏng quá trình tấn công DDos vào hệ thống mạng</w:t>
      </w:r>
      <w:r w:rsidR="0083108F">
        <w:t>.</w:t>
      </w:r>
    </w:p>
    <w:p w14:paraId="48991282" w14:textId="741126C3" w:rsidR="007E6B36" w:rsidRDefault="002250C7" w:rsidP="002250C7">
      <w:pPr>
        <w:pStyle w:val="Heading2"/>
        <w:rPr>
          <w:lang w:val="en-US"/>
        </w:rPr>
      </w:pPr>
      <w:bookmarkStart w:id="50" w:name="_Toc174616948"/>
      <w:r>
        <w:t>Thực nghiệm</w:t>
      </w:r>
      <w:r w:rsidR="00F72A8D">
        <w:rPr>
          <w:lang w:val="en-US"/>
        </w:rPr>
        <w:t xml:space="preserve"> phát hiện tấn công</w:t>
      </w:r>
      <w:r>
        <w:t xml:space="preserve"> và kết quả</w:t>
      </w:r>
      <w:bookmarkEnd w:id="50"/>
    </w:p>
    <w:p w14:paraId="58EA1AC2" w14:textId="77777777" w:rsidR="002250C7" w:rsidRDefault="002250C7" w:rsidP="002250C7">
      <w:pPr>
        <w:pStyle w:val="Heading3"/>
      </w:pPr>
      <w:bookmarkStart w:id="51" w:name="_Toc174616949"/>
      <w:r w:rsidRPr="00B60260">
        <w:t>Kiểm tra truy cập tới Web server</w:t>
      </w:r>
      <w:bookmarkEnd w:id="51"/>
    </w:p>
    <w:p w14:paraId="4282F16F" w14:textId="3A119063" w:rsidR="002250C7" w:rsidRDefault="002250C7" w:rsidP="002250C7">
      <w:pPr>
        <w:pStyle w:val="Nidungvnbn"/>
        <w:shd w:val="clear" w:color="auto" w:fill="EEECE1" w:themeFill="background2"/>
      </w:pPr>
      <w:r w:rsidRPr="00B60260">
        <w:t>curl http:</w:t>
      </w:r>
      <w:r w:rsidR="004C6C54">
        <w:t>//</w:t>
      </w:r>
      <w:r w:rsidRPr="00B60260">
        <w:t>192.168.0.1/index.html</w:t>
      </w:r>
    </w:p>
    <w:p w14:paraId="5021FA0F" w14:textId="1D1E76E0" w:rsidR="002250C7" w:rsidRPr="002250C7" w:rsidRDefault="004C6C54" w:rsidP="002250C7">
      <w:pPr>
        <w:pStyle w:val="Nidungvnbn"/>
      </w:pPr>
      <w:r>
        <w:t xml:space="preserve">Lệnh trên gửi một request tới trang web </w:t>
      </w:r>
      <w:hyperlink r:id="rId21" w:history="1">
        <w:r w:rsidRPr="006616C7">
          <w:rPr>
            <w:rStyle w:val="Hyperlink"/>
          </w:rPr>
          <w:t>http://192.168.0.1/index.html</w:t>
        </w:r>
      </w:hyperlink>
      <w:r>
        <w:t xml:space="preserve"> với Method GET. </w:t>
      </w:r>
      <w:r w:rsidR="00557C02">
        <w:t>Kết quả truy cập tới trang web thành công thể hiện trên hình 10.</w:t>
      </w:r>
    </w:p>
    <w:p w14:paraId="1AC399CF" w14:textId="77777777" w:rsidR="00B433CC" w:rsidRDefault="00F91219" w:rsidP="00B433CC">
      <w:pPr>
        <w:pStyle w:val="Caption"/>
        <w:keepNext/>
      </w:pPr>
      <w:r w:rsidRPr="00B60260">
        <w:rPr>
          <w:noProof/>
        </w:rPr>
        <w:lastRenderedPageBreak/>
        <w:drawing>
          <wp:inline distT="0" distB="0" distL="0" distR="0" wp14:anchorId="551E2CD1" wp14:editId="40FA7260">
            <wp:extent cx="5579745" cy="3479150"/>
            <wp:effectExtent l="0" t="0" r="1905" b="7620"/>
            <wp:docPr id="4754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4835" name=""/>
                    <pic:cNvPicPr/>
                  </pic:nvPicPr>
                  <pic:blipFill>
                    <a:blip r:embed="rId22"/>
                    <a:stretch>
                      <a:fillRect/>
                    </a:stretch>
                  </pic:blipFill>
                  <pic:spPr>
                    <a:xfrm>
                      <a:off x="0" y="0"/>
                      <a:ext cx="5579745" cy="3479150"/>
                    </a:xfrm>
                    <a:prstGeom prst="rect">
                      <a:avLst/>
                    </a:prstGeom>
                  </pic:spPr>
                </pic:pic>
              </a:graphicData>
            </a:graphic>
          </wp:inline>
        </w:drawing>
      </w:r>
    </w:p>
    <w:p w14:paraId="6AF12F12" w14:textId="30CB9477" w:rsidR="002250C7" w:rsidRDefault="00B433CC" w:rsidP="00B433CC">
      <w:pPr>
        <w:pStyle w:val="Caption"/>
      </w:pPr>
      <w:bookmarkStart w:id="52" w:name="_Toc174616970"/>
      <w:r>
        <w:t xml:space="preserve">Hình </w:t>
      </w:r>
      <w:r>
        <w:fldChar w:fldCharType="begin"/>
      </w:r>
      <w:r>
        <w:instrText xml:space="preserve"> SEQ Hình \* ARABIC </w:instrText>
      </w:r>
      <w:r>
        <w:fldChar w:fldCharType="separate"/>
      </w:r>
      <w:r w:rsidR="00930B64">
        <w:rPr>
          <w:noProof/>
        </w:rPr>
        <w:t>10</w:t>
      </w:r>
      <w:r>
        <w:fldChar w:fldCharType="end"/>
      </w:r>
      <w:r>
        <w:t>: Truy cập tới trang web trên Web Server</w:t>
      </w:r>
      <w:bookmarkEnd w:id="52"/>
    </w:p>
    <w:p w14:paraId="2499CDBB" w14:textId="796A892E" w:rsidR="00557C02" w:rsidRPr="00394746" w:rsidRDefault="00557C02" w:rsidP="00B433CC">
      <w:pPr>
        <w:pStyle w:val="Nidungvnbn"/>
      </w:pPr>
      <w:r w:rsidRPr="00394746">
        <w:t>Thực hiện các lệnh ping bình thường để kiểm tra traffic bình thường</w:t>
      </w:r>
    </w:p>
    <w:p w14:paraId="15F665E7" w14:textId="77777777" w:rsidR="00557C02" w:rsidRDefault="00557C02" w:rsidP="00557C02">
      <w:pPr>
        <w:pStyle w:val="Nidungvnbn"/>
        <w:shd w:val="clear" w:color="auto" w:fill="EEECE1" w:themeFill="background2"/>
      </w:pPr>
      <w:r w:rsidRPr="00B60260">
        <w:t>ping 192.168.0.1</w:t>
      </w:r>
    </w:p>
    <w:p w14:paraId="7EC4DC17" w14:textId="77777777" w:rsidR="00557C02" w:rsidRDefault="00557C02" w:rsidP="00557C02">
      <w:pPr>
        <w:pStyle w:val="Nidungvnbn"/>
        <w:shd w:val="clear" w:color="auto" w:fill="EEECE1" w:themeFill="background2"/>
      </w:pPr>
      <w:r w:rsidRPr="00B60260">
        <w:t>ping 192.168.1.5</w:t>
      </w:r>
    </w:p>
    <w:p w14:paraId="1B1E8AAD" w14:textId="0A993C53" w:rsidR="00826A01" w:rsidRDefault="00596161" w:rsidP="00450258">
      <w:pPr>
        <w:pStyle w:val="Nidungvnbn"/>
      </w:pPr>
      <w:r>
        <w:t xml:space="preserve">Thực hiện ping kiểm tra các host trong mạng có thể </w:t>
      </w:r>
      <w:r w:rsidR="00E6509B">
        <w:t xml:space="preserve">truy cập được với nhau thông qua lệnh ping. Hình 11 </w:t>
      </w:r>
      <w:r w:rsidR="000301B4">
        <w:t xml:space="preserve">cho thấy </w:t>
      </w:r>
      <w:r w:rsidR="00F76C5B">
        <w:t>host h1 đã ping được tới h</w:t>
      </w:r>
      <w:r w:rsidR="0079351A">
        <w:t>1 và ngược lại.</w:t>
      </w:r>
    </w:p>
    <w:p w14:paraId="7C252889" w14:textId="77777777" w:rsidR="00B433CC" w:rsidRDefault="00E6509B" w:rsidP="00B433CC">
      <w:pPr>
        <w:pStyle w:val="Caption"/>
        <w:keepNext/>
      </w:pPr>
      <w:r w:rsidRPr="00E6509B">
        <w:rPr>
          <w:noProof/>
        </w:rPr>
        <w:drawing>
          <wp:inline distT="0" distB="0" distL="0" distR="0" wp14:anchorId="05B4DCC6" wp14:editId="479E0B44">
            <wp:extent cx="5579745" cy="1718310"/>
            <wp:effectExtent l="0" t="0" r="1905" b="0"/>
            <wp:docPr id="972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900" name=""/>
                    <pic:cNvPicPr/>
                  </pic:nvPicPr>
                  <pic:blipFill>
                    <a:blip r:embed="rId23"/>
                    <a:stretch>
                      <a:fillRect/>
                    </a:stretch>
                  </pic:blipFill>
                  <pic:spPr>
                    <a:xfrm>
                      <a:off x="0" y="0"/>
                      <a:ext cx="5579745" cy="1718310"/>
                    </a:xfrm>
                    <a:prstGeom prst="rect">
                      <a:avLst/>
                    </a:prstGeom>
                  </pic:spPr>
                </pic:pic>
              </a:graphicData>
            </a:graphic>
          </wp:inline>
        </w:drawing>
      </w:r>
    </w:p>
    <w:p w14:paraId="7874E652" w14:textId="3CC54C7B" w:rsidR="00E6509B" w:rsidRDefault="00B433CC" w:rsidP="00B433CC">
      <w:pPr>
        <w:pStyle w:val="Caption"/>
      </w:pPr>
      <w:bookmarkStart w:id="53" w:name="_Toc174616971"/>
      <w:r>
        <w:t xml:space="preserve">Hình </w:t>
      </w:r>
      <w:r>
        <w:fldChar w:fldCharType="begin"/>
      </w:r>
      <w:r>
        <w:instrText xml:space="preserve"> SEQ Hình \* ARABIC </w:instrText>
      </w:r>
      <w:r>
        <w:fldChar w:fldCharType="separate"/>
      </w:r>
      <w:r w:rsidR="00930B64">
        <w:rPr>
          <w:noProof/>
        </w:rPr>
        <w:t>11</w:t>
      </w:r>
      <w:r>
        <w:fldChar w:fldCharType="end"/>
      </w:r>
      <w:r>
        <w:t>: Ping giữa các thiết bị</w:t>
      </w:r>
      <w:bookmarkEnd w:id="53"/>
    </w:p>
    <w:p w14:paraId="680EAE66" w14:textId="2B203E28" w:rsidR="0079351A" w:rsidRDefault="0079351A" w:rsidP="0079351A">
      <w:pPr>
        <w:pStyle w:val="Nidungvnbn"/>
      </w:pPr>
      <w:r>
        <w:t xml:space="preserve">Sau khi </w:t>
      </w:r>
      <w:r w:rsidR="00996173">
        <w:t>đã thực một một số lệnh ping giữa các thiết bị, gửi các request tới Web Server thì</w:t>
      </w:r>
      <w:r w:rsidR="003C45D9">
        <w:t xml:space="preserve"> mô hình KNN được tích hợp trong ryu-controller đã giám sát và đựa ra dự đoán các </w:t>
      </w:r>
      <w:r w:rsidR="00515D8C">
        <w:t>lưu lượng</w:t>
      </w:r>
      <w:r w:rsidR="003C45D9">
        <w:t xml:space="preserve"> là bình thượng, kết quả như hình 12.</w:t>
      </w:r>
    </w:p>
    <w:p w14:paraId="239713FF" w14:textId="77777777" w:rsidR="00B433CC" w:rsidRDefault="003C45D9" w:rsidP="00B433CC">
      <w:pPr>
        <w:pStyle w:val="Caption"/>
        <w:keepNext/>
      </w:pPr>
      <w:r w:rsidRPr="00B60260">
        <w:rPr>
          <w:noProof/>
        </w:rPr>
        <w:lastRenderedPageBreak/>
        <w:drawing>
          <wp:inline distT="0" distB="0" distL="0" distR="0" wp14:anchorId="468E9C35" wp14:editId="01574E51">
            <wp:extent cx="5579745" cy="2984601"/>
            <wp:effectExtent l="0" t="0" r="1905" b="635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24"/>
                    <a:stretch>
                      <a:fillRect/>
                    </a:stretch>
                  </pic:blipFill>
                  <pic:spPr>
                    <a:xfrm>
                      <a:off x="0" y="0"/>
                      <a:ext cx="5579745" cy="2984601"/>
                    </a:xfrm>
                    <a:prstGeom prst="rect">
                      <a:avLst/>
                    </a:prstGeom>
                  </pic:spPr>
                </pic:pic>
              </a:graphicData>
            </a:graphic>
          </wp:inline>
        </w:drawing>
      </w:r>
    </w:p>
    <w:p w14:paraId="0F03D838" w14:textId="66B3A283" w:rsidR="003C45D9" w:rsidRDefault="00B433CC" w:rsidP="00B433CC">
      <w:pPr>
        <w:pStyle w:val="Caption"/>
      </w:pPr>
      <w:bookmarkStart w:id="54" w:name="_Toc174616972"/>
      <w:r>
        <w:t xml:space="preserve">Hình </w:t>
      </w:r>
      <w:r>
        <w:fldChar w:fldCharType="begin"/>
      </w:r>
      <w:r>
        <w:instrText xml:space="preserve"> SEQ Hình \* ARABIC </w:instrText>
      </w:r>
      <w:r>
        <w:fldChar w:fldCharType="separate"/>
      </w:r>
      <w:r w:rsidR="00930B64">
        <w:rPr>
          <w:noProof/>
        </w:rPr>
        <w:t>12</w:t>
      </w:r>
      <w:r>
        <w:fldChar w:fldCharType="end"/>
      </w:r>
      <w:r>
        <w:t>: Kết quả dự đoán lưu lượng bình thường</w:t>
      </w:r>
      <w:bookmarkEnd w:id="54"/>
    </w:p>
    <w:p w14:paraId="2F3529D8" w14:textId="77777777" w:rsidR="001B2914" w:rsidRDefault="001B2914" w:rsidP="001B2914">
      <w:pPr>
        <w:pStyle w:val="Heading3"/>
      </w:pPr>
      <w:bookmarkStart w:id="55" w:name="_Toc174616950"/>
      <w:r>
        <w:t>Thực hiện tấn công HTTP Flood tới Web Server</w:t>
      </w:r>
      <w:bookmarkEnd w:id="55"/>
    </w:p>
    <w:p w14:paraId="60B97BBA" w14:textId="77777777" w:rsidR="001B2914" w:rsidRDefault="001B2914" w:rsidP="00080E1F">
      <w:pPr>
        <w:pStyle w:val="Nidungvnbn"/>
        <w:shd w:val="clear" w:color="auto" w:fill="EEECE1" w:themeFill="background2"/>
      </w:pPr>
      <w:r w:rsidRPr="00394746">
        <w:t>ab -n 1000</w:t>
      </w:r>
      <w:r>
        <w:t>0</w:t>
      </w:r>
      <w:r w:rsidRPr="00394746">
        <w:t xml:space="preserve"> -c 10</w:t>
      </w:r>
      <w:r>
        <w:t>0</w:t>
      </w:r>
      <w:r w:rsidRPr="00394746">
        <w:t xml:space="preserve"> </w:t>
      </w:r>
      <w:hyperlink r:id="rId25" w:history="1">
        <w:r w:rsidRPr="00B433CC">
          <w:t>http://192.168.0.1/</w:t>
        </w:r>
      </w:hyperlink>
    </w:p>
    <w:p w14:paraId="1D5FAFC9" w14:textId="6DC513BA" w:rsidR="00080E1F" w:rsidRDefault="00080E1F" w:rsidP="00B433CC">
      <w:pPr>
        <w:pStyle w:val="Nidungvnbn"/>
      </w:pPr>
      <w:r>
        <w:t>Lệnh trên tạo ra 10000 request với 100 kết nối đồng thời được gửi</w:t>
      </w:r>
      <w:r w:rsidR="009E287C">
        <w:t xml:space="preserve"> tới</w:t>
      </w:r>
      <w:r>
        <w:t xml:space="preserve"> Web server (có thể tùy chỉnh các thông số)</w:t>
      </w:r>
    </w:p>
    <w:p w14:paraId="4DCCE93F" w14:textId="01E76EEB" w:rsidR="00080E1F" w:rsidRDefault="00080E1F" w:rsidP="00B433CC">
      <w:pPr>
        <w:pStyle w:val="Nidungvnbn"/>
      </w:pPr>
      <w:r>
        <w:t>Biểu đồ dưới hiển thị các requests đã được gửi đến Web Server trong thời gian lệnh HTTP Flood được thực thi</w:t>
      </w:r>
      <w:r w:rsidR="009E287C">
        <w:t>.</w:t>
      </w:r>
      <w:r w:rsidR="00BF3BBC">
        <w:t xml:space="preserve"> Theo biểu đồ cho </w:t>
      </w:r>
      <w:r w:rsidR="00484E58">
        <w:t xml:space="preserve">thấy mốc đỉnh cao nhất là 3500 </w:t>
      </w:r>
      <w:r w:rsidR="006E46D4">
        <w:t>gói tin</w:t>
      </w:r>
      <w:r w:rsidR="00484E58">
        <w:t>/gi</w:t>
      </w:r>
      <w:r w:rsidR="006E46D4">
        <w:t>ây</w:t>
      </w:r>
      <w:r w:rsidR="00484E58">
        <w:t xml:space="preserve"> và kh</w:t>
      </w:r>
      <w:r w:rsidR="006E46D4">
        <w:t>oảng 700 gói tin http/giây.</w:t>
      </w:r>
    </w:p>
    <w:p w14:paraId="51961C95" w14:textId="77777777" w:rsidR="00B433CC" w:rsidRDefault="00080E1F" w:rsidP="00B433CC">
      <w:pPr>
        <w:pStyle w:val="Caption"/>
        <w:keepNext/>
      </w:pPr>
      <w:r w:rsidRPr="00394746">
        <w:rPr>
          <w:noProof/>
        </w:rPr>
        <w:drawing>
          <wp:inline distT="0" distB="0" distL="0" distR="0" wp14:anchorId="230FADCC" wp14:editId="5E9E7829">
            <wp:extent cx="5417127" cy="2575926"/>
            <wp:effectExtent l="0" t="0" r="0" b="0"/>
            <wp:docPr id="2586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2333" name=""/>
                    <pic:cNvPicPr/>
                  </pic:nvPicPr>
                  <pic:blipFill>
                    <a:blip r:embed="rId26"/>
                    <a:stretch>
                      <a:fillRect/>
                    </a:stretch>
                  </pic:blipFill>
                  <pic:spPr>
                    <a:xfrm>
                      <a:off x="0" y="0"/>
                      <a:ext cx="5423956" cy="2579173"/>
                    </a:xfrm>
                    <a:prstGeom prst="rect">
                      <a:avLst/>
                    </a:prstGeom>
                  </pic:spPr>
                </pic:pic>
              </a:graphicData>
            </a:graphic>
          </wp:inline>
        </w:drawing>
      </w:r>
    </w:p>
    <w:p w14:paraId="41E01D32" w14:textId="18734014" w:rsidR="00080E1F" w:rsidRDefault="00B433CC" w:rsidP="00B433CC">
      <w:pPr>
        <w:pStyle w:val="Caption"/>
      </w:pPr>
      <w:bookmarkStart w:id="56" w:name="_Toc174616973"/>
      <w:r>
        <w:t xml:space="preserve">Hình </w:t>
      </w:r>
      <w:r>
        <w:fldChar w:fldCharType="begin"/>
      </w:r>
      <w:r>
        <w:instrText xml:space="preserve"> SEQ Hình \* ARABIC </w:instrText>
      </w:r>
      <w:r>
        <w:fldChar w:fldCharType="separate"/>
      </w:r>
      <w:r w:rsidR="00930B64">
        <w:rPr>
          <w:noProof/>
        </w:rPr>
        <w:t>13</w:t>
      </w:r>
      <w:r>
        <w:fldChar w:fldCharType="end"/>
      </w:r>
      <w:r>
        <w:t>: Biểu đồ lưu lượng trên Web Server khi bị tấn công HTTP Flood</w:t>
      </w:r>
      <w:bookmarkEnd w:id="56"/>
    </w:p>
    <w:p w14:paraId="2F642AD0" w14:textId="2AD68EC6" w:rsidR="006E46D4" w:rsidRPr="00394746" w:rsidRDefault="006E46D4" w:rsidP="00B433CC">
      <w:pPr>
        <w:pStyle w:val="Nidungvnbn"/>
      </w:pPr>
      <w:r w:rsidRPr="00394746">
        <w:lastRenderedPageBreak/>
        <w:t>Như kết quả dự đoán h</w:t>
      </w:r>
      <w:r w:rsidR="002E4EC4">
        <w:t>iển</w:t>
      </w:r>
      <w:r w:rsidRPr="00394746">
        <w:t xml:space="preserve"> thị trên hình </w:t>
      </w:r>
      <w:r w:rsidR="003A25A9">
        <w:t>15</w:t>
      </w:r>
      <w:r w:rsidRPr="00394746">
        <w:t xml:space="preserve">, Model KNN xây dựng trong ryu-controller đã </w:t>
      </w:r>
      <w:r>
        <w:t>dự đoán chính xác Web Server h1 đang bị tấn công</w:t>
      </w:r>
      <w:r w:rsidR="002E4EC4">
        <w:t xml:space="preserve"> khi</w:t>
      </w:r>
      <w:r w:rsidR="00D9425E">
        <w:t xml:space="preserve"> lệnh HTTP Flood được thực thi.</w:t>
      </w:r>
    </w:p>
    <w:p w14:paraId="0829C8F1" w14:textId="77777777" w:rsidR="00B433CC" w:rsidRDefault="006E46D4" w:rsidP="00B433CC">
      <w:pPr>
        <w:pStyle w:val="Caption"/>
        <w:keepNext/>
      </w:pPr>
      <w:r w:rsidRPr="00394746">
        <w:rPr>
          <w:noProof/>
        </w:rPr>
        <w:drawing>
          <wp:inline distT="0" distB="0" distL="0" distR="0" wp14:anchorId="1A1D575F" wp14:editId="03DA2015">
            <wp:extent cx="5579745" cy="2939473"/>
            <wp:effectExtent l="0" t="0" r="1905" b="0"/>
            <wp:docPr id="122963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0440" name=""/>
                    <pic:cNvPicPr/>
                  </pic:nvPicPr>
                  <pic:blipFill>
                    <a:blip r:embed="rId27"/>
                    <a:stretch>
                      <a:fillRect/>
                    </a:stretch>
                  </pic:blipFill>
                  <pic:spPr>
                    <a:xfrm>
                      <a:off x="0" y="0"/>
                      <a:ext cx="5579745" cy="2939473"/>
                    </a:xfrm>
                    <a:prstGeom prst="rect">
                      <a:avLst/>
                    </a:prstGeom>
                  </pic:spPr>
                </pic:pic>
              </a:graphicData>
            </a:graphic>
          </wp:inline>
        </w:drawing>
      </w:r>
    </w:p>
    <w:p w14:paraId="7C2CE0D0" w14:textId="652B33E4" w:rsidR="001B2914" w:rsidRDefault="00B433CC" w:rsidP="00B433CC">
      <w:pPr>
        <w:pStyle w:val="Caption"/>
      </w:pPr>
      <w:bookmarkStart w:id="57" w:name="_Toc174616974"/>
      <w:r>
        <w:t xml:space="preserve">Hình </w:t>
      </w:r>
      <w:r>
        <w:fldChar w:fldCharType="begin"/>
      </w:r>
      <w:r>
        <w:instrText xml:space="preserve"> SEQ Hình \* ARABIC </w:instrText>
      </w:r>
      <w:r>
        <w:fldChar w:fldCharType="separate"/>
      </w:r>
      <w:r w:rsidR="00930B64">
        <w:rPr>
          <w:noProof/>
        </w:rPr>
        <w:t>14</w:t>
      </w:r>
      <w:r>
        <w:fldChar w:fldCharType="end"/>
      </w:r>
      <w:r>
        <w:t>: Kết quả dự đoán Web Server bị tấn công</w:t>
      </w:r>
      <w:bookmarkEnd w:id="57"/>
    </w:p>
    <w:p w14:paraId="4FC838DE" w14:textId="77777777" w:rsidR="00D9425E" w:rsidRDefault="00D9425E" w:rsidP="00D9425E">
      <w:pPr>
        <w:pStyle w:val="Heading3"/>
      </w:pPr>
      <w:bookmarkStart w:id="58" w:name="_Toc174616951"/>
      <w:r w:rsidRPr="009C166F">
        <w:t>Thực hiện tấn cống ICMP Flood tới h</w:t>
      </w:r>
      <w:r>
        <w:t>2</w:t>
      </w:r>
      <w:bookmarkEnd w:id="58"/>
    </w:p>
    <w:p w14:paraId="1ACEE397" w14:textId="4F5FDA10" w:rsidR="00D9425E" w:rsidRPr="00B60260" w:rsidRDefault="00D9425E" w:rsidP="00D9425E">
      <w:pPr>
        <w:pStyle w:val="Nidungvnbn"/>
        <w:shd w:val="clear" w:color="auto" w:fill="EEECE1" w:themeFill="background2"/>
        <w:rPr>
          <w:lang w:eastAsia="vi-VN"/>
        </w:rPr>
      </w:pPr>
      <w:r w:rsidRPr="00B60260">
        <w:rPr>
          <w:lang w:eastAsia="vi-VN"/>
        </w:rPr>
        <w:t>hping3 -1 -V -d 120 -w 64 -p 80 --rand-source –flood 192.168.0.</w:t>
      </w:r>
      <w:r w:rsidR="00DA62D3">
        <w:rPr>
          <w:lang w:eastAsia="vi-VN"/>
        </w:rPr>
        <w:t>2</w:t>
      </w:r>
    </w:p>
    <w:p w14:paraId="665660DD" w14:textId="0FA934D6" w:rsidR="00D9425E" w:rsidRPr="00B433CC" w:rsidRDefault="00031EEB" w:rsidP="00B433CC">
      <w:pPr>
        <w:pStyle w:val="Nidungvnbn"/>
      </w:pPr>
      <w:r w:rsidRPr="00B433CC">
        <w:t xml:space="preserve">Lệnh trên dùng để </w:t>
      </w:r>
      <w:r w:rsidR="00DA62D3" w:rsidRPr="00B433CC">
        <w:t>tạo ra một lượng lớn các gói tin ICMP Echo Request tới host h2.</w:t>
      </w:r>
    </w:p>
    <w:p w14:paraId="0451BCB8" w14:textId="48ABF801" w:rsidR="00DA62D3" w:rsidRPr="00B433CC" w:rsidRDefault="00DA62D3" w:rsidP="00B433CC">
      <w:pPr>
        <w:pStyle w:val="Nidungvnbn"/>
      </w:pPr>
      <w:r w:rsidRPr="00B433CC">
        <w:t xml:space="preserve">Biểu đồ </w:t>
      </w:r>
      <w:r w:rsidR="00C04123" w:rsidRPr="00B433CC">
        <w:t>hình 16</w:t>
      </w:r>
      <w:r w:rsidRPr="00B433CC">
        <w:t xml:space="preserve"> hiển thị các request ICMP đã được tới host h2 trong khi thời gian lệnh ICMP Flood được thực thi</w:t>
      </w:r>
      <w:r w:rsidR="00B433CC">
        <w:t>.</w:t>
      </w:r>
    </w:p>
    <w:p w14:paraId="59B5033B" w14:textId="77777777" w:rsidR="00B433CC" w:rsidRDefault="00C04123" w:rsidP="00B433CC">
      <w:pPr>
        <w:pStyle w:val="Caption"/>
        <w:keepNext/>
      </w:pPr>
      <w:r w:rsidRPr="009C166F">
        <w:rPr>
          <w:noProof/>
        </w:rPr>
        <w:lastRenderedPageBreak/>
        <w:drawing>
          <wp:inline distT="0" distB="0" distL="0" distR="0" wp14:anchorId="10F1D6AD" wp14:editId="6B270A3A">
            <wp:extent cx="5579745" cy="2611217"/>
            <wp:effectExtent l="0" t="0" r="1905" b="0"/>
            <wp:docPr id="6281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4651" name=""/>
                    <pic:cNvPicPr/>
                  </pic:nvPicPr>
                  <pic:blipFill>
                    <a:blip r:embed="rId28"/>
                    <a:stretch>
                      <a:fillRect/>
                    </a:stretch>
                  </pic:blipFill>
                  <pic:spPr>
                    <a:xfrm>
                      <a:off x="0" y="0"/>
                      <a:ext cx="5579745" cy="2611217"/>
                    </a:xfrm>
                    <a:prstGeom prst="rect">
                      <a:avLst/>
                    </a:prstGeom>
                  </pic:spPr>
                </pic:pic>
              </a:graphicData>
            </a:graphic>
          </wp:inline>
        </w:drawing>
      </w:r>
    </w:p>
    <w:p w14:paraId="6AB38019" w14:textId="2F523340" w:rsidR="00E00CCD" w:rsidRDefault="00B433CC" w:rsidP="00930B64">
      <w:pPr>
        <w:pStyle w:val="Caption"/>
      </w:pPr>
      <w:bookmarkStart w:id="59" w:name="_Toc174616975"/>
      <w:r>
        <w:t xml:space="preserve">Hình </w:t>
      </w:r>
      <w:r>
        <w:fldChar w:fldCharType="begin"/>
      </w:r>
      <w:r>
        <w:instrText xml:space="preserve"> SEQ Hình \* ARABIC </w:instrText>
      </w:r>
      <w:r>
        <w:fldChar w:fldCharType="separate"/>
      </w:r>
      <w:r w:rsidR="00930B64">
        <w:rPr>
          <w:noProof/>
        </w:rPr>
        <w:t>15</w:t>
      </w:r>
      <w:r>
        <w:fldChar w:fldCharType="end"/>
      </w:r>
      <w:r>
        <w:t>: Biểu đồ lưu lượng trên host h2 khi bị tấn công ICMP Flood</w:t>
      </w:r>
      <w:bookmarkEnd w:id="59"/>
    </w:p>
    <w:p w14:paraId="0469B18A" w14:textId="344303DF" w:rsidR="002613BD" w:rsidRDefault="002613BD" w:rsidP="002613BD">
      <w:pPr>
        <w:pStyle w:val="Nidungvnbn"/>
      </w:pPr>
      <w:r w:rsidRPr="00394746">
        <w:t xml:space="preserve">Như kết quả dự đoán </w:t>
      </w:r>
      <w:r>
        <w:t>hiển</w:t>
      </w:r>
      <w:r w:rsidRPr="00394746">
        <w:t xml:space="preserve"> thị trên hình </w:t>
      </w:r>
      <w:r w:rsidR="001A3ABE">
        <w:t>17</w:t>
      </w:r>
      <w:r w:rsidRPr="00394746">
        <w:t xml:space="preserve">, Model KNN xây dựng trong ryu-controller đã </w:t>
      </w:r>
      <w:r>
        <w:t>dự đoán chính xác host h2 đang bị tấn công</w:t>
      </w:r>
      <w:r w:rsidR="006B7D24">
        <w:t>.</w:t>
      </w:r>
    </w:p>
    <w:p w14:paraId="6ADD5149" w14:textId="77777777" w:rsidR="00930B64" w:rsidRDefault="002613BD" w:rsidP="00930B64">
      <w:pPr>
        <w:pStyle w:val="Caption"/>
        <w:keepNext/>
      </w:pPr>
      <w:r w:rsidRPr="00930B64">
        <w:rPr>
          <w:noProof/>
        </w:rPr>
        <w:drawing>
          <wp:inline distT="0" distB="0" distL="0" distR="0" wp14:anchorId="4EA7685C" wp14:editId="3A825DBA">
            <wp:extent cx="5579745" cy="2545689"/>
            <wp:effectExtent l="0" t="0" r="1905" b="7620"/>
            <wp:docPr id="4585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6152" name=""/>
                    <pic:cNvPicPr/>
                  </pic:nvPicPr>
                  <pic:blipFill>
                    <a:blip r:embed="rId29"/>
                    <a:stretch>
                      <a:fillRect/>
                    </a:stretch>
                  </pic:blipFill>
                  <pic:spPr>
                    <a:xfrm>
                      <a:off x="0" y="0"/>
                      <a:ext cx="5579745" cy="2545689"/>
                    </a:xfrm>
                    <a:prstGeom prst="rect">
                      <a:avLst/>
                    </a:prstGeom>
                  </pic:spPr>
                </pic:pic>
              </a:graphicData>
            </a:graphic>
          </wp:inline>
        </w:drawing>
      </w:r>
    </w:p>
    <w:p w14:paraId="766CFC13" w14:textId="11397107" w:rsidR="00930B64" w:rsidRDefault="00930B64" w:rsidP="00930B64">
      <w:pPr>
        <w:pStyle w:val="Caption"/>
      </w:pPr>
      <w:bookmarkStart w:id="60" w:name="_Toc174616976"/>
      <w:r>
        <w:t xml:space="preserve">Hình </w:t>
      </w:r>
      <w:r>
        <w:fldChar w:fldCharType="begin"/>
      </w:r>
      <w:r>
        <w:instrText xml:space="preserve"> SEQ Hình \* ARABIC </w:instrText>
      </w:r>
      <w:r>
        <w:fldChar w:fldCharType="separate"/>
      </w:r>
      <w:r>
        <w:rPr>
          <w:noProof/>
        </w:rPr>
        <w:t>16</w:t>
      </w:r>
      <w:r>
        <w:fldChar w:fldCharType="end"/>
      </w:r>
      <w:r>
        <w:t>: Kết quả dự đoán host h2 bị tấn công</w:t>
      </w:r>
      <w:bookmarkEnd w:id="60"/>
    </w:p>
    <w:p w14:paraId="61DED6D1" w14:textId="77777777" w:rsidR="00E82EBB" w:rsidRPr="00B60260" w:rsidRDefault="00E82EBB" w:rsidP="00E82EBB">
      <w:pPr>
        <w:pStyle w:val="Heading3"/>
      </w:pPr>
      <w:bookmarkStart w:id="61" w:name="_Toc174616952"/>
      <w:r w:rsidRPr="00B60260">
        <w:t>Thực hiện tấn công UDP Flood tới h</w:t>
      </w:r>
      <w:r>
        <w:t>3</w:t>
      </w:r>
      <w:bookmarkEnd w:id="61"/>
    </w:p>
    <w:p w14:paraId="5F1CF6A5" w14:textId="77777777" w:rsidR="00E82EBB" w:rsidRPr="00B60260" w:rsidRDefault="00E82EBB" w:rsidP="00E82EBB">
      <w:pPr>
        <w:pStyle w:val="Nidungvnbn"/>
        <w:shd w:val="clear" w:color="auto" w:fill="EEECE1" w:themeFill="background2"/>
      </w:pPr>
      <w:r w:rsidRPr="00B60260">
        <w:t>hping3 -2 -V -d 120 -w 64 -p 80 --rand-source –flood 192.168.0.</w:t>
      </w:r>
      <w:r>
        <w:t>3</w:t>
      </w:r>
    </w:p>
    <w:p w14:paraId="42F502AC" w14:textId="727FC280" w:rsidR="00E82EBB" w:rsidRDefault="00E82EBB" w:rsidP="00E82EBB">
      <w:pPr>
        <w:pStyle w:val="Nidungvnbn"/>
      </w:pPr>
      <w:r>
        <w:t xml:space="preserve">Lệnh trên dùng để </w:t>
      </w:r>
      <w:r w:rsidRPr="00DA62D3">
        <w:t xml:space="preserve">tạo ra một lượng lớn các gói tin </w:t>
      </w:r>
      <w:r>
        <w:t>UDP tới host h3.</w:t>
      </w:r>
    </w:p>
    <w:p w14:paraId="181312F8" w14:textId="1078724B" w:rsidR="00E82EBB" w:rsidRPr="00930B64" w:rsidRDefault="00E82EBB" w:rsidP="00930B64">
      <w:pPr>
        <w:pStyle w:val="Nidungvnbn"/>
      </w:pPr>
      <w:r w:rsidRPr="00930B64">
        <w:t>Biểu đồ bên dưới hiển thị các traffic UDP đã được</w:t>
      </w:r>
      <w:r w:rsidR="00B04030" w:rsidRPr="00930B64">
        <w:t xml:space="preserve"> gửi</w:t>
      </w:r>
      <w:r w:rsidRPr="00930B64">
        <w:t xml:space="preserve"> tới host h</w:t>
      </w:r>
      <w:r w:rsidR="00B04030" w:rsidRPr="00930B64">
        <w:t>3</w:t>
      </w:r>
      <w:r w:rsidRPr="00930B64">
        <w:t xml:space="preserve"> trong khi thời gian lệnh UDP Flood được thực thi</w:t>
      </w:r>
      <w:r w:rsidR="00B04030" w:rsidRPr="00930B64">
        <w:t>.</w:t>
      </w:r>
    </w:p>
    <w:p w14:paraId="075E72BE" w14:textId="77777777" w:rsidR="00930B64" w:rsidRDefault="00B04030" w:rsidP="00930B64">
      <w:pPr>
        <w:pStyle w:val="Caption"/>
        <w:keepNext/>
      </w:pPr>
      <w:r w:rsidRPr="009C166F">
        <w:rPr>
          <w:noProof/>
        </w:rPr>
        <w:lastRenderedPageBreak/>
        <w:drawing>
          <wp:inline distT="0" distB="0" distL="0" distR="0" wp14:anchorId="4FD4F16F" wp14:editId="30FE77E7">
            <wp:extent cx="5579745" cy="2634708"/>
            <wp:effectExtent l="0" t="0" r="1905" b="0"/>
            <wp:docPr id="110460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2672" name=""/>
                    <pic:cNvPicPr/>
                  </pic:nvPicPr>
                  <pic:blipFill>
                    <a:blip r:embed="rId30"/>
                    <a:stretch>
                      <a:fillRect/>
                    </a:stretch>
                  </pic:blipFill>
                  <pic:spPr>
                    <a:xfrm>
                      <a:off x="0" y="0"/>
                      <a:ext cx="5579745" cy="2634708"/>
                    </a:xfrm>
                    <a:prstGeom prst="rect">
                      <a:avLst/>
                    </a:prstGeom>
                  </pic:spPr>
                </pic:pic>
              </a:graphicData>
            </a:graphic>
          </wp:inline>
        </w:drawing>
      </w:r>
    </w:p>
    <w:p w14:paraId="28101100" w14:textId="6F9EFC41" w:rsidR="00B04030" w:rsidRDefault="00930B64" w:rsidP="00930B64">
      <w:pPr>
        <w:pStyle w:val="Caption"/>
      </w:pPr>
      <w:bookmarkStart w:id="62" w:name="_Toc174616977"/>
      <w:r>
        <w:t xml:space="preserve">Hình </w:t>
      </w:r>
      <w:r>
        <w:fldChar w:fldCharType="begin"/>
      </w:r>
      <w:r>
        <w:instrText xml:space="preserve"> SEQ Hình \* ARABIC </w:instrText>
      </w:r>
      <w:r>
        <w:fldChar w:fldCharType="separate"/>
      </w:r>
      <w:r>
        <w:rPr>
          <w:noProof/>
        </w:rPr>
        <w:t>17</w:t>
      </w:r>
      <w:r>
        <w:fldChar w:fldCharType="end"/>
      </w:r>
      <w:r>
        <w:t>: Biểu đồ lưu lượng trên host h3 khi bị tấn công UDP Flood</w:t>
      </w:r>
      <w:bookmarkEnd w:id="62"/>
    </w:p>
    <w:p w14:paraId="7B5F24E6" w14:textId="769C49CA" w:rsidR="00B04030" w:rsidRDefault="00B04030" w:rsidP="00930B64">
      <w:pPr>
        <w:pStyle w:val="Nidungvnbn"/>
      </w:pPr>
      <w:r w:rsidRPr="00394746">
        <w:t xml:space="preserve">Như kết quả dự đoán </w:t>
      </w:r>
      <w:r>
        <w:t>hiển</w:t>
      </w:r>
      <w:r w:rsidRPr="00394746">
        <w:t xml:space="preserve"> thị trên hình </w:t>
      </w:r>
      <w:r>
        <w:t>19</w:t>
      </w:r>
      <w:r w:rsidRPr="00394746">
        <w:t xml:space="preserve">, Model KNN xây dựng trong ryu-controller đã </w:t>
      </w:r>
      <w:r>
        <w:t>dự đoán chính xác host h3 đang bị tấn công.</w:t>
      </w:r>
    </w:p>
    <w:p w14:paraId="68211F29" w14:textId="77777777" w:rsidR="00930B64" w:rsidRDefault="00B04030" w:rsidP="00930B64">
      <w:pPr>
        <w:pStyle w:val="Caption"/>
        <w:keepNext/>
      </w:pPr>
      <w:r w:rsidRPr="009C166F">
        <w:rPr>
          <w:noProof/>
        </w:rPr>
        <w:drawing>
          <wp:inline distT="0" distB="0" distL="0" distR="0" wp14:anchorId="3E7E0B52" wp14:editId="04B3AED2">
            <wp:extent cx="5579745" cy="2949983"/>
            <wp:effectExtent l="0" t="0" r="1905" b="3175"/>
            <wp:docPr id="9237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7954" name=""/>
                    <pic:cNvPicPr/>
                  </pic:nvPicPr>
                  <pic:blipFill>
                    <a:blip r:embed="rId31"/>
                    <a:stretch>
                      <a:fillRect/>
                    </a:stretch>
                  </pic:blipFill>
                  <pic:spPr>
                    <a:xfrm>
                      <a:off x="0" y="0"/>
                      <a:ext cx="5579745" cy="2949983"/>
                    </a:xfrm>
                    <a:prstGeom prst="rect">
                      <a:avLst/>
                    </a:prstGeom>
                  </pic:spPr>
                </pic:pic>
              </a:graphicData>
            </a:graphic>
          </wp:inline>
        </w:drawing>
      </w:r>
    </w:p>
    <w:p w14:paraId="44E0B3D1" w14:textId="00F0A90C" w:rsidR="00B04030" w:rsidRDefault="00930B64" w:rsidP="00930B64">
      <w:pPr>
        <w:pStyle w:val="Caption"/>
      </w:pPr>
      <w:bookmarkStart w:id="63" w:name="_Toc174616978"/>
      <w:r>
        <w:t xml:space="preserve">Hình </w:t>
      </w:r>
      <w:r>
        <w:fldChar w:fldCharType="begin"/>
      </w:r>
      <w:r>
        <w:instrText xml:space="preserve"> SEQ Hình \* ARABIC </w:instrText>
      </w:r>
      <w:r>
        <w:fldChar w:fldCharType="separate"/>
      </w:r>
      <w:r>
        <w:rPr>
          <w:noProof/>
        </w:rPr>
        <w:t>18</w:t>
      </w:r>
      <w:r>
        <w:fldChar w:fldCharType="end"/>
      </w:r>
      <w:r>
        <w:t>: Kết quả dự đoán host h3 bị tấn công</w:t>
      </w:r>
      <w:bookmarkEnd w:id="63"/>
    </w:p>
    <w:p w14:paraId="6C9E4726" w14:textId="77777777" w:rsidR="00B04030" w:rsidRPr="00B60260" w:rsidRDefault="00B04030" w:rsidP="00B04030">
      <w:pPr>
        <w:pStyle w:val="Heading3"/>
      </w:pPr>
      <w:bookmarkStart w:id="64" w:name="_Toc174616953"/>
      <w:r w:rsidRPr="00B60260">
        <w:t>Thực hiện tấn công TCP-SYN Flood tới h4</w:t>
      </w:r>
      <w:bookmarkEnd w:id="64"/>
    </w:p>
    <w:p w14:paraId="5C67829E" w14:textId="77777777" w:rsidR="00B04030" w:rsidRPr="00B60260" w:rsidRDefault="00B04030" w:rsidP="00B04030">
      <w:pPr>
        <w:pStyle w:val="Nidungvnbn"/>
        <w:shd w:val="clear" w:color="auto" w:fill="EEECE1" w:themeFill="background2"/>
      </w:pPr>
      <w:r w:rsidRPr="00B60260">
        <w:t>hping3 -S -V -d 120 -w 64 -p 80 --rand-source –flood 192.168.1.4</w:t>
      </w:r>
    </w:p>
    <w:p w14:paraId="3CC5F2AE" w14:textId="357E0D19" w:rsidR="00B04030" w:rsidRDefault="00B04030" w:rsidP="00B04030">
      <w:pPr>
        <w:pStyle w:val="Nidungvnbn"/>
      </w:pPr>
      <w:r w:rsidRPr="00B04030">
        <w:t xml:space="preserve">Lệnh trên dùng để tạo ra một lượng lớn các gói tin </w:t>
      </w:r>
      <w:r w:rsidRPr="00B60260">
        <w:t xml:space="preserve">TCP-SYN </w:t>
      </w:r>
      <w:r w:rsidRPr="00B04030">
        <w:t>tới host h</w:t>
      </w:r>
      <w:r>
        <w:t>4</w:t>
      </w:r>
      <w:r w:rsidRPr="00B04030">
        <w:t>.</w:t>
      </w:r>
    </w:p>
    <w:p w14:paraId="2539C9CA" w14:textId="1C6FA102" w:rsidR="005D320B" w:rsidRDefault="005D320B" w:rsidP="005D320B">
      <w:pPr>
        <w:pStyle w:val="Nidungvnbn"/>
      </w:pPr>
      <w:r>
        <w:t xml:space="preserve">Biểu đồ </w:t>
      </w:r>
      <w:r w:rsidR="00717CAA">
        <w:t>hình 20</w:t>
      </w:r>
      <w:r>
        <w:t xml:space="preserve"> hiển thị các traffic </w:t>
      </w:r>
      <w:r w:rsidRPr="00B60260">
        <w:t xml:space="preserve">TCP-SYN </w:t>
      </w:r>
      <w:r>
        <w:t xml:space="preserve">đã được tới host h4 trong khi thời gian lệnh </w:t>
      </w:r>
      <w:r w:rsidRPr="00B60260">
        <w:t xml:space="preserve">TCP-SYN </w:t>
      </w:r>
      <w:r>
        <w:t>Flood được thực thi.</w:t>
      </w:r>
    </w:p>
    <w:p w14:paraId="3E4BBCD6" w14:textId="77777777" w:rsidR="00FB14E8" w:rsidRDefault="00FB14E8" w:rsidP="005D320B">
      <w:pPr>
        <w:pStyle w:val="Nidungvnbn"/>
      </w:pPr>
    </w:p>
    <w:p w14:paraId="38B0D1F2" w14:textId="77777777" w:rsidR="00930B64" w:rsidRDefault="005D320B" w:rsidP="00930B64">
      <w:pPr>
        <w:pStyle w:val="Caption"/>
        <w:keepNext/>
      </w:pPr>
      <w:r w:rsidRPr="00B60260">
        <w:rPr>
          <w:noProof/>
        </w:rPr>
        <w:drawing>
          <wp:inline distT="0" distB="0" distL="0" distR="0" wp14:anchorId="39C610C8" wp14:editId="7E7E9109">
            <wp:extent cx="5143681" cy="2770726"/>
            <wp:effectExtent l="0" t="0" r="0" b="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32"/>
                    <a:stretch>
                      <a:fillRect/>
                    </a:stretch>
                  </pic:blipFill>
                  <pic:spPr>
                    <a:xfrm>
                      <a:off x="0" y="0"/>
                      <a:ext cx="5148820" cy="2773494"/>
                    </a:xfrm>
                    <a:prstGeom prst="rect">
                      <a:avLst/>
                    </a:prstGeom>
                  </pic:spPr>
                </pic:pic>
              </a:graphicData>
            </a:graphic>
          </wp:inline>
        </w:drawing>
      </w:r>
    </w:p>
    <w:p w14:paraId="532B6122" w14:textId="046DB35C" w:rsidR="00930B64" w:rsidRDefault="00930B64" w:rsidP="00930B64">
      <w:pPr>
        <w:pStyle w:val="Caption"/>
      </w:pPr>
      <w:bookmarkStart w:id="65" w:name="_Toc174616979"/>
      <w:r>
        <w:t xml:space="preserve">Hình </w:t>
      </w:r>
      <w:r>
        <w:fldChar w:fldCharType="begin"/>
      </w:r>
      <w:r>
        <w:instrText xml:space="preserve"> SEQ Hình \* ARABIC </w:instrText>
      </w:r>
      <w:r>
        <w:fldChar w:fldCharType="separate"/>
      </w:r>
      <w:r>
        <w:rPr>
          <w:noProof/>
        </w:rPr>
        <w:t>19</w:t>
      </w:r>
      <w:r>
        <w:fldChar w:fldCharType="end"/>
      </w:r>
      <w:r>
        <w:t xml:space="preserve">: Biểu đồ lưu lượng trên host h4 khi bị tấn công </w:t>
      </w:r>
      <w:r w:rsidRPr="005D320B">
        <w:t xml:space="preserve">TCP-SYN </w:t>
      </w:r>
      <w:r>
        <w:t>Flood</w:t>
      </w:r>
      <w:bookmarkEnd w:id="65"/>
    </w:p>
    <w:p w14:paraId="49EFB655" w14:textId="5F176632" w:rsidR="00717CAA" w:rsidRDefault="00717CAA" w:rsidP="00717CAA">
      <w:pPr>
        <w:pStyle w:val="Nidungvnbn"/>
      </w:pPr>
      <w:r w:rsidRPr="00394746">
        <w:t xml:space="preserve">Như kết quả dự đoán </w:t>
      </w:r>
      <w:r>
        <w:t>hiển</w:t>
      </w:r>
      <w:r w:rsidRPr="00394746">
        <w:t xml:space="preserve"> thị trên hình </w:t>
      </w:r>
      <w:r>
        <w:t>21</w:t>
      </w:r>
      <w:r w:rsidRPr="00394746">
        <w:t xml:space="preserve">, Model KNN xây dựng trong ryu-controller đã </w:t>
      </w:r>
      <w:r>
        <w:t xml:space="preserve">dự đoán </w:t>
      </w:r>
      <w:r w:rsidRPr="00717CAA">
        <w:t>chính</w:t>
      </w:r>
      <w:r>
        <w:t xml:space="preserve"> xác host h4 đang bị tấn công</w:t>
      </w:r>
    </w:p>
    <w:p w14:paraId="4C4E595D" w14:textId="77777777" w:rsidR="00930B64" w:rsidRDefault="00717CAA" w:rsidP="00930B64">
      <w:pPr>
        <w:pStyle w:val="Caption"/>
        <w:keepNext/>
      </w:pPr>
      <w:r w:rsidRPr="00B60260">
        <w:rPr>
          <w:noProof/>
        </w:rPr>
        <w:drawing>
          <wp:inline distT="0" distB="0" distL="0" distR="0" wp14:anchorId="7D3CF48C" wp14:editId="084288AC">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33"/>
                    <a:stretch>
                      <a:fillRect/>
                    </a:stretch>
                  </pic:blipFill>
                  <pic:spPr>
                    <a:xfrm>
                      <a:off x="0" y="0"/>
                      <a:ext cx="5579745" cy="2996347"/>
                    </a:xfrm>
                    <a:prstGeom prst="rect">
                      <a:avLst/>
                    </a:prstGeom>
                  </pic:spPr>
                </pic:pic>
              </a:graphicData>
            </a:graphic>
          </wp:inline>
        </w:drawing>
      </w:r>
    </w:p>
    <w:p w14:paraId="507B4CB0" w14:textId="20B721B6" w:rsidR="005D320B" w:rsidRPr="00B04030" w:rsidRDefault="00930B64" w:rsidP="00930B64">
      <w:pPr>
        <w:pStyle w:val="Caption"/>
      </w:pPr>
      <w:bookmarkStart w:id="66" w:name="_Toc174616980"/>
      <w:r>
        <w:t xml:space="preserve">Hình </w:t>
      </w:r>
      <w:r>
        <w:fldChar w:fldCharType="begin"/>
      </w:r>
      <w:r>
        <w:instrText xml:space="preserve"> SEQ Hình \* ARABIC </w:instrText>
      </w:r>
      <w:r>
        <w:fldChar w:fldCharType="separate"/>
      </w:r>
      <w:r>
        <w:rPr>
          <w:noProof/>
        </w:rPr>
        <w:t>20</w:t>
      </w:r>
      <w:r>
        <w:fldChar w:fldCharType="end"/>
      </w:r>
      <w:r>
        <w:t>: Kết quả dự đoán host h4 bị tấn công</w:t>
      </w:r>
      <w:bookmarkEnd w:id="66"/>
    </w:p>
    <w:p w14:paraId="5F6C7520" w14:textId="5EB49403" w:rsidR="00826A01" w:rsidRDefault="00F72A8D" w:rsidP="00F72A8D">
      <w:pPr>
        <w:pStyle w:val="Heading2"/>
        <w:rPr>
          <w:lang w:val="en-US"/>
        </w:rPr>
      </w:pPr>
      <w:bookmarkStart w:id="67" w:name="_Toc174616954"/>
      <w:r>
        <w:t>Thực nghiệm biện pháp ngăn chặn và kết quả</w:t>
      </w:r>
      <w:bookmarkEnd w:id="67"/>
    </w:p>
    <w:p w14:paraId="1050ABA9" w14:textId="7FDB34A2" w:rsidR="00F72A8D" w:rsidRDefault="00532005" w:rsidP="00532005">
      <w:pPr>
        <w:pStyle w:val="Heading3"/>
      </w:pPr>
      <w:bookmarkStart w:id="68" w:name="_Toc174616955"/>
      <w:r>
        <w:t>Trên máy Ubuntu RYU</w:t>
      </w:r>
      <w:bookmarkEnd w:id="68"/>
    </w:p>
    <w:p w14:paraId="6B0A3AC7" w14:textId="6F61D9B0" w:rsidR="00532005" w:rsidRDefault="00532005" w:rsidP="00532005">
      <w:pPr>
        <w:pStyle w:val="Nidungvnbn"/>
      </w:pPr>
      <w:r>
        <w:lastRenderedPageBreak/>
        <w:t xml:space="preserve">Chuyển đường dẫn tới phần mitigation, chạy lệnh bên dưới để khởi động ryu-controller có tích hợp mô hình KNN và </w:t>
      </w:r>
      <w:r w:rsidR="000C3BB5">
        <w:t>biện pháp ngăn chặn tấn công DDos.</w:t>
      </w:r>
    </w:p>
    <w:p w14:paraId="116FC4C3" w14:textId="77777777" w:rsidR="00532005" w:rsidRDefault="00532005" w:rsidP="00532005">
      <w:pPr>
        <w:pStyle w:val="Nidungvnbn"/>
        <w:shd w:val="clear" w:color="auto" w:fill="EEECE1" w:themeFill="background2"/>
      </w:pPr>
      <w:r w:rsidRPr="00B60260">
        <w:t>ryu-manager controller.py</w:t>
      </w:r>
    </w:p>
    <w:p w14:paraId="611DD22B" w14:textId="08354558" w:rsidR="000C3BB5" w:rsidRPr="00B60260" w:rsidRDefault="000C3BB5" w:rsidP="00930B64">
      <w:pPr>
        <w:pStyle w:val="Nidungvnbn"/>
      </w:pPr>
      <w:r>
        <w:t xml:space="preserve">Hình </w:t>
      </w:r>
      <w:r w:rsidR="000E0AA0">
        <w:t>22</w:t>
      </w:r>
      <w:r>
        <w:t xml:space="preserve"> hiển thị đã chạy thành công controller đã tích hợp</w:t>
      </w:r>
      <w:r w:rsidR="000E0AA0">
        <w:t xml:space="preserve"> mô hình</w:t>
      </w:r>
      <w:r>
        <w:t xml:space="preserve"> KNN và </w:t>
      </w:r>
      <w:r w:rsidR="000E0AA0">
        <w:t>mô hình ngăn chặn</w:t>
      </w:r>
      <w:r>
        <w:t xml:space="preserve"> block port khi phát hiện host bị tấn công</w:t>
      </w:r>
      <w:r w:rsidR="000E0AA0">
        <w:t>.</w:t>
      </w:r>
    </w:p>
    <w:p w14:paraId="6DE379F1" w14:textId="77777777" w:rsidR="00930B64" w:rsidRDefault="000C3BB5" w:rsidP="00930B64">
      <w:pPr>
        <w:pStyle w:val="Caption"/>
        <w:keepNext/>
      </w:pPr>
      <w:r w:rsidRPr="00B60260">
        <w:rPr>
          <w:noProof/>
        </w:rPr>
        <w:drawing>
          <wp:inline distT="0" distB="0" distL="0" distR="0" wp14:anchorId="02530709" wp14:editId="43F76BD1">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34"/>
                    <a:stretch>
                      <a:fillRect/>
                    </a:stretch>
                  </pic:blipFill>
                  <pic:spPr>
                    <a:xfrm>
                      <a:off x="0" y="0"/>
                      <a:ext cx="5579745" cy="2979037"/>
                    </a:xfrm>
                    <a:prstGeom prst="rect">
                      <a:avLst/>
                    </a:prstGeom>
                  </pic:spPr>
                </pic:pic>
              </a:graphicData>
            </a:graphic>
          </wp:inline>
        </w:drawing>
      </w:r>
    </w:p>
    <w:p w14:paraId="4FACEAD0" w14:textId="1B01ADF0" w:rsidR="00532005" w:rsidRDefault="00930B64" w:rsidP="00930B64">
      <w:pPr>
        <w:pStyle w:val="Caption"/>
      </w:pPr>
      <w:bookmarkStart w:id="69" w:name="_Toc174616981"/>
      <w:r>
        <w:t xml:space="preserve">Hình </w:t>
      </w:r>
      <w:r>
        <w:fldChar w:fldCharType="begin"/>
      </w:r>
      <w:r>
        <w:instrText xml:space="preserve"> SEQ Hình \* ARABIC </w:instrText>
      </w:r>
      <w:r>
        <w:fldChar w:fldCharType="separate"/>
      </w:r>
      <w:r>
        <w:rPr>
          <w:noProof/>
        </w:rPr>
        <w:t>21</w:t>
      </w:r>
      <w:r>
        <w:fldChar w:fldCharType="end"/>
      </w:r>
      <w:r>
        <w:t>: Khởi động thành công controller có tích hợp ngăn chặn tấn công.</w:t>
      </w:r>
      <w:bookmarkEnd w:id="69"/>
    </w:p>
    <w:p w14:paraId="7FE54F06" w14:textId="77777777" w:rsidR="000753D5" w:rsidRDefault="000753D5" w:rsidP="000753D5">
      <w:pPr>
        <w:pStyle w:val="Heading3"/>
      </w:pPr>
      <w:bookmarkStart w:id="70" w:name="_Toc174616956"/>
      <w:r>
        <w:t>Thực nghiệm tấn công và ngăn chặn block port khi phát hiện DDos</w:t>
      </w:r>
      <w:bookmarkEnd w:id="70"/>
    </w:p>
    <w:p w14:paraId="7C0AA986" w14:textId="147D412B" w:rsidR="00FD2180" w:rsidRPr="00722949" w:rsidRDefault="00FD2180" w:rsidP="00722949">
      <w:pPr>
        <w:pStyle w:val="Nidungvnbn"/>
        <w:rPr>
          <w:rFonts w:cs="Times New Roman"/>
          <w:sz w:val="28"/>
          <w:szCs w:val="28"/>
        </w:rPr>
      </w:pPr>
      <w:r w:rsidRPr="00F718D7">
        <w:rPr>
          <w:rFonts w:cs="Times New Roman"/>
        </w:rPr>
        <w:t xml:space="preserve">Khởi động lại hệ thống mạng </w:t>
      </w:r>
      <w:r w:rsidR="001D0F7B" w:rsidRPr="00F718D7">
        <w:rPr>
          <w:rFonts w:cs="Times New Roman"/>
        </w:rPr>
        <w:t>và kiếm tra lại các lưu lượng bình thường trên hệ thống mạng</w:t>
      </w:r>
      <w:r w:rsidR="00F718D7" w:rsidRPr="00F718D7">
        <w:rPr>
          <w:rFonts w:cs="Times New Roman"/>
        </w:rPr>
        <w:t xml:space="preserve"> để đảm bảo hệ thống hoạt động bình thường. </w:t>
      </w:r>
      <w:r w:rsidR="00F718D7" w:rsidRPr="00F718D7">
        <w:rPr>
          <w:rFonts w:cs="Times New Roman"/>
          <w:sz w:val="28"/>
          <w:szCs w:val="28"/>
        </w:rPr>
        <w:t xml:space="preserve">Chạy lại </w:t>
      </w:r>
      <w:r w:rsidR="00F718D7" w:rsidRPr="00F718D7">
        <w:rPr>
          <w:rFonts w:cs="Times New Roman"/>
        </w:rPr>
        <w:t>các</w:t>
      </w:r>
      <w:r w:rsidR="00F718D7" w:rsidRPr="00F718D7">
        <w:rPr>
          <w:rFonts w:cs="Times New Roman"/>
          <w:sz w:val="28"/>
          <w:szCs w:val="28"/>
        </w:rPr>
        <w:t xml:space="preserve"> lệnh tấn công ở phần 4</w:t>
      </w:r>
      <w:r w:rsidR="00722949">
        <w:rPr>
          <w:rFonts w:cs="Times New Roman"/>
          <w:sz w:val="28"/>
          <w:szCs w:val="28"/>
        </w:rPr>
        <w:t>.3</w:t>
      </w:r>
      <w:r w:rsidR="00F718D7" w:rsidRPr="00F718D7">
        <w:rPr>
          <w:rFonts w:cs="Times New Roman"/>
          <w:sz w:val="28"/>
          <w:szCs w:val="28"/>
        </w:rPr>
        <w:t xml:space="preserve"> và kiểm tra sau khi phát hiện bị tấn công DDos thì port của host đó bị block.</w:t>
      </w:r>
    </w:p>
    <w:p w14:paraId="7EA90582" w14:textId="77777777" w:rsidR="00F718D7" w:rsidRDefault="00F718D7" w:rsidP="00F718D7">
      <w:pPr>
        <w:pStyle w:val="Heading4"/>
      </w:pPr>
      <w:r w:rsidRPr="00B60260">
        <w:t>ICMP Flood tới host h</w:t>
      </w:r>
      <w:r>
        <w:t>2</w:t>
      </w:r>
    </w:p>
    <w:p w14:paraId="584ADA12" w14:textId="23D38C6C" w:rsidR="00722949" w:rsidRDefault="00722949" w:rsidP="00722949">
      <w:pPr>
        <w:pStyle w:val="Nidungvnbn"/>
      </w:pPr>
      <w:r>
        <w:t xml:space="preserve">Hình </w:t>
      </w:r>
      <w:r w:rsidR="00454614">
        <w:t>23</w:t>
      </w:r>
      <w:r>
        <w:t xml:space="preserve"> cho thấy hệ thống đã phát hiện được host h2 bị tấn công và tự động </w:t>
      </w:r>
      <w:r w:rsidR="00454614">
        <w:t>chặn cổng</w:t>
      </w:r>
      <w:r>
        <w:t xml:space="preserve"> đi vào của h1 trên switch 1</w:t>
      </w:r>
      <w:r w:rsidR="00454614">
        <w:t>.</w:t>
      </w:r>
    </w:p>
    <w:p w14:paraId="5E131464" w14:textId="77777777" w:rsidR="00930B64" w:rsidRDefault="00722949" w:rsidP="00930B64">
      <w:pPr>
        <w:pStyle w:val="Caption"/>
        <w:keepNext/>
      </w:pPr>
      <w:r w:rsidRPr="00EE4A25">
        <w:rPr>
          <w:noProof/>
        </w:rPr>
        <w:lastRenderedPageBreak/>
        <w:drawing>
          <wp:inline distT="0" distB="0" distL="0" distR="0" wp14:anchorId="4240CA0A" wp14:editId="2E1D5569">
            <wp:extent cx="5579745" cy="2982128"/>
            <wp:effectExtent l="0" t="0" r="1905" b="8890"/>
            <wp:docPr id="1711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6443" name=""/>
                    <pic:cNvPicPr/>
                  </pic:nvPicPr>
                  <pic:blipFill>
                    <a:blip r:embed="rId35"/>
                    <a:stretch>
                      <a:fillRect/>
                    </a:stretch>
                  </pic:blipFill>
                  <pic:spPr>
                    <a:xfrm>
                      <a:off x="0" y="0"/>
                      <a:ext cx="5579745" cy="2982128"/>
                    </a:xfrm>
                    <a:prstGeom prst="rect">
                      <a:avLst/>
                    </a:prstGeom>
                  </pic:spPr>
                </pic:pic>
              </a:graphicData>
            </a:graphic>
          </wp:inline>
        </w:drawing>
      </w:r>
    </w:p>
    <w:p w14:paraId="72ED7B72" w14:textId="11E5F8B0" w:rsidR="00722949" w:rsidRDefault="00930B64" w:rsidP="00930B64">
      <w:pPr>
        <w:pStyle w:val="Caption"/>
      </w:pPr>
      <w:bookmarkStart w:id="71" w:name="_Toc174616982"/>
      <w:r>
        <w:t xml:space="preserve">Hình </w:t>
      </w:r>
      <w:r>
        <w:fldChar w:fldCharType="begin"/>
      </w:r>
      <w:r>
        <w:instrText xml:space="preserve"> SEQ Hình \* ARABIC </w:instrText>
      </w:r>
      <w:r>
        <w:fldChar w:fldCharType="separate"/>
      </w:r>
      <w:r>
        <w:rPr>
          <w:noProof/>
        </w:rPr>
        <w:t>22</w:t>
      </w:r>
      <w:r>
        <w:fldChar w:fldCharType="end"/>
      </w:r>
      <w:r>
        <w:t>: Kết quả phát hiện h2 bị tấn công và tự chặn cổng đi vào của h2</w:t>
      </w:r>
      <w:bookmarkEnd w:id="71"/>
    </w:p>
    <w:p w14:paraId="36260317" w14:textId="77777777" w:rsidR="002267A7" w:rsidRDefault="002267A7" w:rsidP="002267A7">
      <w:pPr>
        <w:pStyle w:val="Heading4"/>
      </w:pPr>
      <w:r w:rsidRPr="00B60260">
        <w:t>Thực hiện tấn công UDP Flood tới host h</w:t>
      </w:r>
      <w:r>
        <w:t>3</w:t>
      </w:r>
    </w:p>
    <w:p w14:paraId="41519056" w14:textId="6FEE7D68" w:rsidR="002267A7" w:rsidRDefault="002267A7" w:rsidP="002267A7">
      <w:pPr>
        <w:pStyle w:val="Nidungvnbn"/>
      </w:pPr>
      <w:r>
        <w:t>Hình 23 cho thấy hệ thống đã phát hiện được host h2 bị tấn công và tự động chặn cổng đi vào của h3 trên switch 1.</w:t>
      </w:r>
    </w:p>
    <w:p w14:paraId="77A67CEA" w14:textId="77777777" w:rsidR="00930B64" w:rsidRDefault="002267A7" w:rsidP="00930B64">
      <w:pPr>
        <w:pStyle w:val="Caption"/>
        <w:keepNext/>
      </w:pPr>
      <w:r w:rsidRPr="00EE4A25">
        <w:rPr>
          <w:noProof/>
        </w:rPr>
        <w:drawing>
          <wp:inline distT="0" distB="0" distL="0" distR="0" wp14:anchorId="732D2A99" wp14:editId="2E2BE4F8">
            <wp:extent cx="5579745" cy="2979037"/>
            <wp:effectExtent l="0" t="0" r="1905" b="0"/>
            <wp:docPr id="5576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4547" name=""/>
                    <pic:cNvPicPr/>
                  </pic:nvPicPr>
                  <pic:blipFill>
                    <a:blip r:embed="rId36"/>
                    <a:stretch>
                      <a:fillRect/>
                    </a:stretch>
                  </pic:blipFill>
                  <pic:spPr>
                    <a:xfrm>
                      <a:off x="0" y="0"/>
                      <a:ext cx="5579745" cy="2979037"/>
                    </a:xfrm>
                    <a:prstGeom prst="rect">
                      <a:avLst/>
                    </a:prstGeom>
                  </pic:spPr>
                </pic:pic>
              </a:graphicData>
            </a:graphic>
          </wp:inline>
        </w:drawing>
      </w:r>
    </w:p>
    <w:p w14:paraId="1C319B78" w14:textId="67B39A33" w:rsidR="002267A7" w:rsidRDefault="00930B64" w:rsidP="00930B64">
      <w:pPr>
        <w:pStyle w:val="Caption"/>
      </w:pPr>
      <w:bookmarkStart w:id="72" w:name="_Toc174616983"/>
      <w:r>
        <w:t xml:space="preserve">Hình </w:t>
      </w:r>
      <w:r>
        <w:fldChar w:fldCharType="begin"/>
      </w:r>
      <w:r>
        <w:instrText xml:space="preserve"> SEQ Hình \* ARABIC </w:instrText>
      </w:r>
      <w:r>
        <w:fldChar w:fldCharType="separate"/>
      </w:r>
      <w:r>
        <w:rPr>
          <w:noProof/>
        </w:rPr>
        <w:t>23</w:t>
      </w:r>
      <w:r>
        <w:fldChar w:fldCharType="end"/>
      </w:r>
      <w:r>
        <w:t>: Kết quả phát hiện h3 bị tấn công và tự chặn cổng đi vào của h3</w:t>
      </w:r>
      <w:bookmarkEnd w:id="72"/>
    </w:p>
    <w:p w14:paraId="523351C8" w14:textId="77777777" w:rsidR="002267A7" w:rsidRDefault="002267A7" w:rsidP="002267A7">
      <w:pPr>
        <w:pStyle w:val="Heading4"/>
      </w:pPr>
      <w:r w:rsidRPr="00B60260">
        <w:t>Thực hiện tấn công TCP-SYN Flood tới h4</w:t>
      </w:r>
    </w:p>
    <w:p w14:paraId="3ACFD536" w14:textId="26B0E1E6" w:rsidR="002267A7" w:rsidRDefault="002267A7" w:rsidP="002267A7">
      <w:pPr>
        <w:pStyle w:val="Nidungvnbn"/>
      </w:pPr>
      <w:r>
        <w:lastRenderedPageBreak/>
        <w:t>Hình 24 cho thấy hệ thống đã phát hiện được host h</w:t>
      </w:r>
      <w:r w:rsidR="00A40964">
        <w:t>4</w:t>
      </w:r>
      <w:r>
        <w:t xml:space="preserve"> bị tấn công và tự động chặn cổng đi vào của h</w:t>
      </w:r>
      <w:r w:rsidR="00A40964">
        <w:t>4</w:t>
      </w:r>
      <w:r>
        <w:t xml:space="preserve"> trên switch </w:t>
      </w:r>
      <w:r w:rsidR="00A40964">
        <w:t>2</w:t>
      </w:r>
      <w:r>
        <w:t>.</w:t>
      </w:r>
    </w:p>
    <w:p w14:paraId="521E3157" w14:textId="77777777" w:rsidR="00930B64" w:rsidRDefault="002267A7" w:rsidP="00930B64">
      <w:pPr>
        <w:pStyle w:val="Caption"/>
        <w:keepNext/>
      </w:pPr>
      <w:r w:rsidRPr="00B60260">
        <w:rPr>
          <w:noProof/>
        </w:rPr>
        <w:drawing>
          <wp:inline distT="0" distB="0" distL="0" distR="0" wp14:anchorId="5F2B9CA1" wp14:editId="6A0F2024">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37"/>
                    <a:stretch>
                      <a:fillRect/>
                    </a:stretch>
                  </pic:blipFill>
                  <pic:spPr>
                    <a:xfrm>
                      <a:off x="0" y="0"/>
                      <a:ext cx="5579745" cy="2993256"/>
                    </a:xfrm>
                    <a:prstGeom prst="rect">
                      <a:avLst/>
                    </a:prstGeom>
                  </pic:spPr>
                </pic:pic>
              </a:graphicData>
            </a:graphic>
          </wp:inline>
        </w:drawing>
      </w:r>
    </w:p>
    <w:p w14:paraId="730D3FC4" w14:textId="72EF039A" w:rsidR="002267A7" w:rsidRDefault="00930B64" w:rsidP="00930B64">
      <w:pPr>
        <w:pStyle w:val="Caption"/>
      </w:pPr>
      <w:bookmarkStart w:id="73" w:name="_Toc174616984"/>
      <w:r>
        <w:t xml:space="preserve">Hình </w:t>
      </w:r>
      <w:r>
        <w:fldChar w:fldCharType="begin"/>
      </w:r>
      <w:r>
        <w:instrText xml:space="preserve"> SEQ Hình \* ARABIC </w:instrText>
      </w:r>
      <w:r>
        <w:fldChar w:fldCharType="separate"/>
      </w:r>
      <w:r>
        <w:rPr>
          <w:noProof/>
        </w:rPr>
        <w:t>24</w:t>
      </w:r>
      <w:r>
        <w:fldChar w:fldCharType="end"/>
      </w:r>
      <w:r>
        <w:t xml:space="preserve">: </w:t>
      </w:r>
      <w:r w:rsidRPr="002267A7">
        <w:t>Kết quả phát hiện h</w:t>
      </w:r>
      <w:r>
        <w:t>4</w:t>
      </w:r>
      <w:r w:rsidRPr="002267A7">
        <w:t xml:space="preserve"> bị tấn công và tự chặn cổng đi vào của h</w:t>
      </w:r>
      <w:r>
        <w:t>4</w:t>
      </w:r>
      <w:bookmarkEnd w:id="73"/>
    </w:p>
    <w:p w14:paraId="5974C868" w14:textId="77777777" w:rsidR="002267A7" w:rsidRPr="002267A7" w:rsidRDefault="002267A7" w:rsidP="002267A7">
      <w:pPr>
        <w:pStyle w:val="Nidungvnbn"/>
      </w:pPr>
    </w:p>
    <w:p w14:paraId="0A8808C3" w14:textId="77777777" w:rsidR="002267A7" w:rsidRPr="002267A7" w:rsidRDefault="002267A7" w:rsidP="002267A7">
      <w:pPr>
        <w:pStyle w:val="Nidungvnbn"/>
      </w:pPr>
    </w:p>
    <w:p w14:paraId="2E10B066" w14:textId="64D3E6EE" w:rsidR="000753D5" w:rsidRPr="005C2D39" w:rsidRDefault="005C2D39" w:rsidP="005C2D39">
      <w:pPr>
        <w:spacing w:before="0" w:after="200" w:line="276" w:lineRule="auto"/>
        <w:rPr>
          <w:sz w:val="26"/>
          <w:szCs w:val="26"/>
        </w:rPr>
      </w:pPr>
      <w:r>
        <w:br w:type="page"/>
      </w:r>
    </w:p>
    <w:p w14:paraId="08D73332" w14:textId="77777777" w:rsidR="00BF2FF1" w:rsidRDefault="00BF2FF1" w:rsidP="00BF2FF1">
      <w:pPr>
        <w:pStyle w:val="Heading1"/>
      </w:pPr>
      <w:bookmarkStart w:id="74" w:name="_Toc174616957"/>
      <w:r>
        <w:lastRenderedPageBreak/>
        <w:t>KẾT LUẬN</w:t>
      </w:r>
      <w:bookmarkEnd w:id="74"/>
    </w:p>
    <w:p w14:paraId="42D3AA07" w14:textId="77777777" w:rsidR="00ED38E7" w:rsidRDefault="00586B53">
      <w:pPr>
        <w:pStyle w:val="Heading2"/>
        <w:rPr>
          <w:lang w:val="en-US"/>
        </w:rPr>
      </w:pPr>
      <w:bookmarkStart w:id="75" w:name="_Toc174616958"/>
      <w:r>
        <w:t>Kết luận</w:t>
      </w:r>
      <w:bookmarkEnd w:id="75"/>
    </w:p>
    <w:p w14:paraId="72046F2B" w14:textId="616573C9" w:rsidR="009773DC" w:rsidRDefault="009773DC" w:rsidP="009773DC">
      <w:pPr>
        <w:pStyle w:val="Nidungvnbn"/>
      </w:pPr>
      <w:r>
        <w:t>Đánh giá  kết quả thu được:</w:t>
      </w:r>
    </w:p>
    <w:p w14:paraId="51F807E8" w14:textId="2CC55A9E" w:rsidR="009773DC" w:rsidRDefault="009773DC" w:rsidP="00FA2426">
      <w:pPr>
        <w:pStyle w:val="Nidungvnbn"/>
        <w:numPr>
          <w:ilvl w:val="0"/>
          <w:numId w:val="11"/>
        </w:numPr>
        <w:jc w:val="left"/>
      </w:pPr>
      <w:r>
        <w:t xml:space="preserve">Triển khai thành công </w:t>
      </w:r>
      <w:r w:rsidR="00C54B3E">
        <w:t xml:space="preserve">hệ thống </w:t>
      </w:r>
      <w:r>
        <w:t>mạng SDN trên nền tảng mininet</w:t>
      </w:r>
      <w:r w:rsidRPr="009773DC">
        <w:t>.</w:t>
      </w:r>
      <w:r w:rsidR="00C54B3E">
        <w:t xml:space="preserve"> Xây dựng</w:t>
      </w:r>
      <w:r w:rsidR="001E1B2C">
        <w:t xml:space="preserve"> và cấu hình được hệ thống mạng bằng chương trình Python.</w:t>
      </w:r>
    </w:p>
    <w:p w14:paraId="177ACB38" w14:textId="26452769" w:rsidR="00410C74" w:rsidRPr="009773DC" w:rsidRDefault="00410C74" w:rsidP="00FA2426">
      <w:pPr>
        <w:pStyle w:val="Nidungvnbn"/>
        <w:numPr>
          <w:ilvl w:val="0"/>
          <w:numId w:val="11"/>
        </w:numPr>
        <w:jc w:val="left"/>
      </w:pPr>
      <w:r>
        <w:t>Tạo ra được một dataset</w:t>
      </w:r>
      <w:r w:rsidR="001C5B05">
        <w:t xml:space="preserve"> DDos dùng cho việc huấn luyện các mô hình học máy</w:t>
      </w:r>
      <w:r w:rsidR="00B3682F">
        <w:t>. Huấn luyện và đánh giá các mô hình học máy.</w:t>
      </w:r>
    </w:p>
    <w:p w14:paraId="4AD0B47A" w14:textId="18B522D8" w:rsidR="009773DC" w:rsidRDefault="009773DC" w:rsidP="001E1B2C">
      <w:pPr>
        <w:pStyle w:val="Nidungvnbn"/>
        <w:numPr>
          <w:ilvl w:val="0"/>
          <w:numId w:val="11"/>
        </w:numPr>
        <w:jc w:val="left"/>
      </w:pPr>
      <w:r w:rsidRPr="009773DC">
        <w:t>Giả lậ</w:t>
      </w:r>
      <w:r w:rsidR="00451BD0">
        <w:t>p</w:t>
      </w:r>
      <w:r w:rsidRPr="009773DC">
        <w:t xml:space="preserve"> thành công</w:t>
      </w:r>
      <w:r w:rsidR="005C246D">
        <w:t xml:space="preserve"> các</w:t>
      </w:r>
      <w:r w:rsidRPr="009773DC">
        <w:t xml:space="preserve"> </w:t>
      </w:r>
      <w:r w:rsidR="005C246D">
        <w:t>loại</w:t>
      </w:r>
      <w:r w:rsidRPr="009773DC">
        <w:t xml:space="preserve"> tấn công DDoS, với các loại tấn công phổ biến</w:t>
      </w:r>
      <w:r>
        <w:t xml:space="preserve"> </w:t>
      </w:r>
      <w:r w:rsidRPr="009773DC">
        <w:t xml:space="preserve">là </w:t>
      </w:r>
      <w:r w:rsidR="005C246D">
        <w:t xml:space="preserve">HTTP, </w:t>
      </w:r>
      <w:r w:rsidRPr="009773DC">
        <w:t xml:space="preserve">SYN, </w:t>
      </w:r>
      <w:r w:rsidR="009A6D94">
        <w:t>IMCP</w:t>
      </w:r>
      <w:r w:rsidRPr="009773DC">
        <w:t>,  UDP</w:t>
      </w:r>
      <w:r w:rsidR="005C246D">
        <w:t xml:space="preserve"> FLOOD</w:t>
      </w:r>
      <w:r w:rsidRPr="009773DC">
        <w:t>.</w:t>
      </w:r>
    </w:p>
    <w:p w14:paraId="44DC3A62" w14:textId="195BDABA" w:rsidR="00E20B56" w:rsidRDefault="00E20B56" w:rsidP="001E1B2C">
      <w:pPr>
        <w:pStyle w:val="Nidungvnbn"/>
        <w:numPr>
          <w:ilvl w:val="0"/>
          <w:numId w:val="11"/>
        </w:numPr>
        <w:jc w:val="left"/>
      </w:pPr>
      <w:r>
        <w:t>Tích hợp mô hình KNN vào ryu-controller</w:t>
      </w:r>
      <w:r w:rsidR="009671DB">
        <w:t xml:space="preserve"> để phát hiện </w:t>
      </w:r>
      <w:r w:rsidR="00AE2AE6">
        <w:t>DDos chính xác khi hệ thống bị tấn công.</w:t>
      </w:r>
    </w:p>
    <w:p w14:paraId="5F68DB1D" w14:textId="311CF6A1" w:rsidR="009406F4" w:rsidRPr="009773DC" w:rsidRDefault="009406F4" w:rsidP="001E1B2C">
      <w:pPr>
        <w:pStyle w:val="Nidungvnbn"/>
        <w:numPr>
          <w:ilvl w:val="0"/>
          <w:numId w:val="11"/>
        </w:numPr>
        <w:jc w:val="left"/>
      </w:pPr>
      <w:r>
        <w:t xml:space="preserve">Thực </w:t>
      </w:r>
      <w:r w:rsidR="006B4ED0">
        <w:t>hiện giải</w:t>
      </w:r>
      <w:r>
        <w:t xml:space="preserve"> pháp</w:t>
      </w:r>
      <w:r w:rsidR="008F37E2">
        <w:t xml:space="preserve"> tự động</w:t>
      </w:r>
      <w:r>
        <w:t xml:space="preserve"> ngăn chặn </w:t>
      </w:r>
      <w:r w:rsidR="006B4ED0">
        <w:t>cổng</w:t>
      </w:r>
      <w:r>
        <w:t xml:space="preserve"> đi vào của máy nạn nhân khi hệ thống</w:t>
      </w:r>
      <w:r w:rsidR="006B4ED0">
        <w:t xml:space="preserve"> </w:t>
      </w:r>
      <w:r w:rsidR="008F37E2">
        <w:t>phát hiện máy đó đang bị tấn công.</w:t>
      </w:r>
    </w:p>
    <w:p w14:paraId="4D2EB678" w14:textId="77777777" w:rsidR="00586B53" w:rsidRDefault="00586B53" w:rsidP="00586B53">
      <w:pPr>
        <w:pStyle w:val="Heading2"/>
        <w:rPr>
          <w:lang w:val="en-US"/>
        </w:rPr>
      </w:pPr>
      <w:bookmarkStart w:id="76" w:name="_Toc174616959"/>
      <w:r>
        <w:t>Hướng phát triển</w:t>
      </w:r>
      <w:bookmarkEnd w:id="76"/>
    </w:p>
    <w:p w14:paraId="329C86C8" w14:textId="4535761B" w:rsidR="005C45DD" w:rsidRPr="005C45DD" w:rsidRDefault="005C45DD" w:rsidP="005C45DD">
      <w:pPr>
        <w:pStyle w:val="Nidungvnbn"/>
      </w:pPr>
      <w:r>
        <w:t>Phát triển hệ thống mạng</w:t>
      </w:r>
      <w:r w:rsidR="000232B4">
        <w:t xml:space="preserve"> với quy mô lớn</w:t>
      </w:r>
      <w:r w:rsidR="004D0686">
        <w:t>, tương thích với hệ thống mạng thực tế.</w:t>
      </w:r>
    </w:p>
    <w:p w14:paraId="112644B8" w14:textId="7DBE33A2" w:rsidR="005567E7" w:rsidRDefault="005567E7" w:rsidP="005567E7">
      <w:pPr>
        <w:pStyle w:val="Nidungvnbn"/>
      </w:pPr>
      <w:r w:rsidRPr="0012603D">
        <w:t>Thêm các loại tấn công khác:</w:t>
      </w:r>
      <w:r w:rsidRPr="00CE3260">
        <w:t xml:space="preserve"> Giả lập và phát hiện các loại tấn công DDoS khác như DNS Amplification, và các kỹ thuật tấn công khác để đảm bảo hệ thống có khả năng phát hiện rộng rãi và linh hoạt.</w:t>
      </w:r>
    </w:p>
    <w:p w14:paraId="0426FC92" w14:textId="77777777" w:rsidR="005567E7" w:rsidRDefault="005567E7" w:rsidP="005567E7">
      <w:pPr>
        <w:pStyle w:val="Nidungvnbn"/>
      </w:pPr>
      <w:r w:rsidRPr="0012603D">
        <w:t>Phát triển các biện pháp giảm thiểu nâng cao:</w:t>
      </w:r>
      <w:r w:rsidRPr="00A924DF">
        <w:t xml:space="preserve"> Nghiên cứu và triển khai các biện pháp giảm thiểu tấn công thông minh hơn, như tự động chuyển đổi lưu lượng, điều chỉnh chất lượng dịch vụ (QoS), và sử dụng các kỹ thuật lọc lưu lượng tiên tiến.</w:t>
      </w:r>
    </w:p>
    <w:p w14:paraId="141AF0F7" w14:textId="66B42994" w:rsidR="007B493C" w:rsidRDefault="005567E7" w:rsidP="005567E7">
      <w:pPr>
        <w:pStyle w:val="Nidungvnbn"/>
      </w:pPr>
      <w:r w:rsidRPr="0012603D">
        <w:t>Tích hợp với các hệ thống bảo mật khác:</w:t>
      </w:r>
      <w:r w:rsidRPr="00A924DF">
        <w:t xml:space="preserve"> Kết hợp hệ thống phát hiện và giảm thiểu tấn công với các hệ thống bảo mật khác như tường lửa (Firewall), hệ thống ngăn chặn xâm nhập (IPS), và hệ thống quản lý sự kiện bảo mật (SIEM).</w:t>
      </w:r>
    </w:p>
    <w:p w14:paraId="689ADF43" w14:textId="77777777" w:rsidR="00D13A2D" w:rsidRPr="00D13A2D" w:rsidRDefault="00D13A2D" w:rsidP="00D13A2D">
      <w:pPr>
        <w:spacing w:before="0" w:after="200" w:line="276" w:lineRule="auto"/>
        <w:rPr>
          <w:sz w:val="26"/>
          <w:szCs w:val="26"/>
        </w:rPr>
      </w:pPr>
      <w:r>
        <w:br w:type="page"/>
      </w:r>
    </w:p>
    <w:p w14:paraId="14EAF225" w14:textId="650DFE94" w:rsidR="009527BD" w:rsidRPr="006D0F99" w:rsidRDefault="004C3584" w:rsidP="006D0F99">
      <w:pPr>
        <w:pStyle w:val="Heading1"/>
        <w:numPr>
          <w:ilvl w:val="0"/>
          <w:numId w:val="0"/>
        </w:numPr>
        <w:jc w:val="center"/>
        <w:rPr>
          <w:lang w:val="en-US"/>
        </w:rPr>
      </w:pPr>
      <w:bookmarkStart w:id="77" w:name="_Toc174616960"/>
      <w:r>
        <w:lastRenderedPageBreak/>
        <w:t>TÀI LIỆU THAM KHẢO</w:t>
      </w:r>
      <w:bookmarkEnd w:id="77"/>
    </w:p>
    <w:p w14:paraId="145836DB" w14:textId="77777777" w:rsidR="009527BD" w:rsidRDefault="009527BD" w:rsidP="009527BD">
      <w:pPr>
        <w:pStyle w:val="Nidungvnbn"/>
      </w:pPr>
      <w:r>
        <w:t>Tiếng Anh</w:t>
      </w:r>
    </w:p>
    <w:p w14:paraId="22C01C0D" w14:textId="7396DAD0" w:rsidR="00F918E8" w:rsidRPr="006D0F99" w:rsidRDefault="00371661" w:rsidP="00D74B6D">
      <w:r w:rsidRPr="006D0F99">
        <w:t>[1] Al-Shareeda, M. A., Manickam, S., &amp; Ali, M. (2023). DDoS attacks detection using machine learning and deep learning techniques: Analysis and comparison. Bulletin of Electrical Engineering and Informatics, 12(2), 930-939.</w:t>
      </w:r>
      <w:r w:rsidR="00727A8D" w:rsidRPr="006D0F99">
        <w:fldChar w:fldCharType="begin"/>
      </w:r>
      <w:r w:rsidR="00F918E8" w:rsidRPr="006D0F99">
        <w:instrText xml:space="preserve"> ADDIN ZOTERO_BIBL {"uncited":[],"omitted":[],"custom":[]} CSL_BIBLIOGRAPHY </w:instrText>
      </w:r>
      <w:r w:rsidR="00727A8D" w:rsidRPr="006D0F99">
        <w:fldChar w:fldCharType="separate"/>
      </w:r>
    </w:p>
    <w:p w14:paraId="795FF4DA" w14:textId="5F6CF503" w:rsidR="005C61D2" w:rsidRPr="006D0F99" w:rsidRDefault="002F5A31" w:rsidP="00D74B6D">
      <w:r w:rsidRPr="006D0F99">
        <w:t>[2] Bawany, N. Z., Shamsi, J. A., &amp; Salah, K. (2017). DDoS attack detection and mitigation using SDN: methods, practices, and solutions. Arabian Journal for Science and Engineering, 42, 425-441.</w:t>
      </w:r>
    </w:p>
    <w:p w14:paraId="1DA139F0" w14:textId="2958A6C1" w:rsidR="00172043" w:rsidRPr="006D0F99" w:rsidRDefault="00172043" w:rsidP="00D74B6D">
      <w:r w:rsidRPr="006D0F99">
        <w:t>[3] Iman Sharafaldin, Arash Habibi Lashkari and Ali A. Ghorbani. Toward Generating a New Intrusion Detection Dataset and Intrusion Traffic Characterization. 2018</w:t>
      </w:r>
    </w:p>
    <w:p w14:paraId="642F9160" w14:textId="6DD30C7B" w:rsidR="005C61D2" w:rsidRPr="006D0F99" w:rsidRDefault="00250B38" w:rsidP="00D74B6D">
      <w:r w:rsidRPr="006D0F99">
        <w:t xml:space="preserve">[4] Alaa Taima Albu-Salih. Performance Evaluation of Ryu Controller in Software Defined Networks. </w:t>
      </w:r>
      <w:r w:rsidR="00C0055C" w:rsidRPr="006D0F99">
        <w:t>2019</w:t>
      </w:r>
    </w:p>
    <w:p w14:paraId="6EB93802" w14:textId="56911479" w:rsidR="00BF539D" w:rsidRPr="006D0F99" w:rsidRDefault="00727A8D" w:rsidP="00D74B6D">
      <w:r w:rsidRPr="006D0F99">
        <w:fldChar w:fldCharType="end"/>
      </w:r>
      <w:r w:rsidR="00BF539D" w:rsidRPr="006D0F99">
        <w:t>[</w:t>
      </w:r>
      <w:r w:rsidR="00973489" w:rsidRPr="006D0F99">
        <w:t>5</w:t>
      </w:r>
      <w:r w:rsidR="00BF539D" w:rsidRPr="006D0F99">
        <w:t>] A. Fadlil, I. Riadi, and S. Aji, “Review of detection DDOS attack detection using naive bayes classifier for network forensics,”</w:t>
      </w:r>
      <w:r w:rsidR="00E7414E">
        <w:t xml:space="preserve"> </w:t>
      </w:r>
      <w:r w:rsidR="00BF539D" w:rsidRPr="006D0F99">
        <w:t>Bulletin of Electrical Engineering and Informatics, vol. 6, no. 2, pp. 140–148, Jun. 2017, doi: 10.11591/eei.v6i2.605.</w:t>
      </w:r>
    </w:p>
    <w:p w14:paraId="2FBCBA95" w14:textId="50E1CE22" w:rsidR="00BF539D" w:rsidRPr="006D0F99" w:rsidRDefault="00BF539D" w:rsidP="00D74B6D">
      <w:r w:rsidRPr="006D0F99">
        <w:t>[</w:t>
      </w:r>
      <w:r w:rsidR="00973489" w:rsidRPr="006D0F99">
        <w:t>6</w:t>
      </w:r>
      <w:r w:rsidRPr="006D0F99">
        <w:t>] R. Vijayasarathy, S. V. Raghavan, and B. Ravindran, “A system approach to network modeling for DDoS detection using a NaiveBayesian classifier,” in 2011 Third International Conference on Communication Systems and Networks (COMSNETS 2011), Jan.</w:t>
      </w:r>
      <w:r w:rsidR="00E7414E">
        <w:t xml:space="preserve"> </w:t>
      </w:r>
      <w:r w:rsidRPr="006D0F99">
        <w:t>2011, pp. 1–10, doi:</w:t>
      </w:r>
      <w:r w:rsidR="00E7414E">
        <w:t xml:space="preserve"> </w:t>
      </w:r>
      <w:r w:rsidRPr="006D0F99">
        <w:t>10.1109/COMSNETS.2011.5716474.</w:t>
      </w:r>
    </w:p>
    <w:p w14:paraId="426749F6" w14:textId="3CBD8E8D" w:rsidR="00BF539D" w:rsidRPr="006D0F99" w:rsidRDefault="00BF539D" w:rsidP="00D74B6D">
      <w:r w:rsidRPr="006D0F99">
        <w:t>[</w:t>
      </w:r>
      <w:r w:rsidR="00973489" w:rsidRPr="006D0F99">
        <w:t>7</w:t>
      </w:r>
      <w:r w:rsidRPr="006D0F99">
        <w:t>] J. Ye, X. Cheng, J. Zhu, L. Feng, and L. Song, “A DDoS attack detection method based on SVM in software defined network,”</w:t>
      </w:r>
      <w:r w:rsidR="000855FD">
        <w:t xml:space="preserve"> </w:t>
      </w:r>
      <w:r w:rsidRPr="006D0F99">
        <w:t>Security and Communication Networks, pp. 1–8, 2018, doi: 10.1155/2018/9804061.</w:t>
      </w:r>
    </w:p>
    <w:p w14:paraId="7B02D2EB" w14:textId="771DF709" w:rsidR="00BF539D" w:rsidRPr="006D0F99" w:rsidRDefault="00BF539D" w:rsidP="00D74B6D">
      <w:r w:rsidRPr="006D0F99">
        <w:t>[</w:t>
      </w:r>
      <w:r w:rsidR="00973489" w:rsidRPr="006D0F99">
        <w:t>8</w:t>
      </w:r>
      <w:r w:rsidRPr="006D0F99">
        <w:t>] G. Lucky, F. Jjunju, and A. Marshall, “A lightweight decision-tree algorithm for detecting DDoS flooding attacks,” in 2020 IEEE</w:t>
      </w:r>
      <w:r w:rsidR="000855FD">
        <w:t xml:space="preserve"> </w:t>
      </w:r>
      <w:r w:rsidRPr="006D0F99">
        <w:t>20th International Conference on Software Quality, Reliability and Security Companion (QRS-C), Dec. 2020, pp. 382–389, doi:</w:t>
      </w:r>
      <w:r w:rsidR="000855FD">
        <w:t xml:space="preserve"> </w:t>
      </w:r>
      <w:r w:rsidRPr="006D0F99">
        <w:t>10.1109/QRS-C51114.2020.00072.</w:t>
      </w:r>
    </w:p>
    <w:p w14:paraId="7C4293DF" w14:textId="51A5AF64" w:rsidR="00BF539D" w:rsidRPr="006D0F99" w:rsidRDefault="00BF539D" w:rsidP="00D74B6D">
      <w:r w:rsidRPr="006D0F99">
        <w:t>[</w:t>
      </w:r>
      <w:r w:rsidR="00973489" w:rsidRPr="006D0F99">
        <w:t>9</w:t>
      </w:r>
      <w:r w:rsidRPr="006D0F99">
        <w:t>] N. A. Putri, D. Stiawan, A. Heryanto, T. W. Septian, L. Siregar, and R. Budiarto, “Denial of service attack visualization with</w:t>
      </w:r>
      <w:r w:rsidR="000855FD">
        <w:t xml:space="preserve"> </w:t>
      </w:r>
      <w:r w:rsidRPr="006D0F99">
        <w:t>clustering using K-means algorithm,” in 2017 International Conference on Electrical Engineering and Computer Science (ICECOS), Aug. 2017, pp. 177–183, doi: 10.1109/ICECOS.2017.8167129</w:t>
      </w:r>
    </w:p>
    <w:p w14:paraId="5D7649B9" w14:textId="046D0FDF" w:rsidR="00BF539D" w:rsidRPr="006D0F99" w:rsidRDefault="00BF539D" w:rsidP="00D74B6D">
      <w:r w:rsidRPr="006D0F99">
        <w:t>[</w:t>
      </w:r>
      <w:r w:rsidR="008A4BA6" w:rsidRPr="006D0F99">
        <w:t>10</w:t>
      </w:r>
      <w:r w:rsidRPr="006D0F99">
        <w:t>] A. Chaudhary and G. Shrimal, “Intrusion detection system based on genetic algorithm for detection of distribution denial of</w:t>
      </w:r>
      <w:r w:rsidR="000855FD">
        <w:t xml:space="preserve"> </w:t>
      </w:r>
      <w:r w:rsidRPr="006D0F99">
        <w:t>service attacks in MANETs,” in Proceedings of International Conference on Sustainable Computing in Science, Technology and</w:t>
      </w:r>
      <w:r w:rsidR="000855FD">
        <w:t xml:space="preserve"> </w:t>
      </w:r>
      <w:r w:rsidRPr="006D0F99">
        <w:t>Management (SUSCOM), Amity University Rajasthan, Jaipur-India, 2019, pp. 370–377, doi: 10.2139/ssrn.3351807.</w:t>
      </w:r>
    </w:p>
    <w:p w14:paraId="2D1182A2" w14:textId="6430F61E" w:rsidR="00BF539D" w:rsidRPr="006D0F99" w:rsidRDefault="00BF539D" w:rsidP="00D74B6D">
      <w:r w:rsidRPr="006D0F99">
        <w:t>[</w:t>
      </w:r>
      <w:r w:rsidR="008A4BA6" w:rsidRPr="006D0F99">
        <w:t>11</w:t>
      </w:r>
      <w:r w:rsidRPr="006D0F99">
        <w:t>] V. N. Vapnik, “An overview of statistical learning theory,” IEEE Transactions on Neural Networks, vol. 10, no. 5, pp. 988–999,</w:t>
      </w:r>
      <w:r w:rsidR="000855FD">
        <w:t xml:space="preserve"> </w:t>
      </w:r>
      <w:r w:rsidRPr="006D0F99">
        <w:t>1999, doi: 10.1109/72.788640.</w:t>
      </w:r>
    </w:p>
    <w:p w14:paraId="0B79F5D9" w14:textId="37E3CB03" w:rsidR="00BF539D" w:rsidRPr="006D0F99" w:rsidRDefault="00BF539D" w:rsidP="00D74B6D">
      <w:r w:rsidRPr="006D0F99">
        <w:t>[</w:t>
      </w:r>
      <w:r w:rsidR="008A4BA6" w:rsidRPr="006D0F99">
        <w:t>12</w:t>
      </w:r>
      <w:r w:rsidRPr="006D0F99">
        <w:t>] T. Subbulakshmi, P. Parameswaran, C. Parthiban, M. Mariselvi, J. A. Anusha, and G. Mahalakshmi, “A unified approach for</w:t>
      </w:r>
      <w:r w:rsidR="000855FD">
        <w:t xml:space="preserve"> </w:t>
      </w:r>
      <w:r w:rsidRPr="006D0F99">
        <w:t>detection and prevention of ddos attacks using enhanced support vector machines and filtering mechanisms,” ICTACT Journal on</w:t>
      </w:r>
      <w:r w:rsidR="000855FD">
        <w:t xml:space="preserve"> </w:t>
      </w:r>
      <w:r w:rsidRPr="006D0F99">
        <w:lastRenderedPageBreak/>
        <w:t>Communication Technology, vol. 4, no. 2, pp. 737–743, Jun. 2013, doi:</w:t>
      </w:r>
      <w:r w:rsidR="000855FD">
        <w:t xml:space="preserve"> </w:t>
      </w:r>
      <w:r w:rsidRPr="006D0F99">
        <w:t>10.21917/ijct.2013.0105.</w:t>
      </w:r>
    </w:p>
    <w:p w14:paraId="08E2B897" w14:textId="1DCC1225" w:rsidR="00BF539D" w:rsidRPr="006D0F99" w:rsidRDefault="00BF539D" w:rsidP="00D74B6D">
      <w:r w:rsidRPr="006D0F99">
        <w:t>[</w:t>
      </w:r>
      <w:r w:rsidR="008A4BA6" w:rsidRPr="006D0F99">
        <w:t>13</w:t>
      </w:r>
      <w:r w:rsidRPr="006D0F99">
        <w:t>] J. Singh and M. J. Nene, “A survey on machine learning techniques for intrusion detection systems,” International Journal of</w:t>
      </w:r>
      <w:r w:rsidR="000855FD">
        <w:t xml:space="preserve"> </w:t>
      </w:r>
      <w:r w:rsidRPr="006D0F99">
        <w:t>Advanced Research in Computer and Communication Engineering, vol. 2, no. 11, pp. 4349–4355, 2013.</w:t>
      </w:r>
    </w:p>
    <w:p w14:paraId="465A01EC" w14:textId="1279229D" w:rsidR="00BF539D" w:rsidRPr="006D0F99" w:rsidRDefault="00BF539D" w:rsidP="00D74B6D">
      <w:r w:rsidRPr="006D0F99">
        <w:t>[</w:t>
      </w:r>
      <w:r w:rsidR="008A4BA6" w:rsidRPr="006D0F99">
        <w:t>14</w:t>
      </w:r>
      <w:r w:rsidRPr="006D0F99">
        <w:t>] M. Zekri, S. El Kafhali, N. Aboutabit, and Y. Saadi, “DDoS attack detection using machine learning techniques in cloud</w:t>
      </w:r>
      <w:r w:rsidR="000855FD">
        <w:t xml:space="preserve"> </w:t>
      </w:r>
      <w:r w:rsidRPr="006D0F99">
        <w:t>computing environments,” in 2017 3rd International Conference of Cloud Computing Technologies and Applications</w:t>
      </w:r>
      <w:r w:rsidR="000855FD">
        <w:t xml:space="preserve"> </w:t>
      </w:r>
      <w:r w:rsidRPr="006D0F99">
        <w:t>(CloudTech), Oct. 2017, pp. 1–7, doi: 10.1109/CloudTech.2017.8284731.</w:t>
      </w:r>
    </w:p>
    <w:p w14:paraId="11EB0092" w14:textId="66C292D6" w:rsidR="00BF539D" w:rsidRPr="006D0F99" w:rsidRDefault="00BF539D" w:rsidP="00D74B6D">
      <w:r w:rsidRPr="006D0F99">
        <w:t>[</w:t>
      </w:r>
      <w:r w:rsidR="000855FD">
        <w:t>15</w:t>
      </w:r>
      <w:r w:rsidRPr="006D0F99">
        <w:t>] A. Nazir, “A comparative study of different artificial neural networks based intrusion detection systems,” International Journal of</w:t>
      </w:r>
      <w:r w:rsidR="000855FD">
        <w:t xml:space="preserve"> </w:t>
      </w:r>
      <w:r w:rsidRPr="006D0F99">
        <w:t>Scientific and Research Publications, vol. 3, no. 7, pp. 2250–3153, 2013, doi: 10.1.1.415.1490.</w:t>
      </w:r>
    </w:p>
    <w:p w14:paraId="28878500" w14:textId="53E41B4F" w:rsidR="00BF539D" w:rsidRPr="006D0F99" w:rsidRDefault="00BF539D" w:rsidP="00D74B6D">
      <w:r w:rsidRPr="006D0F99">
        <w:t>[</w:t>
      </w:r>
      <w:r w:rsidR="008A4BA6" w:rsidRPr="006D0F99">
        <w:t>1</w:t>
      </w:r>
      <w:r w:rsidR="000855FD">
        <w:t>6</w:t>
      </w:r>
      <w:r w:rsidRPr="006D0F99">
        <w:t>] A. Saied, R. E. Overill, and T. Radzik, “Detection of known and unknown DDoS attacks using Artificial Neural Networks,”</w:t>
      </w:r>
      <w:r w:rsidR="000855FD">
        <w:t xml:space="preserve"> </w:t>
      </w:r>
      <w:r w:rsidRPr="006D0F99">
        <w:t>Neurocomputing, vol. 172, pp. 385–393, Jan. 2016, doi: 10.1016/j.neucom.2015.04.101.</w:t>
      </w:r>
    </w:p>
    <w:p w14:paraId="6C8D467D" w14:textId="6985DD99" w:rsidR="00BF539D" w:rsidRPr="006D0F99" w:rsidRDefault="00BF539D" w:rsidP="00D74B6D">
      <w:r w:rsidRPr="006D0F99">
        <w:t>[</w:t>
      </w:r>
      <w:r w:rsidR="008A4BA6" w:rsidRPr="006D0F99">
        <w:t>1</w:t>
      </w:r>
      <w:r w:rsidR="000855FD">
        <w:t>7</w:t>
      </w:r>
      <w:r w:rsidRPr="006D0F99">
        <w:t>] E. Hodo et al., “Threat analysis of IoT networks using artificial neural network intrusion detection system,” in 2016 International</w:t>
      </w:r>
      <w:r w:rsidR="000855FD">
        <w:t xml:space="preserve"> </w:t>
      </w:r>
      <w:r w:rsidRPr="006D0F99">
        <w:t>Symposium on Networks, Computers and Communications (ISNCC), May 2016, pp. 1–6, doi: 10.1109/ISNCC.2016.7746067.</w:t>
      </w:r>
    </w:p>
    <w:p w14:paraId="5FBEB793" w14:textId="2C715081" w:rsidR="00BF539D" w:rsidRPr="006D0F99" w:rsidRDefault="00BF539D" w:rsidP="00D74B6D">
      <w:r w:rsidRPr="006D0F99">
        <w:t>[</w:t>
      </w:r>
      <w:r w:rsidR="008A4BA6" w:rsidRPr="006D0F99">
        <w:t>1</w:t>
      </w:r>
      <w:r w:rsidR="000855FD">
        <w:t>8</w:t>
      </w:r>
      <w:r w:rsidRPr="006D0F99">
        <w:t>] X. Hao, B. Meng, and K. Gu, “Detecting DDoS attack based on PSO clustering algorithm,” in Proceedings of the 2016 3</w:t>
      </w:r>
      <w:r w:rsidRPr="000855FD">
        <w:rPr>
          <w:vertAlign w:val="superscript"/>
        </w:rPr>
        <w:t>rd</w:t>
      </w:r>
      <w:r w:rsidR="000855FD">
        <w:t xml:space="preserve"> </w:t>
      </w:r>
      <w:r w:rsidRPr="006D0F99">
        <w:t>International Conference on Materials Engineering, Manufacturing Technology and Control, 2016, pp. 670–674, doi:</w:t>
      </w:r>
      <w:r w:rsidR="000855FD">
        <w:t xml:space="preserve"> </w:t>
      </w:r>
      <w:r w:rsidRPr="006D0F99">
        <w:t>10.2991/icmemtc-16.2016.133.</w:t>
      </w:r>
    </w:p>
    <w:p w14:paraId="0BB59CA7" w14:textId="79108567" w:rsidR="00BF539D" w:rsidRPr="006D0F99" w:rsidRDefault="00BF539D" w:rsidP="00D74B6D">
      <w:r w:rsidRPr="006D0F99">
        <w:t>[</w:t>
      </w:r>
      <w:r w:rsidR="008A4BA6" w:rsidRPr="006D0F99">
        <w:t>1</w:t>
      </w:r>
      <w:r w:rsidR="000855FD">
        <w:t>9</w:t>
      </w:r>
      <w:r w:rsidRPr="006D0F99">
        <w:t>] N. C. S. N. Iyengar and G. Ganapathy, “Chaotic theory based defensive mechanism against distributed denial of service attack in</w:t>
      </w:r>
      <w:r w:rsidR="000855FD">
        <w:t xml:space="preserve"> </w:t>
      </w:r>
      <w:r w:rsidRPr="006D0F99">
        <w:t>cloud computing environment,” International Journal of Security and Its Applications, vol. 9, no. 9, pp. 197–212, Sep. 2015, doi:</w:t>
      </w:r>
      <w:r w:rsidR="000855FD">
        <w:t xml:space="preserve"> </w:t>
      </w:r>
      <w:r w:rsidRPr="006D0F99">
        <w:t>10.14257/ijsia.2015.9.9.18.</w:t>
      </w:r>
    </w:p>
    <w:p w14:paraId="38D925A0" w14:textId="7D5F9CD3" w:rsidR="00BF539D" w:rsidRPr="006D0F99" w:rsidRDefault="00BF539D" w:rsidP="00D74B6D">
      <w:r w:rsidRPr="006D0F99">
        <w:t>[</w:t>
      </w:r>
      <w:r w:rsidR="000855FD">
        <w:t>20</w:t>
      </w:r>
      <w:r w:rsidRPr="006D0F99">
        <w:t>] C. Balarengadurai and S. Saraswathi, “Fuzzy based detection and prediction of DDoS attacks in IEEE 802.15. 4 low rate wireless</w:t>
      </w:r>
      <w:r w:rsidR="000855FD">
        <w:t xml:space="preserve"> </w:t>
      </w:r>
      <w:r w:rsidRPr="006D0F99">
        <w:t>personal area network,” International Journal of Computer Science Issues (IJCSI), vol. 10, no. 6, pp. 293–301, 2013.</w:t>
      </w:r>
    </w:p>
    <w:p w14:paraId="3F00E5E8" w14:textId="65F85830" w:rsidR="009527BD" w:rsidRPr="006D0F99" w:rsidRDefault="00BF539D" w:rsidP="00D74B6D">
      <w:r w:rsidRPr="006D0F99">
        <w:t>[</w:t>
      </w:r>
      <w:r w:rsidR="008A4BA6" w:rsidRPr="006D0F99">
        <w:t>2</w:t>
      </w:r>
      <w:r w:rsidR="000855FD">
        <w:t>1</w:t>
      </w:r>
      <w:r w:rsidRPr="006D0F99">
        <w:t>] P. G. Majeed and S. Kumar, “Genetic algorithms in intrusion detection systems: A survey,” International Journal of Innovation</w:t>
      </w:r>
      <w:r w:rsidR="000855FD">
        <w:t xml:space="preserve"> </w:t>
      </w:r>
      <w:r w:rsidRPr="006D0F99">
        <w:t>and Applied Studies, vol. 5, no. 3, pp. 233–240, 2014</w:t>
      </w:r>
    </w:p>
    <w:sectPr w:rsidR="009527BD" w:rsidRPr="006D0F99"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894B8" w14:textId="77777777" w:rsidR="0096250C" w:rsidRDefault="0096250C" w:rsidP="00453AB1">
      <w:r>
        <w:separator/>
      </w:r>
    </w:p>
  </w:endnote>
  <w:endnote w:type="continuationSeparator" w:id="0">
    <w:p w14:paraId="71D99F74" w14:textId="77777777" w:rsidR="0096250C" w:rsidRDefault="0096250C" w:rsidP="00453AB1">
      <w:r>
        <w:continuationSeparator/>
      </w:r>
    </w:p>
  </w:endnote>
  <w:endnote w:type="continuationNotice" w:id="1">
    <w:p w14:paraId="27522E52" w14:textId="77777777" w:rsidR="0096250C" w:rsidRDefault="009625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B8CBA" w14:textId="77777777" w:rsidR="0096250C" w:rsidRDefault="0096250C" w:rsidP="00453AB1">
      <w:r>
        <w:separator/>
      </w:r>
    </w:p>
  </w:footnote>
  <w:footnote w:type="continuationSeparator" w:id="0">
    <w:p w14:paraId="3178F78B" w14:textId="77777777" w:rsidR="0096250C" w:rsidRDefault="0096250C" w:rsidP="00453AB1">
      <w:r>
        <w:continuationSeparator/>
      </w:r>
    </w:p>
  </w:footnote>
  <w:footnote w:type="continuationNotice" w:id="1">
    <w:p w14:paraId="60DBBAD3" w14:textId="77777777" w:rsidR="0096250C" w:rsidRDefault="009625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683"/>
    <w:multiLevelType w:val="hybridMultilevel"/>
    <w:tmpl w:val="D5F256EA"/>
    <w:lvl w:ilvl="0" w:tplc="CA942F3C">
      <w:start w:val="1"/>
      <w:numFmt w:val="bullet"/>
      <w:lvlText w:val="-"/>
      <w:lvlJc w:val="left"/>
      <w:pPr>
        <w:ind w:left="1068"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D69E9"/>
    <w:multiLevelType w:val="hybridMultilevel"/>
    <w:tmpl w:val="ABB8411C"/>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86471"/>
    <w:multiLevelType w:val="hybridMultilevel"/>
    <w:tmpl w:val="4B929AFE"/>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E8410B"/>
    <w:multiLevelType w:val="hybridMultilevel"/>
    <w:tmpl w:val="FB0C9FE2"/>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35F468A"/>
    <w:multiLevelType w:val="hybridMultilevel"/>
    <w:tmpl w:val="96B07E36"/>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D33FB6"/>
    <w:multiLevelType w:val="hybridMultilevel"/>
    <w:tmpl w:val="77E640C0"/>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3826B7"/>
    <w:multiLevelType w:val="hybridMultilevel"/>
    <w:tmpl w:val="A238ADD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C3015E"/>
    <w:multiLevelType w:val="hybridMultilevel"/>
    <w:tmpl w:val="0B5E5142"/>
    <w:lvl w:ilvl="0" w:tplc="CA942F3C">
      <w:start w:val="1"/>
      <w:numFmt w:val="bullet"/>
      <w:lvlText w:val="-"/>
      <w:lvlJc w:val="left"/>
      <w:pPr>
        <w:ind w:left="1440"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ED064B"/>
    <w:multiLevelType w:val="hybridMultilevel"/>
    <w:tmpl w:val="4EDA9602"/>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D678B8"/>
    <w:multiLevelType w:val="hybridMultilevel"/>
    <w:tmpl w:val="81B4710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E371F7"/>
    <w:multiLevelType w:val="hybridMultilevel"/>
    <w:tmpl w:val="67EC4E0E"/>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EC940F1"/>
    <w:multiLevelType w:val="hybridMultilevel"/>
    <w:tmpl w:val="03DEC378"/>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4"/>
  </w:num>
  <w:num w:numId="2" w16cid:durableId="1808085581">
    <w:abstractNumId w:val="1"/>
  </w:num>
  <w:num w:numId="3" w16cid:durableId="1512911564">
    <w:abstractNumId w:val="14"/>
  </w:num>
  <w:num w:numId="4" w16cid:durableId="1154293648">
    <w:abstractNumId w:val="2"/>
  </w:num>
  <w:num w:numId="5" w16cid:durableId="1228108474">
    <w:abstractNumId w:val="3"/>
  </w:num>
  <w:num w:numId="6" w16cid:durableId="1565946913">
    <w:abstractNumId w:val="13"/>
  </w:num>
  <w:num w:numId="7" w16cid:durableId="796069478">
    <w:abstractNumId w:val="5"/>
  </w:num>
  <w:num w:numId="8" w16cid:durableId="1846282659">
    <w:abstractNumId w:val="9"/>
  </w:num>
  <w:num w:numId="9" w16cid:durableId="2024701060">
    <w:abstractNumId w:val="7"/>
  </w:num>
  <w:num w:numId="10" w16cid:durableId="145514767">
    <w:abstractNumId w:val="11"/>
  </w:num>
  <w:num w:numId="11" w16cid:durableId="1987127829">
    <w:abstractNumId w:val="6"/>
  </w:num>
  <w:num w:numId="12" w16cid:durableId="1433553460">
    <w:abstractNumId w:val="0"/>
  </w:num>
  <w:num w:numId="13" w16cid:durableId="881215938">
    <w:abstractNumId w:val="10"/>
  </w:num>
  <w:num w:numId="14" w16cid:durableId="1573345054">
    <w:abstractNumId w:val="12"/>
  </w:num>
  <w:num w:numId="15" w16cid:durableId="87851735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0CAC"/>
    <w:rsid w:val="00000E77"/>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1C9B"/>
    <w:rsid w:val="0002217D"/>
    <w:rsid w:val="000230C8"/>
    <w:rsid w:val="000231FF"/>
    <w:rsid w:val="000232B4"/>
    <w:rsid w:val="00024105"/>
    <w:rsid w:val="00024496"/>
    <w:rsid w:val="000301B4"/>
    <w:rsid w:val="00030708"/>
    <w:rsid w:val="000317F0"/>
    <w:rsid w:val="00031ED2"/>
    <w:rsid w:val="00031EEB"/>
    <w:rsid w:val="00031F05"/>
    <w:rsid w:val="00031FDC"/>
    <w:rsid w:val="00034AFA"/>
    <w:rsid w:val="00035B99"/>
    <w:rsid w:val="00040EB5"/>
    <w:rsid w:val="00043B5C"/>
    <w:rsid w:val="00044678"/>
    <w:rsid w:val="000558B5"/>
    <w:rsid w:val="000570A0"/>
    <w:rsid w:val="000575A9"/>
    <w:rsid w:val="00061022"/>
    <w:rsid w:val="000627B5"/>
    <w:rsid w:val="00065C4E"/>
    <w:rsid w:val="00066121"/>
    <w:rsid w:val="000665D4"/>
    <w:rsid w:val="000679B0"/>
    <w:rsid w:val="00067AB3"/>
    <w:rsid w:val="0007361C"/>
    <w:rsid w:val="00073FE9"/>
    <w:rsid w:val="00074C33"/>
    <w:rsid w:val="000753D5"/>
    <w:rsid w:val="0007657D"/>
    <w:rsid w:val="00077D66"/>
    <w:rsid w:val="000804E7"/>
    <w:rsid w:val="00080E1F"/>
    <w:rsid w:val="00081EA7"/>
    <w:rsid w:val="000823C0"/>
    <w:rsid w:val="00082D99"/>
    <w:rsid w:val="00083A8F"/>
    <w:rsid w:val="0008402C"/>
    <w:rsid w:val="00084968"/>
    <w:rsid w:val="000855FD"/>
    <w:rsid w:val="00085D35"/>
    <w:rsid w:val="000907EF"/>
    <w:rsid w:val="00091FAD"/>
    <w:rsid w:val="000923FE"/>
    <w:rsid w:val="00092475"/>
    <w:rsid w:val="0009391D"/>
    <w:rsid w:val="00094020"/>
    <w:rsid w:val="00094FE6"/>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C3BB5"/>
    <w:rsid w:val="000D1886"/>
    <w:rsid w:val="000D47A0"/>
    <w:rsid w:val="000D77D4"/>
    <w:rsid w:val="000D7EE6"/>
    <w:rsid w:val="000E0AA0"/>
    <w:rsid w:val="000E2182"/>
    <w:rsid w:val="000E33CB"/>
    <w:rsid w:val="000E4DC2"/>
    <w:rsid w:val="000E511A"/>
    <w:rsid w:val="000E52E8"/>
    <w:rsid w:val="000E68B6"/>
    <w:rsid w:val="000E6E4D"/>
    <w:rsid w:val="000F080C"/>
    <w:rsid w:val="000F09E7"/>
    <w:rsid w:val="000F0A67"/>
    <w:rsid w:val="000F3830"/>
    <w:rsid w:val="000F4A6A"/>
    <w:rsid w:val="000F7D43"/>
    <w:rsid w:val="001025F9"/>
    <w:rsid w:val="00102699"/>
    <w:rsid w:val="00102CC0"/>
    <w:rsid w:val="001032FB"/>
    <w:rsid w:val="0010371E"/>
    <w:rsid w:val="00104D00"/>
    <w:rsid w:val="00114100"/>
    <w:rsid w:val="00114D28"/>
    <w:rsid w:val="001154BA"/>
    <w:rsid w:val="00115628"/>
    <w:rsid w:val="00115F33"/>
    <w:rsid w:val="001164DB"/>
    <w:rsid w:val="00116504"/>
    <w:rsid w:val="001165FB"/>
    <w:rsid w:val="00116744"/>
    <w:rsid w:val="00116807"/>
    <w:rsid w:val="001175D7"/>
    <w:rsid w:val="00124585"/>
    <w:rsid w:val="00125477"/>
    <w:rsid w:val="0012603D"/>
    <w:rsid w:val="00131BFE"/>
    <w:rsid w:val="001321C0"/>
    <w:rsid w:val="00132777"/>
    <w:rsid w:val="001330D5"/>
    <w:rsid w:val="00135B3E"/>
    <w:rsid w:val="00135CD7"/>
    <w:rsid w:val="001404FB"/>
    <w:rsid w:val="00141512"/>
    <w:rsid w:val="00143182"/>
    <w:rsid w:val="001478DC"/>
    <w:rsid w:val="00152204"/>
    <w:rsid w:val="001564A9"/>
    <w:rsid w:val="00157C09"/>
    <w:rsid w:val="00161F49"/>
    <w:rsid w:val="0016452A"/>
    <w:rsid w:val="00166DC0"/>
    <w:rsid w:val="00171F4D"/>
    <w:rsid w:val="00172043"/>
    <w:rsid w:val="001753B2"/>
    <w:rsid w:val="00175C0A"/>
    <w:rsid w:val="0017700C"/>
    <w:rsid w:val="00177980"/>
    <w:rsid w:val="00180736"/>
    <w:rsid w:val="00183877"/>
    <w:rsid w:val="0018400B"/>
    <w:rsid w:val="00187FA6"/>
    <w:rsid w:val="0019042E"/>
    <w:rsid w:val="0019113C"/>
    <w:rsid w:val="00191908"/>
    <w:rsid w:val="001949A2"/>
    <w:rsid w:val="00195FBA"/>
    <w:rsid w:val="001A1498"/>
    <w:rsid w:val="001A2B89"/>
    <w:rsid w:val="001A3ABE"/>
    <w:rsid w:val="001A48C1"/>
    <w:rsid w:val="001B1CF0"/>
    <w:rsid w:val="001B2914"/>
    <w:rsid w:val="001B4CCF"/>
    <w:rsid w:val="001B5702"/>
    <w:rsid w:val="001B6392"/>
    <w:rsid w:val="001C2785"/>
    <w:rsid w:val="001C2C1F"/>
    <w:rsid w:val="001C2C80"/>
    <w:rsid w:val="001C2F98"/>
    <w:rsid w:val="001C2FF0"/>
    <w:rsid w:val="001C4E26"/>
    <w:rsid w:val="001C5A5E"/>
    <w:rsid w:val="001C5B05"/>
    <w:rsid w:val="001D0F7B"/>
    <w:rsid w:val="001D0F8D"/>
    <w:rsid w:val="001D2645"/>
    <w:rsid w:val="001D3B06"/>
    <w:rsid w:val="001D3D77"/>
    <w:rsid w:val="001D49C3"/>
    <w:rsid w:val="001D797C"/>
    <w:rsid w:val="001D7AC6"/>
    <w:rsid w:val="001E1B2C"/>
    <w:rsid w:val="001E1F7E"/>
    <w:rsid w:val="001E2722"/>
    <w:rsid w:val="001E2A66"/>
    <w:rsid w:val="001E7691"/>
    <w:rsid w:val="001F1BF0"/>
    <w:rsid w:val="001F2541"/>
    <w:rsid w:val="001F2977"/>
    <w:rsid w:val="001F4285"/>
    <w:rsid w:val="001F498B"/>
    <w:rsid w:val="00201249"/>
    <w:rsid w:val="00203AFF"/>
    <w:rsid w:val="002059F5"/>
    <w:rsid w:val="00206876"/>
    <w:rsid w:val="00207DC2"/>
    <w:rsid w:val="002110C7"/>
    <w:rsid w:val="00211478"/>
    <w:rsid w:val="0021392B"/>
    <w:rsid w:val="00221912"/>
    <w:rsid w:val="00221E3F"/>
    <w:rsid w:val="0022210B"/>
    <w:rsid w:val="002250C7"/>
    <w:rsid w:val="002267A7"/>
    <w:rsid w:val="002267DA"/>
    <w:rsid w:val="00227D7A"/>
    <w:rsid w:val="002317AF"/>
    <w:rsid w:val="00232D1D"/>
    <w:rsid w:val="0023338E"/>
    <w:rsid w:val="00233AC9"/>
    <w:rsid w:val="00233B36"/>
    <w:rsid w:val="00237482"/>
    <w:rsid w:val="00237BE3"/>
    <w:rsid w:val="00241A59"/>
    <w:rsid w:val="00241DE4"/>
    <w:rsid w:val="00242D57"/>
    <w:rsid w:val="002435AA"/>
    <w:rsid w:val="00243F77"/>
    <w:rsid w:val="002469A3"/>
    <w:rsid w:val="002470DA"/>
    <w:rsid w:val="00250B38"/>
    <w:rsid w:val="00251C84"/>
    <w:rsid w:val="00252F26"/>
    <w:rsid w:val="0025385E"/>
    <w:rsid w:val="00253BD6"/>
    <w:rsid w:val="00254073"/>
    <w:rsid w:val="002541C5"/>
    <w:rsid w:val="00255160"/>
    <w:rsid w:val="00256322"/>
    <w:rsid w:val="00257377"/>
    <w:rsid w:val="0026089B"/>
    <w:rsid w:val="002613BD"/>
    <w:rsid w:val="00264743"/>
    <w:rsid w:val="0026479B"/>
    <w:rsid w:val="00264DA8"/>
    <w:rsid w:val="0027034D"/>
    <w:rsid w:val="00270A03"/>
    <w:rsid w:val="00272CE6"/>
    <w:rsid w:val="00275D29"/>
    <w:rsid w:val="0028077D"/>
    <w:rsid w:val="002810BC"/>
    <w:rsid w:val="00281A50"/>
    <w:rsid w:val="00287A93"/>
    <w:rsid w:val="00291721"/>
    <w:rsid w:val="00293248"/>
    <w:rsid w:val="00293D0F"/>
    <w:rsid w:val="0029424B"/>
    <w:rsid w:val="00294BED"/>
    <w:rsid w:val="002959B4"/>
    <w:rsid w:val="00297C8B"/>
    <w:rsid w:val="002A0349"/>
    <w:rsid w:val="002A1F20"/>
    <w:rsid w:val="002A21D4"/>
    <w:rsid w:val="002A2B53"/>
    <w:rsid w:val="002A3C36"/>
    <w:rsid w:val="002A4444"/>
    <w:rsid w:val="002A597B"/>
    <w:rsid w:val="002A59BE"/>
    <w:rsid w:val="002A6383"/>
    <w:rsid w:val="002A7A31"/>
    <w:rsid w:val="002A7D18"/>
    <w:rsid w:val="002B00F1"/>
    <w:rsid w:val="002B20A3"/>
    <w:rsid w:val="002B22D5"/>
    <w:rsid w:val="002B6D6E"/>
    <w:rsid w:val="002B7A92"/>
    <w:rsid w:val="002C03C9"/>
    <w:rsid w:val="002C058F"/>
    <w:rsid w:val="002C18F3"/>
    <w:rsid w:val="002C1EDA"/>
    <w:rsid w:val="002C2E8D"/>
    <w:rsid w:val="002C3297"/>
    <w:rsid w:val="002C3653"/>
    <w:rsid w:val="002C3857"/>
    <w:rsid w:val="002C7D83"/>
    <w:rsid w:val="002C7ECF"/>
    <w:rsid w:val="002D0750"/>
    <w:rsid w:val="002D101E"/>
    <w:rsid w:val="002D14A7"/>
    <w:rsid w:val="002D1B0B"/>
    <w:rsid w:val="002D237A"/>
    <w:rsid w:val="002D3080"/>
    <w:rsid w:val="002D3AF2"/>
    <w:rsid w:val="002D4934"/>
    <w:rsid w:val="002D59A1"/>
    <w:rsid w:val="002D5A46"/>
    <w:rsid w:val="002D5C76"/>
    <w:rsid w:val="002D7E6E"/>
    <w:rsid w:val="002E0DCA"/>
    <w:rsid w:val="002E12DC"/>
    <w:rsid w:val="002E2986"/>
    <w:rsid w:val="002E4EC4"/>
    <w:rsid w:val="002E6110"/>
    <w:rsid w:val="002E666C"/>
    <w:rsid w:val="002F0D87"/>
    <w:rsid w:val="002F12D4"/>
    <w:rsid w:val="002F2024"/>
    <w:rsid w:val="002F3103"/>
    <w:rsid w:val="002F35F9"/>
    <w:rsid w:val="002F52FD"/>
    <w:rsid w:val="002F576F"/>
    <w:rsid w:val="002F5A31"/>
    <w:rsid w:val="002F5F7B"/>
    <w:rsid w:val="00300BF6"/>
    <w:rsid w:val="003017B5"/>
    <w:rsid w:val="00301F3C"/>
    <w:rsid w:val="003031C5"/>
    <w:rsid w:val="00304086"/>
    <w:rsid w:val="0030420D"/>
    <w:rsid w:val="0030609C"/>
    <w:rsid w:val="003061E1"/>
    <w:rsid w:val="00307464"/>
    <w:rsid w:val="003103D4"/>
    <w:rsid w:val="003138C4"/>
    <w:rsid w:val="0031711A"/>
    <w:rsid w:val="003218FF"/>
    <w:rsid w:val="00321ACA"/>
    <w:rsid w:val="00322190"/>
    <w:rsid w:val="00322D67"/>
    <w:rsid w:val="00322F09"/>
    <w:rsid w:val="00325192"/>
    <w:rsid w:val="00325904"/>
    <w:rsid w:val="00326277"/>
    <w:rsid w:val="00327F43"/>
    <w:rsid w:val="00332ED5"/>
    <w:rsid w:val="00332F6E"/>
    <w:rsid w:val="00334CD9"/>
    <w:rsid w:val="00334DF1"/>
    <w:rsid w:val="00335409"/>
    <w:rsid w:val="003405A3"/>
    <w:rsid w:val="00341600"/>
    <w:rsid w:val="00341ADA"/>
    <w:rsid w:val="00342E73"/>
    <w:rsid w:val="003435AB"/>
    <w:rsid w:val="00345DC4"/>
    <w:rsid w:val="003470C7"/>
    <w:rsid w:val="00347391"/>
    <w:rsid w:val="003502ED"/>
    <w:rsid w:val="00351851"/>
    <w:rsid w:val="0035504E"/>
    <w:rsid w:val="00355416"/>
    <w:rsid w:val="00355638"/>
    <w:rsid w:val="003561A1"/>
    <w:rsid w:val="003611B1"/>
    <w:rsid w:val="00362853"/>
    <w:rsid w:val="00367D1D"/>
    <w:rsid w:val="00371661"/>
    <w:rsid w:val="003720FA"/>
    <w:rsid w:val="0037409F"/>
    <w:rsid w:val="003767EA"/>
    <w:rsid w:val="00376CB0"/>
    <w:rsid w:val="00380E70"/>
    <w:rsid w:val="003818D0"/>
    <w:rsid w:val="00383875"/>
    <w:rsid w:val="00387024"/>
    <w:rsid w:val="0039076A"/>
    <w:rsid w:val="00390CDA"/>
    <w:rsid w:val="00392238"/>
    <w:rsid w:val="00394013"/>
    <w:rsid w:val="00395A91"/>
    <w:rsid w:val="003978BA"/>
    <w:rsid w:val="00397F1D"/>
    <w:rsid w:val="003A0E42"/>
    <w:rsid w:val="003A0E4B"/>
    <w:rsid w:val="003A25A9"/>
    <w:rsid w:val="003A3043"/>
    <w:rsid w:val="003A45F7"/>
    <w:rsid w:val="003A529D"/>
    <w:rsid w:val="003A7194"/>
    <w:rsid w:val="003B0F1C"/>
    <w:rsid w:val="003B29C0"/>
    <w:rsid w:val="003B643D"/>
    <w:rsid w:val="003C282F"/>
    <w:rsid w:val="003C45D9"/>
    <w:rsid w:val="003C46B8"/>
    <w:rsid w:val="003C4B60"/>
    <w:rsid w:val="003C69F2"/>
    <w:rsid w:val="003D0ABC"/>
    <w:rsid w:val="003D1F1E"/>
    <w:rsid w:val="003D41D4"/>
    <w:rsid w:val="003D44C3"/>
    <w:rsid w:val="003D4A95"/>
    <w:rsid w:val="003D5926"/>
    <w:rsid w:val="003E1024"/>
    <w:rsid w:val="003E2446"/>
    <w:rsid w:val="003E4918"/>
    <w:rsid w:val="003E7CCF"/>
    <w:rsid w:val="003F2259"/>
    <w:rsid w:val="003F2557"/>
    <w:rsid w:val="003F5F92"/>
    <w:rsid w:val="003F6DE4"/>
    <w:rsid w:val="004012A1"/>
    <w:rsid w:val="004012C9"/>
    <w:rsid w:val="0040197E"/>
    <w:rsid w:val="00402379"/>
    <w:rsid w:val="004023E9"/>
    <w:rsid w:val="004062A7"/>
    <w:rsid w:val="00406F7A"/>
    <w:rsid w:val="00410C74"/>
    <w:rsid w:val="00412093"/>
    <w:rsid w:val="00412775"/>
    <w:rsid w:val="00412A99"/>
    <w:rsid w:val="00413883"/>
    <w:rsid w:val="00414E52"/>
    <w:rsid w:val="00415064"/>
    <w:rsid w:val="0041523E"/>
    <w:rsid w:val="00415CA2"/>
    <w:rsid w:val="00415CF8"/>
    <w:rsid w:val="00417A63"/>
    <w:rsid w:val="00421001"/>
    <w:rsid w:val="00422476"/>
    <w:rsid w:val="00422D8F"/>
    <w:rsid w:val="00427497"/>
    <w:rsid w:val="004314AE"/>
    <w:rsid w:val="004317AB"/>
    <w:rsid w:val="004320AC"/>
    <w:rsid w:val="004340C9"/>
    <w:rsid w:val="00434B9A"/>
    <w:rsid w:val="0043571C"/>
    <w:rsid w:val="0043654A"/>
    <w:rsid w:val="00437413"/>
    <w:rsid w:val="00440E25"/>
    <w:rsid w:val="00441E65"/>
    <w:rsid w:val="004458CB"/>
    <w:rsid w:val="00445F43"/>
    <w:rsid w:val="00446731"/>
    <w:rsid w:val="00447175"/>
    <w:rsid w:val="00450258"/>
    <w:rsid w:val="00450E41"/>
    <w:rsid w:val="00451BD0"/>
    <w:rsid w:val="00453AB1"/>
    <w:rsid w:val="00454614"/>
    <w:rsid w:val="00455AAF"/>
    <w:rsid w:val="0045655F"/>
    <w:rsid w:val="0046008B"/>
    <w:rsid w:val="00460803"/>
    <w:rsid w:val="00460F14"/>
    <w:rsid w:val="0046269A"/>
    <w:rsid w:val="00462AA4"/>
    <w:rsid w:val="004642D6"/>
    <w:rsid w:val="0046645C"/>
    <w:rsid w:val="004667D2"/>
    <w:rsid w:val="00471711"/>
    <w:rsid w:val="00472477"/>
    <w:rsid w:val="0047257A"/>
    <w:rsid w:val="00474368"/>
    <w:rsid w:val="00475B4D"/>
    <w:rsid w:val="00477B06"/>
    <w:rsid w:val="00480EE1"/>
    <w:rsid w:val="00483A55"/>
    <w:rsid w:val="00484005"/>
    <w:rsid w:val="004840CB"/>
    <w:rsid w:val="00484E58"/>
    <w:rsid w:val="00491D4A"/>
    <w:rsid w:val="00493D2F"/>
    <w:rsid w:val="00494FC4"/>
    <w:rsid w:val="00496379"/>
    <w:rsid w:val="004964EE"/>
    <w:rsid w:val="004968AB"/>
    <w:rsid w:val="004A08FE"/>
    <w:rsid w:val="004A3BF3"/>
    <w:rsid w:val="004A4EB7"/>
    <w:rsid w:val="004A559B"/>
    <w:rsid w:val="004A7C39"/>
    <w:rsid w:val="004B14F0"/>
    <w:rsid w:val="004B1FB6"/>
    <w:rsid w:val="004B29B1"/>
    <w:rsid w:val="004B4764"/>
    <w:rsid w:val="004B4A47"/>
    <w:rsid w:val="004B4CCE"/>
    <w:rsid w:val="004B5514"/>
    <w:rsid w:val="004B5A4D"/>
    <w:rsid w:val="004B7644"/>
    <w:rsid w:val="004B79EB"/>
    <w:rsid w:val="004C1B97"/>
    <w:rsid w:val="004C3584"/>
    <w:rsid w:val="004C41D9"/>
    <w:rsid w:val="004C5AFB"/>
    <w:rsid w:val="004C654D"/>
    <w:rsid w:val="004C6A89"/>
    <w:rsid w:val="004C6C54"/>
    <w:rsid w:val="004C7CB0"/>
    <w:rsid w:val="004D0686"/>
    <w:rsid w:val="004D1361"/>
    <w:rsid w:val="004D2B86"/>
    <w:rsid w:val="004D328A"/>
    <w:rsid w:val="004E02D8"/>
    <w:rsid w:val="004E0A3F"/>
    <w:rsid w:val="004E15DE"/>
    <w:rsid w:val="004E19A7"/>
    <w:rsid w:val="004E34E9"/>
    <w:rsid w:val="004E3C16"/>
    <w:rsid w:val="004E3E78"/>
    <w:rsid w:val="004E597B"/>
    <w:rsid w:val="004E7839"/>
    <w:rsid w:val="004F5BE9"/>
    <w:rsid w:val="004F68FF"/>
    <w:rsid w:val="004F79A0"/>
    <w:rsid w:val="00500887"/>
    <w:rsid w:val="00500916"/>
    <w:rsid w:val="00500E77"/>
    <w:rsid w:val="0050258B"/>
    <w:rsid w:val="005026D4"/>
    <w:rsid w:val="005029AE"/>
    <w:rsid w:val="00502CEE"/>
    <w:rsid w:val="005042AC"/>
    <w:rsid w:val="00504CE8"/>
    <w:rsid w:val="005061BF"/>
    <w:rsid w:val="005100BB"/>
    <w:rsid w:val="005125B8"/>
    <w:rsid w:val="00512D4B"/>
    <w:rsid w:val="00515578"/>
    <w:rsid w:val="00515D8C"/>
    <w:rsid w:val="00521510"/>
    <w:rsid w:val="00522EDD"/>
    <w:rsid w:val="00523598"/>
    <w:rsid w:val="005251C9"/>
    <w:rsid w:val="00525FBA"/>
    <w:rsid w:val="00531D29"/>
    <w:rsid w:val="00532005"/>
    <w:rsid w:val="005328EE"/>
    <w:rsid w:val="00533646"/>
    <w:rsid w:val="0053420B"/>
    <w:rsid w:val="00534730"/>
    <w:rsid w:val="00534C3F"/>
    <w:rsid w:val="00534F27"/>
    <w:rsid w:val="00535EA9"/>
    <w:rsid w:val="00537F11"/>
    <w:rsid w:val="005432E0"/>
    <w:rsid w:val="00546D2F"/>
    <w:rsid w:val="0054741E"/>
    <w:rsid w:val="005506DF"/>
    <w:rsid w:val="005508B8"/>
    <w:rsid w:val="005515AE"/>
    <w:rsid w:val="0055175B"/>
    <w:rsid w:val="0055201C"/>
    <w:rsid w:val="00552398"/>
    <w:rsid w:val="005530F2"/>
    <w:rsid w:val="00554B6A"/>
    <w:rsid w:val="005555B4"/>
    <w:rsid w:val="005567E7"/>
    <w:rsid w:val="00557095"/>
    <w:rsid w:val="00557C02"/>
    <w:rsid w:val="00557D50"/>
    <w:rsid w:val="00557FCB"/>
    <w:rsid w:val="005601E0"/>
    <w:rsid w:val="00561DBC"/>
    <w:rsid w:val="00562A79"/>
    <w:rsid w:val="00563A9A"/>
    <w:rsid w:val="005648B8"/>
    <w:rsid w:val="005650E6"/>
    <w:rsid w:val="00566BD8"/>
    <w:rsid w:val="005671B4"/>
    <w:rsid w:val="005706B9"/>
    <w:rsid w:val="0057139F"/>
    <w:rsid w:val="0057688E"/>
    <w:rsid w:val="0058019B"/>
    <w:rsid w:val="00580A4C"/>
    <w:rsid w:val="00581241"/>
    <w:rsid w:val="0058134B"/>
    <w:rsid w:val="00583B74"/>
    <w:rsid w:val="00586B53"/>
    <w:rsid w:val="00590FD9"/>
    <w:rsid w:val="005951E0"/>
    <w:rsid w:val="00596161"/>
    <w:rsid w:val="00596856"/>
    <w:rsid w:val="0059688D"/>
    <w:rsid w:val="00597AD0"/>
    <w:rsid w:val="005A342D"/>
    <w:rsid w:val="005A3660"/>
    <w:rsid w:val="005A5EF5"/>
    <w:rsid w:val="005A7F73"/>
    <w:rsid w:val="005B225F"/>
    <w:rsid w:val="005B2BEB"/>
    <w:rsid w:val="005B4E18"/>
    <w:rsid w:val="005B615F"/>
    <w:rsid w:val="005B7259"/>
    <w:rsid w:val="005B7E05"/>
    <w:rsid w:val="005C07A7"/>
    <w:rsid w:val="005C0BCF"/>
    <w:rsid w:val="005C246D"/>
    <w:rsid w:val="005C2D39"/>
    <w:rsid w:val="005C3F4E"/>
    <w:rsid w:val="005C45DD"/>
    <w:rsid w:val="005C5274"/>
    <w:rsid w:val="005C61D2"/>
    <w:rsid w:val="005D0A88"/>
    <w:rsid w:val="005D1999"/>
    <w:rsid w:val="005D1EC2"/>
    <w:rsid w:val="005D320B"/>
    <w:rsid w:val="005D5C20"/>
    <w:rsid w:val="005E2E9C"/>
    <w:rsid w:val="005E3C75"/>
    <w:rsid w:val="005E4587"/>
    <w:rsid w:val="005E475A"/>
    <w:rsid w:val="005E6CD4"/>
    <w:rsid w:val="005E7E21"/>
    <w:rsid w:val="005F3F26"/>
    <w:rsid w:val="005F5AF2"/>
    <w:rsid w:val="005F6BEC"/>
    <w:rsid w:val="00602D02"/>
    <w:rsid w:val="006031DA"/>
    <w:rsid w:val="006035F2"/>
    <w:rsid w:val="00605208"/>
    <w:rsid w:val="00612205"/>
    <w:rsid w:val="00612A31"/>
    <w:rsid w:val="00617688"/>
    <w:rsid w:val="00620B46"/>
    <w:rsid w:val="00620D19"/>
    <w:rsid w:val="00621184"/>
    <w:rsid w:val="006218DB"/>
    <w:rsid w:val="00622C79"/>
    <w:rsid w:val="00625990"/>
    <w:rsid w:val="006277F3"/>
    <w:rsid w:val="00633887"/>
    <w:rsid w:val="006368AA"/>
    <w:rsid w:val="0064026B"/>
    <w:rsid w:val="00641049"/>
    <w:rsid w:val="0064189C"/>
    <w:rsid w:val="0064316A"/>
    <w:rsid w:val="00646E70"/>
    <w:rsid w:val="00646FF0"/>
    <w:rsid w:val="00647757"/>
    <w:rsid w:val="00647923"/>
    <w:rsid w:val="00650C7F"/>
    <w:rsid w:val="00650D6A"/>
    <w:rsid w:val="0065510C"/>
    <w:rsid w:val="006567D0"/>
    <w:rsid w:val="0065773E"/>
    <w:rsid w:val="00661338"/>
    <w:rsid w:val="0066243B"/>
    <w:rsid w:val="00662D7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C2E"/>
    <w:rsid w:val="006B1799"/>
    <w:rsid w:val="006B29E8"/>
    <w:rsid w:val="006B4ED0"/>
    <w:rsid w:val="006B7D24"/>
    <w:rsid w:val="006C0284"/>
    <w:rsid w:val="006C266F"/>
    <w:rsid w:val="006C27E1"/>
    <w:rsid w:val="006C2EAE"/>
    <w:rsid w:val="006C36DE"/>
    <w:rsid w:val="006C6E52"/>
    <w:rsid w:val="006C6F7B"/>
    <w:rsid w:val="006C7977"/>
    <w:rsid w:val="006D05B7"/>
    <w:rsid w:val="006D0BC9"/>
    <w:rsid w:val="006D0F99"/>
    <w:rsid w:val="006D1056"/>
    <w:rsid w:val="006D1207"/>
    <w:rsid w:val="006D142F"/>
    <w:rsid w:val="006D4E69"/>
    <w:rsid w:val="006D6AA8"/>
    <w:rsid w:val="006D7CD0"/>
    <w:rsid w:val="006E03D3"/>
    <w:rsid w:val="006E0DEB"/>
    <w:rsid w:val="006E1B30"/>
    <w:rsid w:val="006E35F2"/>
    <w:rsid w:val="006E46D4"/>
    <w:rsid w:val="006E46F5"/>
    <w:rsid w:val="006E5508"/>
    <w:rsid w:val="006E67D8"/>
    <w:rsid w:val="006F128D"/>
    <w:rsid w:val="006F2A10"/>
    <w:rsid w:val="006F43A7"/>
    <w:rsid w:val="006F52D5"/>
    <w:rsid w:val="006F7762"/>
    <w:rsid w:val="006F7A0C"/>
    <w:rsid w:val="00703F5F"/>
    <w:rsid w:val="00715874"/>
    <w:rsid w:val="00715E62"/>
    <w:rsid w:val="00717A06"/>
    <w:rsid w:val="00717CAA"/>
    <w:rsid w:val="00721003"/>
    <w:rsid w:val="00721289"/>
    <w:rsid w:val="00722949"/>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46187"/>
    <w:rsid w:val="00746C0B"/>
    <w:rsid w:val="00750264"/>
    <w:rsid w:val="00750A50"/>
    <w:rsid w:val="00750BBB"/>
    <w:rsid w:val="00750CE5"/>
    <w:rsid w:val="007518D9"/>
    <w:rsid w:val="007537B8"/>
    <w:rsid w:val="0075424E"/>
    <w:rsid w:val="007561C0"/>
    <w:rsid w:val="00756755"/>
    <w:rsid w:val="00757D23"/>
    <w:rsid w:val="00757DBA"/>
    <w:rsid w:val="0076012A"/>
    <w:rsid w:val="00764270"/>
    <w:rsid w:val="00764AFE"/>
    <w:rsid w:val="00765673"/>
    <w:rsid w:val="00765D9D"/>
    <w:rsid w:val="00767437"/>
    <w:rsid w:val="00767AF7"/>
    <w:rsid w:val="00767C52"/>
    <w:rsid w:val="00767CD5"/>
    <w:rsid w:val="00771598"/>
    <w:rsid w:val="0077271D"/>
    <w:rsid w:val="00772A10"/>
    <w:rsid w:val="00772E8E"/>
    <w:rsid w:val="007730D3"/>
    <w:rsid w:val="00774292"/>
    <w:rsid w:val="00774A80"/>
    <w:rsid w:val="00777800"/>
    <w:rsid w:val="00790263"/>
    <w:rsid w:val="00792315"/>
    <w:rsid w:val="00792C78"/>
    <w:rsid w:val="0079351A"/>
    <w:rsid w:val="007947F2"/>
    <w:rsid w:val="0079530C"/>
    <w:rsid w:val="007970BD"/>
    <w:rsid w:val="007A1F6A"/>
    <w:rsid w:val="007A24E9"/>
    <w:rsid w:val="007A51D3"/>
    <w:rsid w:val="007A584F"/>
    <w:rsid w:val="007A783F"/>
    <w:rsid w:val="007B18D4"/>
    <w:rsid w:val="007B1A23"/>
    <w:rsid w:val="007B1F40"/>
    <w:rsid w:val="007B463F"/>
    <w:rsid w:val="007B493C"/>
    <w:rsid w:val="007B4DE8"/>
    <w:rsid w:val="007B5F4E"/>
    <w:rsid w:val="007B782D"/>
    <w:rsid w:val="007B78F9"/>
    <w:rsid w:val="007B7FF5"/>
    <w:rsid w:val="007C0AB4"/>
    <w:rsid w:val="007C0E99"/>
    <w:rsid w:val="007C2682"/>
    <w:rsid w:val="007C441B"/>
    <w:rsid w:val="007C59EC"/>
    <w:rsid w:val="007C652B"/>
    <w:rsid w:val="007C706C"/>
    <w:rsid w:val="007D0718"/>
    <w:rsid w:val="007D2D75"/>
    <w:rsid w:val="007D70A8"/>
    <w:rsid w:val="007E1438"/>
    <w:rsid w:val="007E1654"/>
    <w:rsid w:val="007E1FB0"/>
    <w:rsid w:val="007E36D1"/>
    <w:rsid w:val="007E3E7D"/>
    <w:rsid w:val="007E6A47"/>
    <w:rsid w:val="007E6AB9"/>
    <w:rsid w:val="007E6B36"/>
    <w:rsid w:val="007E7706"/>
    <w:rsid w:val="007E7FF7"/>
    <w:rsid w:val="007F1F4C"/>
    <w:rsid w:val="007F1F75"/>
    <w:rsid w:val="007F25D4"/>
    <w:rsid w:val="007F3230"/>
    <w:rsid w:val="007F4D71"/>
    <w:rsid w:val="007F4DD9"/>
    <w:rsid w:val="007F5747"/>
    <w:rsid w:val="007F5C3B"/>
    <w:rsid w:val="007F6D9F"/>
    <w:rsid w:val="00800340"/>
    <w:rsid w:val="00800705"/>
    <w:rsid w:val="00800730"/>
    <w:rsid w:val="0080152B"/>
    <w:rsid w:val="00804014"/>
    <w:rsid w:val="00804F70"/>
    <w:rsid w:val="008061FB"/>
    <w:rsid w:val="00806E02"/>
    <w:rsid w:val="008107A9"/>
    <w:rsid w:val="00812242"/>
    <w:rsid w:val="008138A3"/>
    <w:rsid w:val="0081476E"/>
    <w:rsid w:val="00814E6F"/>
    <w:rsid w:val="008172F3"/>
    <w:rsid w:val="008200D5"/>
    <w:rsid w:val="00820ABD"/>
    <w:rsid w:val="00821C27"/>
    <w:rsid w:val="00822208"/>
    <w:rsid w:val="00826A01"/>
    <w:rsid w:val="00827790"/>
    <w:rsid w:val="00827B88"/>
    <w:rsid w:val="0083108F"/>
    <w:rsid w:val="00831C80"/>
    <w:rsid w:val="008327BB"/>
    <w:rsid w:val="00836090"/>
    <w:rsid w:val="00837BD6"/>
    <w:rsid w:val="00837F3A"/>
    <w:rsid w:val="00840058"/>
    <w:rsid w:val="008416C4"/>
    <w:rsid w:val="00843D45"/>
    <w:rsid w:val="0084418D"/>
    <w:rsid w:val="008475D0"/>
    <w:rsid w:val="0085058A"/>
    <w:rsid w:val="008508C7"/>
    <w:rsid w:val="00851BDB"/>
    <w:rsid w:val="008528EF"/>
    <w:rsid w:val="00852E74"/>
    <w:rsid w:val="00854799"/>
    <w:rsid w:val="0085744F"/>
    <w:rsid w:val="00860CB4"/>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CF6"/>
    <w:rsid w:val="008865DB"/>
    <w:rsid w:val="008870DC"/>
    <w:rsid w:val="0088758B"/>
    <w:rsid w:val="00887DA5"/>
    <w:rsid w:val="008910CC"/>
    <w:rsid w:val="0089267B"/>
    <w:rsid w:val="008944CD"/>
    <w:rsid w:val="00894D7E"/>
    <w:rsid w:val="00894D80"/>
    <w:rsid w:val="00895257"/>
    <w:rsid w:val="008963AE"/>
    <w:rsid w:val="008A1AFE"/>
    <w:rsid w:val="008A2083"/>
    <w:rsid w:val="008A2177"/>
    <w:rsid w:val="008A4189"/>
    <w:rsid w:val="008A44E4"/>
    <w:rsid w:val="008A4BA6"/>
    <w:rsid w:val="008A55D9"/>
    <w:rsid w:val="008B164B"/>
    <w:rsid w:val="008B1776"/>
    <w:rsid w:val="008B7FAC"/>
    <w:rsid w:val="008C0476"/>
    <w:rsid w:val="008C1B22"/>
    <w:rsid w:val="008C27A8"/>
    <w:rsid w:val="008C34F7"/>
    <w:rsid w:val="008C4134"/>
    <w:rsid w:val="008C449A"/>
    <w:rsid w:val="008C68AC"/>
    <w:rsid w:val="008C6CC3"/>
    <w:rsid w:val="008C6F03"/>
    <w:rsid w:val="008D15BF"/>
    <w:rsid w:val="008D27BE"/>
    <w:rsid w:val="008D5F38"/>
    <w:rsid w:val="008D6D1C"/>
    <w:rsid w:val="008D797C"/>
    <w:rsid w:val="008E03A5"/>
    <w:rsid w:val="008E25FA"/>
    <w:rsid w:val="008E2972"/>
    <w:rsid w:val="008E2AB5"/>
    <w:rsid w:val="008E2B65"/>
    <w:rsid w:val="008E5D64"/>
    <w:rsid w:val="008E6453"/>
    <w:rsid w:val="008F018A"/>
    <w:rsid w:val="008F1D14"/>
    <w:rsid w:val="008F2BFC"/>
    <w:rsid w:val="008F37E2"/>
    <w:rsid w:val="008F3D90"/>
    <w:rsid w:val="008F5FD7"/>
    <w:rsid w:val="008F6B7C"/>
    <w:rsid w:val="009039CD"/>
    <w:rsid w:val="00904D3D"/>
    <w:rsid w:val="00910FC2"/>
    <w:rsid w:val="009110E4"/>
    <w:rsid w:val="00911C5A"/>
    <w:rsid w:val="0091295D"/>
    <w:rsid w:val="00913A58"/>
    <w:rsid w:val="009149E6"/>
    <w:rsid w:val="0091566D"/>
    <w:rsid w:val="00915819"/>
    <w:rsid w:val="0092073E"/>
    <w:rsid w:val="00921D0A"/>
    <w:rsid w:val="00921DFA"/>
    <w:rsid w:val="00922739"/>
    <w:rsid w:val="00930B64"/>
    <w:rsid w:val="00930B96"/>
    <w:rsid w:val="0093106E"/>
    <w:rsid w:val="00931327"/>
    <w:rsid w:val="00937DF5"/>
    <w:rsid w:val="009406F4"/>
    <w:rsid w:val="009413C9"/>
    <w:rsid w:val="00942B81"/>
    <w:rsid w:val="00942E63"/>
    <w:rsid w:val="00946108"/>
    <w:rsid w:val="009463C5"/>
    <w:rsid w:val="009464C8"/>
    <w:rsid w:val="00947174"/>
    <w:rsid w:val="009504F1"/>
    <w:rsid w:val="00950B13"/>
    <w:rsid w:val="0095177D"/>
    <w:rsid w:val="00951B22"/>
    <w:rsid w:val="009527BD"/>
    <w:rsid w:val="00952A29"/>
    <w:rsid w:val="00954D57"/>
    <w:rsid w:val="009568D4"/>
    <w:rsid w:val="00957556"/>
    <w:rsid w:val="009600A1"/>
    <w:rsid w:val="00961EA9"/>
    <w:rsid w:val="0096250C"/>
    <w:rsid w:val="00963961"/>
    <w:rsid w:val="00963AE5"/>
    <w:rsid w:val="00965DBE"/>
    <w:rsid w:val="009671DB"/>
    <w:rsid w:val="00967555"/>
    <w:rsid w:val="00971934"/>
    <w:rsid w:val="00972F5F"/>
    <w:rsid w:val="00973489"/>
    <w:rsid w:val="00975899"/>
    <w:rsid w:val="0097682F"/>
    <w:rsid w:val="00976A75"/>
    <w:rsid w:val="009773DC"/>
    <w:rsid w:val="00977569"/>
    <w:rsid w:val="009808D1"/>
    <w:rsid w:val="00981417"/>
    <w:rsid w:val="009814B7"/>
    <w:rsid w:val="0098167D"/>
    <w:rsid w:val="00983C8D"/>
    <w:rsid w:val="0098473B"/>
    <w:rsid w:val="009855E2"/>
    <w:rsid w:val="009913B0"/>
    <w:rsid w:val="00991663"/>
    <w:rsid w:val="00991E35"/>
    <w:rsid w:val="00993BD7"/>
    <w:rsid w:val="009950D8"/>
    <w:rsid w:val="00995605"/>
    <w:rsid w:val="00995A0A"/>
    <w:rsid w:val="00996173"/>
    <w:rsid w:val="0099725B"/>
    <w:rsid w:val="009A1965"/>
    <w:rsid w:val="009A2F7B"/>
    <w:rsid w:val="009A515E"/>
    <w:rsid w:val="009A5FE3"/>
    <w:rsid w:val="009A69AF"/>
    <w:rsid w:val="009A6D94"/>
    <w:rsid w:val="009A75A3"/>
    <w:rsid w:val="009B1406"/>
    <w:rsid w:val="009B1AFB"/>
    <w:rsid w:val="009B23A4"/>
    <w:rsid w:val="009B406C"/>
    <w:rsid w:val="009B4A91"/>
    <w:rsid w:val="009B514A"/>
    <w:rsid w:val="009B615A"/>
    <w:rsid w:val="009B7272"/>
    <w:rsid w:val="009C0A5E"/>
    <w:rsid w:val="009C0AB1"/>
    <w:rsid w:val="009C3395"/>
    <w:rsid w:val="009C402E"/>
    <w:rsid w:val="009C540B"/>
    <w:rsid w:val="009C58E7"/>
    <w:rsid w:val="009C6943"/>
    <w:rsid w:val="009C6C4F"/>
    <w:rsid w:val="009C6D6C"/>
    <w:rsid w:val="009D0065"/>
    <w:rsid w:val="009D0949"/>
    <w:rsid w:val="009D1E55"/>
    <w:rsid w:val="009D1F36"/>
    <w:rsid w:val="009D6C0B"/>
    <w:rsid w:val="009E287C"/>
    <w:rsid w:val="009E4F6D"/>
    <w:rsid w:val="009E5015"/>
    <w:rsid w:val="009E5C7A"/>
    <w:rsid w:val="009E64CF"/>
    <w:rsid w:val="009F0195"/>
    <w:rsid w:val="009F057F"/>
    <w:rsid w:val="009F09C5"/>
    <w:rsid w:val="009F1F89"/>
    <w:rsid w:val="009F2295"/>
    <w:rsid w:val="009F4655"/>
    <w:rsid w:val="009F664D"/>
    <w:rsid w:val="009F6DC5"/>
    <w:rsid w:val="009F7AF0"/>
    <w:rsid w:val="00A0021B"/>
    <w:rsid w:val="00A008F4"/>
    <w:rsid w:val="00A01792"/>
    <w:rsid w:val="00A02456"/>
    <w:rsid w:val="00A0255A"/>
    <w:rsid w:val="00A0308B"/>
    <w:rsid w:val="00A068EB"/>
    <w:rsid w:val="00A10E00"/>
    <w:rsid w:val="00A110DE"/>
    <w:rsid w:val="00A13A5A"/>
    <w:rsid w:val="00A16064"/>
    <w:rsid w:val="00A167B7"/>
    <w:rsid w:val="00A17B8D"/>
    <w:rsid w:val="00A20917"/>
    <w:rsid w:val="00A2200F"/>
    <w:rsid w:val="00A2308F"/>
    <w:rsid w:val="00A23407"/>
    <w:rsid w:val="00A2396F"/>
    <w:rsid w:val="00A23BE5"/>
    <w:rsid w:val="00A257E1"/>
    <w:rsid w:val="00A262B4"/>
    <w:rsid w:val="00A27750"/>
    <w:rsid w:val="00A27CA8"/>
    <w:rsid w:val="00A31CCE"/>
    <w:rsid w:val="00A33D6B"/>
    <w:rsid w:val="00A33ED6"/>
    <w:rsid w:val="00A34BC9"/>
    <w:rsid w:val="00A34F50"/>
    <w:rsid w:val="00A40964"/>
    <w:rsid w:val="00A4299A"/>
    <w:rsid w:val="00A430B3"/>
    <w:rsid w:val="00A43B20"/>
    <w:rsid w:val="00A45914"/>
    <w:rsid w:val="00A514F1"/>
    <w:rsid w:val="00A52BB8"/>
    <w:rsid w:val="00A54BBB"/>
    <w:rsid w:val="00A57FA6"/>
    <w:rsid w:val="00A60753"/>
    <w:rsid w:val="00A628D6"/>
    <w:rsid w:val="00A70634"/>
    <w:rsid w:val="00A7224B"/>
    <w:rsid w:val="00A73130"/>
    <w:rsid w:val="00A80B3D"/>
    <w:rsid w:val="00A8142D"/>
    <w:rsid w:val="00A8257B"/>
    <w:rsid w:val="00A8401C"/>
    <w:rsid w:val="00A846C7"/>
    <w:rsid w:val="00A8484D"/>
    <w:rsid w:val="00A84F57"/>
    <w:rsid w:val="00A86AD5"/>
    <w:rsid w:val="00A9172F"/>
    <w:rsid w:val="00A94DFC"/>
    <w:rsid w:val="00A95884"/>
    <w:rsid w:val="00A95C74"/>
    <w:rsid w:val="00A96D9E"/>
    <w:rsid w:val="00A97C77"/>
    <w:rsid w:val="00AA073A"/>
    <w:rsid w:val="00AA20C6"/>
    <w:rsid w:val="00AA2CCA"/>
    <w:rsid w:val="00AA35D1"/>
    <w:rsid w:val="00AA4B54"/>
    <w:rsid w:val="00AA5596"/>
    <w:rsid w:val="00AA639F"/>
    <w:rsid w:val="00AB274B"/>
    <w:rsid w:val="00AB49C4"/>
    <w:rsid w:val="00AB4CB5"/>
    <w:rsid w:val="00AB70F3"/>
    <w:rsid w:val="00AB768D"/>
    <w:rsid w:val="00AC27AF"/>
    <w:rsid w:val="00AC4280"/>
    <w:rsid w:val="00AC4EC8"/>
    <w:rsid w:val="00AC61BF"/>
    <w:rsid w:val="00AD102C"/>
    <w:rsid w:val="00AD1CF9"/>
    <w:rsid w:val="00AD235E"/>
    <w:rsid w:val="00AD2713"/>
    <w:rsid w:val="00AD4421"/>
    <w:rsid w:val="00AE21EF"/>
    <w:rsid w:val="00AE2AE6"/>
    <w:rsid w:val="00AE4292"/>
    <w:rsid w:val="00AE521F"/>
    <w:rsid w:val="00AE5466"/>
    <w:rsid w:val="00AE5B40"/>
    <w:rsid w:val="00AF06AF"/>
    <w:rsid w:val="00AF0EDC"/>
    <w:rsid w:val="00AF3476"/>
    <w:rsid w:val="00AF63B1"/>
    <w:rsid w:val="00AF7361"/>
    <w:rsid w:val="00AF7984"/>
    <w:rsid w:val="00AF7A13"/>
    <w:rsid w:val="00B0058F"/>
    <w:rsid w:val="00B014C8"/>
    <w:rsid w:val="00B04030"/>
    <w:rsid w:val="00B044B8"/>
    <w:rsid w:val="00B07331"/>
    <w:rsid w:val="00B127A5"/>
    <w:rsid w:val="00B12E19"/>
    <w:rsid w:val="00B13E82"/>
    <w:rsid w:val="00B1468B"/>
    <w:rsid w:val="00B153C0"/>
    <w:rsid w:val="00B22036"/>
    <w:rsid w:val="00B23E61"/>
    <w:rsid w:val="00B24383"/>
    <w:rsid w:val="00B24AB2"/>
    <w:rsid w:val="00B253E0"/>
    <w:rsid w:val="00B256C9"/>
    <w:rsid w:val="00B2571E"/>
    <w:rsid w:val="00B26DAF"/>
    <w:rsid w:val="00B26F7C"/>
    <w:rsid w:val="00B30413"/>
    <w:rsid w:val="00B34D1D"/>
    <w:rsid w:val="00B353B1"/>
    <w:rsid w:val="00B35A6F"/>
    <w:rsid w:val="00B3682F"/>
    <w:rsid w:val="00B37E69"/>
    <w:rsid w:val="00B410DA"/>
    <w:rsid w:val="00B433CC"/>
    <w:rsid w:val="00B437ED"/>
    <w:rsid w:val="00B43AF3"/>
    <w:rsid w:val="00B537BB"/>
    <w:rsid w:val="00B5427A"/>
    <w:rsid w:val="00B54D17"/>
    <w:rsid w:val="00B55C92"/>
    <w:rsid w:val="00B56979"/>
    <w:rsid w:val="00B64477"/>
    <w:rsid w:val="00B66045"/>
    <w:rsid w:val="00B67C8D"/>
    <w:rsid w:val="00B71BC0"/>
    <w:rsid w:val="00B73341"/>
    <w:rsid w:val="00B7414D"/>
    <w:rsid w:val="00B7458A"/>
    <w:rsid w:val="00B750C8"/>
    <w:rsid w:val="00B765AD"/>
    <w:rsid w:val="00B77329"/>
    <w:rsid w:val="00B806C7"/>
    <w:rsid w:val="00B81F92"/>
    <w:rsid w:val="00B83483"/>
    <w:rsid w:val="00B83D10"/>
    <w:rsid w:val="00B8489D"/>
    <w:rsid w:val="00B85E00"/>
    <w:rsid w:val="00B91F1B"/>
    <w:rsid w:val="00B93F5F"/>
    <w:rsid w:val="00B94D23"/>
    <w:rsid w:val="00B95F5B"/>
    <w:rsid w:val="00B97C74"/>
    <w:rsid w:val="00BA0CC2"/>
    <w:rsid w:val="00BA2658"/>
    <w:rsid w:val="00BA2CC3"/>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0D54"/>
    <w:rsid w:val="00BD2758"/>
    <w:rsid w:val="00BD4466"/>
    <w:rsid w:val="00BD4575"/>
    <w:rsid w:val="00BE1062"/>
    <w:rsid w:val="00BE6461"/>
    <w:rsid w:val="00BE6795"/>
    <w:rsid w:val="00BE6D8A"/>
    <w:rsid w:val="00BE6F2C"/>
    <w:rsid w:val="00BE7AF5"/>
    <w:rsid w:val="00BF2976"/>
    <w:rsid w:val="00BF2FE7"/>
    <w:rsid w:val="00BF2FF1"/>
    <w:rsid w:val="00BF3BBC"/>
    <w:rsid w:val="00BF419D"/>
    <w:rsid w:val="00BF539D"/>
    <w:rsid w:val="00C0055C"/>
    <w:rsid w:val="00C01380"/>
    <w:rsid w:val="00C040E7"/>
    <w:rsid w:val="00C04123"/>
    <w:rsid w:val="00C04B2A"/>
    <w:rsid w:val="00C057BA"/>
    <w:rsid w:val="00C100B7"/>
    <w:rsid w:val="00C15757"/>
    <w:rsid w:val="00C15C4E"/>
    <w:rsid w:val="00C20FE5"/>
    <w:rsid w:val="00C23112"/>
    <w:rsid w:val="00C253EB"/>
    <w:rsid w:val="00C26142"/>
    <w:rsid w:val="00C316AA"/>
    <w:rsid w:val="00C3189F"/>
    <w:rsid w:val="00C3232F"/>
    <w:rsid w:val="00C32C35"/>
    <w:rsid w:val="00C32CFB"/>
    <w:rsid w:val="00C347EC"/>
    <w:rsid w:val="00C34A92"/>
    <w:rsid w:val="00C3516B"/>
    <w:rsid w:val="00C3524C"/>
    <w:rsid w:val="00C41FD0"/>
    <w:rsid w:val="00C455C9"/>
    <w:rsid w:val="00C5131C"/>
    <w:rsid w:val="00C54B3E"/>
    <w:rsid w:val="00C55438"/>
    <w:rsid w:val="00C56904"/>
    <w:rsid w:val="00C57567"/>
    <w:rsid w:val="00C57F14"/>
    <w:rsid w:val="00C60717"/>
    <w:rsid w:val="00C624AD"/>
    <w:rsid w:val="00C63016"/>
    <w:rsid w:val="00C63081"/>
    <w:rsid w:val="00C6334E"/>
    <w:rsid w:val="00C63436"/>
    <w:rsid w:val="00C63503"/>
    <w:rsid w:val="00C70A1B"/>
    <w:rsid w:val="00C72F61"/>
    <w:rsid w:val="00C740F6"/>
    <w:rsid w:val="00C74619"/>
    <w:rsid w:val="00C75086"/>
    <w:rsid w:val="00C81086"/>
    <w:rsid w:val="00C81321"/>
    <w:rsid w:val="00C8271B"/>
    <w:rsid w:val="00C82882"/>
    <w:rsid w:val="00C84E0F"/>
    <w:rsid w:val="00C90A8D"/>
    <w:rsid w:val="00C91212"/>
    <w:rsid w:val="00C91CA9"/>
    <w:rsid w:val="00C929A5"/>
    <w:rsid w:val="00C93F75"/>
    <w:rsid w:val="00C94293"/>
    <w:rsid w:val="00C95B66"/>
    <w:rsid w:val="00C9610E"/>
    <w:rsid w:val="00C96FAC"/>
    <w:rsid w:val="00C9714D"/>
    <w:rsid w:val="00CA0169"/>
    <w:rsid w:val="00CA19BF"/>
    <w:rsid w:val="00CA1A85"/>
    <w:rsid w:val="00CA1C39"/>
    <w:rsid w:val="00CA2D06"/>
    <w:rsid w:val="00CA38DC"/>
    <w:rsid w:val="00CA5B5A"/>
    <w:rsid w:val="00CA60D8"/>
    <w:rsid w:val="00CA6126"/>
    <w:rsid w:val="00CA7F64"/>
    <w:rsid w:val="00CB00A6"/>
    <w:rsid w:val="00CB1B42"/>
    <w:rsid w:val="00CB2091"/>
    <w:rsid w:val="00CB5E56"/>
    <w:rsid w:val="00CC16A6"/>
    <w:rsid w:val="00CC1ED1"/>
    <w:rsid w:val="00CC2DD5"/>
    <w:rsid w:val="00CC2E47"/>
    <w:rsid w:val="00CC52C0"/>
    <w:rsid w:val="00CD13EC"/>
    <w:rsid w:val="00CD18A6"/>
    <w:rsid w:val="00CD4E56"/>
    <w:rsid w:val="00CD5A79"/>
    <w:rsid w:val="00CD5CD1"/>
    <w:rsid w:val="00CD62B5"/>
    <w:rsid w:val="00CD6912"/>
    <w:rsid w:val="00CE03F5"/>
    <w:rsid w:val="00CE2EAE"/>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1645F"/>
    <w:rsid w:val="00D20648"/>
    <w:rsid w:val="00D20B84"/>
    <w:rsid w:val="00D22FE0"/>
    <w:rsid w:val="00D23270"/>
    <w:rsid w:val="00D233F9"/>
    <w:rsid w:val="00D23CF5"/>
    <w:rsid w:val="00D26870"/>
    <w:rsid w:val="00D270F3"/>
    <w:rsid w:val="00D3480A"/>
    <w:rsid w:val="00D4148C"/>
    <w:rsid w:val="00D43FC9"/>
    <w:rsid w:val="00D47C95"/>
    <w:rsid w:val="00D505E2"/>
    <w:rsid w:val="00D56501"/>
    <w:rsid w:val="00D60A32"/>
    <w:rsid w:val="00D610BA"/>
    <w:rsid w:val="00D622D8"/>
    <w:rsid w:val="00D623EA"/>
    <w:rsid w:val="00D63C9D"/>
    <w:rsid w:val="00D67502"/>
    <w:rsid w:val="00D716E5"/>
    <w:rsid w:val="00D7244E"/>
    <w:rsid w:val="00D7424C"/>
    <w:rsid w:val="00D74B6D"/>
    <w:rsid w:val="00D77684"/>
    <w:rsid w:val="00D80D48"/>
    <w:rsid w:val="00D82467"/>
    <w:rsid w:val="00D824C4"/>
    <w:rsid w:val="00D82AAC"/>
    <w:rsid w:val="00D832E8"/>
    <w:rsid w:val="00D83471"/>
    <w:rsid w:val="00D85FF1"/>
    <w:rsid w:val="00D8713F"/>
    <w:rsid w:val="00D871B4"/>
    <w:rsid w:val="00D87914"/>
    <w:rsid w:val="00D90221"/>
    <w:rsid w:val="00D90680"/>
    <w:rsid w:val="00D91034"/>
    <w:rsid w:val="00D9108E"/>
    <w:rsid w:val="00D912A1"/>
    <w:rsid w:val="00D913B9"/>
    <w:rsid w:val="00D9344B"/>
    <w:rsid w:val="00D93F06"/>
    <w:rsid w:val="00D9425E"/>
    <w:rsid w:val="00D946B4"/>
    <w:rsid w:val="00D96DCB"/>
    <w:rsid w:val="00DA2058"/>
    <w:rsid w:val="00DA230C"/>
    <w:rsid w:val="00DA2641"/>
    <w:rsid w:val="00DA515C"/>
    <w:rsid w:val="00DA626A"/>
    <w:rsid w:val="00DA62D3"/>
    <w:rsid w:val="00DA66A6"/>
    <w:rsid w:val="00DB2364"/>
    <w:rsid w:val="00DB5668"/>
    <w:rsid w:val="00DB7D3C"/>
    <w:rsid w:val="00DC2414"/>
    <w:rsid w:val="00DC32FB"/>
    <w:rsid w:val="00DC3435"/>
    <w:rsid w:val="00DC556B"/>
    <w:rsid w:val="00DC6D83"/>
    <w:rsid w:val="00DC7A73"/>
    <w:rsid w:val="00DD020A"/>
    <w:rsid w:val="00DD2B2C"/>
    <w:rsid w:val="00DD2E97"/>
    <w:rsid w:val="00DD620B"/>
    <w:rsid w:val="00DD6DF9"/>
    <w:rsid w:val="00DD7BBD"/>
    <w:rsid w:val="00DE02B2"/>
    <w:rsid w:val="00DE049C"/>
    <w:rsid w:val="00DE1D1E"/>
    <w:rsid w:val="00DE3CA0"/>
    <w:rsid w:val="00DE5664"/>
    <w:rsid w:val="00DE66FB"/>
    <w:rsid w:val="00DE6BBB"/>
    <w:rsid w:val="00DF3BE8"/>
    <w:rsid w:val="00DF4FE3"/>
    <w:rsid w:val="00DF55FA"/>
    <w:rsid w:val="00E0068B"/>
    <w:rsid w:val="00E00842"/>
    <w:rsid w:val="00E00CCD"/>
    <w:rsid w:val="00E0133A"/>
    <w:rsid w:val="00E05384"/>
    <w:rsid w:val="00E077CA"/>
    <w:rsid w:val="00E115B8"/>
    <w:rsid w:val="00E168F9"/>
    <w:rsid w:val="00E16D6B"/>
    <w:rsid w:val="00E1795A"/>
    <w:rsid w:val="00E20B56"/>
    <w:rsid w:val="00E22378"/>
    <w:rsid w:val="00E223C7"/>
    <w:rsid w:val="00E2343D"/>
    <w:rsid w:val="00E24231"/>
    <w:rsid w:val="00E245D6"/>
    <w:rsid w:val="00E24680"/>
    <w:rsid w:val="00E30134"/>
    <w:rsid w:val="00E309EE"/>
    <w:rsid w:val="00E30B69"/>
    <w:rsid w:val="00E30C9F"/>
    <w:rsid w:val="00E316B8"/>
    <w:rsid w:val="00E32FA5"/>
    <w:rsid w:val="00E36BD6"/>
    <w:rsid w:val="00E3749D"/>
    <w:rsid w:val="00E40CBB"/>
    <w:rsid w:val="00E420D4"/>
    <w:rsid w:val="00E42B06"/>
    <w:rsid w:val="00E45F0A"/>
    <w:rsid w:val="00E5390A"/>
    <w:rsid w:val="00E549B9"/>
    <w:rsid w:val="00E55A42"/>
    <w:rsid w:val="00E55D84"/>
    <w:rsid w:val="00E604FC"/>
    <w:rsid w:val="00E61AF0"/>
    <w:rsid w:val="00E64350"/>
    <w:rsid w:val="00E6497E"/>
    <w:rsid w:val="00E6509B"/>
    <w:rsid w:val="00E658DF"/>
    <w:rsid w:val="00E66AC3"/>
    <w:rsid w:val="00E7043E"/>
    <w:rsid w:val="00E71184"/>
    <w:rsid w:val="00E717CA"/>
    <w:rsid w:val="00E72D42"/>
    <w:rsid w:val="00E737E7"/>
    <w:rsid w:val="00E7414E"/>
    <w:rsid w:val="00E7673C"/>
    <w:rsid w:val="00E76F95"/>
    <w:rsid w:val="00E77502"/>
    <w:rsid w:val="00E81A08"/>
    <w:rsid w:val="00E825E6"/>
    <w:rsid w:val="00E82EBB"/>
    <w:rsid w:val="00E84415"/>
    <w:rsid w:val="00E8556E"/>
    <w:rsid w:val="00E855A4"/>
    <w:rsid w:val="00E85E67"/>
    <w:rsid w:val="00E86CD3"/>
    <w:rsid w:val="00E86DA8"/>
    <w:rsid w:val="00E87738"/>
    <w:rsid w:val="00E915BE"/>
    <w:rsid w:val="00E93B34"/>
    <w:rsid w:val="00E95E5B"/>
    <w:rsid w:val="00EA4EF2"/>
    <w:rsid w:val="00EA7C27"/>
    <w:rsid w:val="00EB2744"/>
    <w:rsid w:val="00EB307E"/>
    <w:rsid w:val="00EC037A"/>
    <w:rsid w:val="00EC21A1"/>
    <w:rsid w:val="00EC2AF3"/>
    <w:rsid w:val="00EC33E3"/>
    <w:rsid w:val="00EC3F5B"/>
    <w:rsid w:val="00EC5301"/>
    <w:rsid w:val="00EC6B7E"/>
    <w:rsid w:val="00EC702C"/>
    <w:rsid w:val="00EC7C2D"/>
    <w:rsid w:val="00ED38E7"/>
    <w:rsid w:val="00ED499B"/>
    <w:rsid w:val="00ED57B9"/>
    <w:rsid w:val="00ED685B"/>
    <w:rsid w:val="00ED6C51"/>
    <w:rsid w:val="00EE01A8"/>
    <w:rsid w:val="00EE0288"/>
    <w:rsid w:val="00EE14F0"/>
    <w:rsid w:val="00EE1614"/>
    <w:rsid w:val="00EE18B9"/>
    <w:rsid w:val="00EE2D2A"/>
    <w:rsid w:val="00EE4676"/>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15473"/>
    <w:rsid w:val="00F220CC"/>
    <w:rsid w:val="00F259B8"/>
    <w:rsid w:val="00F32B00"/>
    <w:rsid w:val="00F32C6A"/>
    <w:rsid w:val="00F3303E"/>
    <w:rsid w:val="00F34EF8"/>
    <w:rsid w:val="00F35721"/>
    <w:rsid w:val="00F366A6"/>
    <w:rsid w:val="00F370D4"/>
    <w:rsid w:val="00F40971"/>
    <w:rsid w:val="00F40FE1"/>
    <w:rsid w:val="00F4397F"/>
    <w:rsid w:val="00F4484B"/>
    <w:rsid w:val="00F44C2B"/>
    <w:rsid w:val="00F4605F"/>
    <w:rsid w:val="00F46CA2"/>
    <w:rsid w:val="00F4790C"/>
    <w:rsid w:val="00F47BB7"/>
    <w:rsid w:val="00F47D2C"/>
    <w:rsid w:val="00F47D58"/>
    <w:rsid w:val="00F50EB4"/>
    <w:rsid w:val="00F525F7"/>
    <w:rsid w:val="00F5302E"/>
    <w:rsid w:val="00F548CA"/>
    <w:rsid w:val="00F549BF"/>
    <w:rsid w:val="00F54DCB"/>
    <w:rsid w:val="00F6183C"/>
    <w:rsid w:val="00F622AA"/>
    <w:rsid w:val="00F62A94"/>
    <w:rsid w:val="00F67201"/>
    <w:rsid w:val="00F7080E"/>
    <w:rsid w:val="00F718D7"/>
    <w:rsid w:val="00F719FC"/>
    <w:rsid w:val="00F71AE1"/>
    <w:rsid w:val="00F71EEF"/>
    <w:rsid w:val="00F72202"/>
    <w:rsid w:val="00F726EC"/>
    <w:rsid w:val="00F72A8D"/>
    <w:rsid w:val="00F75553"/>
    <w:rsid w:val="00F75D16"/>
    <w:rsid w:val="00F75F43"/>
    <w:rsid w:val="00F76A34"/>
    <w:rsid w:val="00F76C5B"/>
    <w:rsid w:val="00F76FE5"/>
    <w:rsid w:val="00F772AD"/>
    <w:rsid w:val="00F77683"/>
    <w:rsid w:val="00F81E2A"/>
    <w:rsid w:val="00F824EA"/>
    <w:rsid w:val="00F84542"/>
    <w:rsid w:val="00F8457A"/>
    <w:rsid w:val="00F86CCD"/>
    <w:rsid w:val="00F9038D"/>
    <w:rsid w:val="00F91219"/>
    <w:rsid w:val="00F91583"/>
    <w:rsid w:val="00F918E8"/>
    <w:rsid w:val="00F9340F"/>
    <w:rsid w:val="00F93748"/>
    <w:rsid w:val="00F93A55"/>
    <w:rsid w:val="00F95DD6"/>
    <w:rsid w:val="00F96F63"/>
    <w:rsid w:val="00FA204F"/>
    <w:rsid w:val="00FA20FD"/>
    <w:rsid w:val="00FA239A"/>
    <w:rsid w:val="00FA2426"/>
    <w:rsid w:val="00FA2E06"/>
    <w:rsid w:val="00FA5D78"/>
    <w:rsid w:val="00FB12BE"/>
    <w:rsid w:val="00FB14E8"/>
    <w:rsid w:val="00FB1512"/>
    <w:rsid w:val="00FC00C6"/>
    <w:rsid w:val="00FC40B7"/>
    <w:rsid w:val="00FC41D6"/>
    <w:rsid w:val="00FC4C03"/>
    <w:rsid w:val="00FC5A6E"/>
    <w:rsid w:val="00FC6FF9"/>
    <w:rsid w:val="00FC7802"/>
    <w:rsid w:val="00FD0235"/>
    <w:rsid w:val="00FD0674"/>
    <w:rsid w:val="00FD2180"/>
    <w:rsid w:val="00FD526C"/>
    <w:rsid w:val="00FD5331"/>
    <w:rsid w:val="00FE2820"/>
    <w:rsid w:val="00FE2EC9"/>
    <w:rsid w:val="00FE490C"/>
    <w:rsid w:val="00FE557D"/>
    <w:rsid w:val="00FF1190"/>
    <w:rsid w:val="00FF20C6"/>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456975">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5939132">
      <w:bodyDiv w:val="1"/>
      <w:marLeft w:val="0"/>
      <w:marRight w:val="0"/>
      <w:marTop w:val="0"/>
      <w:marBottom w:val="0"/>
      <w:divBdr>
        <w:top w:val="none" w:sz="0" w:space="0" w:color="auto"/>
        <w:left w:val="none" w:sz="0" w:space="0" w:color="auto"/>
        <w:bottom w:val="none" w:sz="0" w:space="0" w:color="auto"/>
        <w:right w:val="none" w:sz="0" w:space="0" w:color="auto"/>
      </w:divBdr>
      <w:divsChild>
        <w:div w:id="2086880689">
          <w:marLeft w:val="0"/>
          <w:marRight w:val="0"/>
          <w:marTop w:val="0"/>
          <w:marBottom w:val="0"/>
          <w:divBdr>
            <w:top w:val="none" w:sz="0" w:space="0" w:color="auto"/>
            <w:left w:val="none" w:sz="0" w:space="0" w:color="auto"/>
            <w:bottom w:val="none" w:sz="0" w:space="0" w:color="auto"/>
            <w:right w:val="none" w:sz="0" w:space="0" w:color="auto"/>
          </w:divBdr>
          <w:divsChild>
            <w:div w:id="12192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0615967">
      <w:bodyDiv w:val="1"/>
      <w:marLeft w:val="0"/>
      <w:marRight w:val="0"/>
      <w:marTop w:val="0"/>
      <w:marBottom w:val="0"/>
      <w:divBdr>
        <w:top w:val="none" w:sz="0" w:space="0" w:color="auto"/>
        <w:left w:val="none" w:sz="0" w:space="0" w:color="auto"/>
        <w:bottom w:val="none" w:sz="0" w:space="0" w:color="auto"/>
        <w:right w:val="none" w:sz="0" w:space="0" w:color="auto"/>
      </w:divBdr>
      <w:divsChild>
        <w:div w:id="448745198">
          <w:marLeft w:val="0"/>
          <w:marRight w:val="0"/>
          <w:marTop w:val="0"/>
          <w:marBottom w:val="0"/>
          <w:divBdr>
            <w:top w:val="none" w:sz="0" w:space="0" w:color="auto"/>
            <w:left w:val="none" w:sz="0" w:space="0" w:color="auto"/>
            <w:bottom w:val="none" w:sz="0" w:space="0" w:color="auto"/>
            <w:right w:val="none" w:sz="0" w:space="0" w:color="auto"/>
          </w:divBdr>
          <w:divsChild>
            <w:div w:id="3163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1830759">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295980">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325124">
      <w:bodyDiv w:val="1"/>
      <w:marLeft w:val="0"/>
      <w:marRight w:val="0"/>
      <w:marTop w:val="0"/>
      <w:marBottom w:val="0"/>
      <w:divBdr>
        <w:top w:val="none" w:sz="0" w:space="0" w:color="auto"/>
        <w:left w:val="none" w:sz="0" w:space="0" w:color="auto"/>
        <w:bottom w:val="none" w:sz="0" w:space="0" w:color="auto"/>
        <w:right w:val="none" w:sz="0" w:space="0" w:color="auto"/>
      </w:divBdr>
      <w:divsChild>
        <w:div w:id="958336466">
          <w:marLeft w:val="0"/>
          <w:marRight w:val="0"/>
          <w:marTop w:val="0"/>
          <w:marBottom w:val="0"/>
          <w:divBdr>
            <w:top w:val="none" w:sz="0" w:space="0" w:color="auto"/>
            <w:left w:val="none" w:sz="0" w:space="0" w:color="auto"/>
            <w:bottom w:val="none" w:sz="0" w:space="0" w:color="auto"/>
            <w:right w:val="none" w:sz="0" w:space="0" w:color="auto"/>
          </w:divBdr>
          <w:divsChild>
            <w:div w:id="2991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5168965">
      <w:bodyDiv w:val="1"/>
      <w:marLeft w:val="0"/>
      <w:marRight w:val="0"/>
      <w:marTop w:val="0"/>
      <w:marBottom w:val="0"/>
      <w:divBdr>
        <w:top w:val="none" w:sz="0" w:space="0" w:color="auto"/>
        <w:left w:val="none" w:sz="0" w:space="0" w:color="auto"/>
        <w:bottom w:val="none" w:sz="0" w:space="0" w:color="auto"/>
        <w:right w:val="none" w:sz="0" w:space="0" w:color="auto"/>
      </w:divBdr>
      <w:divsChild>
        <w:div w:id="1005323069">
          <w:marLeft w:val="0"/>
          <w:marRight w:val="0"/>
          <w:marTop w:val="0"/>
          <w:marBottom w:val="0"/>
          <w:divBdr>
            <w:top w:val="none" w:sz="0" w:space="0" w:color="auto"/>
            <w:left w:val="none" w:sz="0" w:space="0" w:color="auto"/>
            <w:bottom w:val="none" w:sz="0" w:space="0" w:color="auto"/>
            <w:right w:val="none" w:sz="0" w:space="0" w:color="auto"/>
          </w:divBdr>
          <w:divsChild>
            <w:div w:id="602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4358427">
      <w:bodyDiv w:val="1"/>
      <w:marLeft w:val="0"/>
      <w:marRight w:val="0"/>
      <w:marTop w:val="0"/>
      <w:marBottom w:val="0"/>
      <w:divBdr>
        <w:top w:val="none" w:sz="0" w:space="0" w:color="auto"/>
        <w:left w:val="none" w:sz="0" w:space="0" w:color="auto"/>
        <w:bottom w:val="none" w:sz="0" w:space="0" w:color="auto"/>
        <w:right w:val="none" w:sz="0" w:space="0" w:color="auto"/>
      </w:divBdr>
      <w:divsChild>
        <w:div w:id="144979269">
          <w:marLeft w:val="0"/>
          <w:marRight w:val="0"/>
          <w:marTop w:val="0"/>
          <w:marBottom w:val="0"/>
          <w:divBdr>
            <w:top w:val="none" w:sz="0" w:space="0" w:color="auto"/>
            <w:left w:val="none" w:sz="0" w:space="0" w:color="auto"/>
            <w:bottom w:val="none" w:sz="0" w:space="0" w:color="auto"/>
            <w:right w:val="none" w:sz="0" w:space="0" w:color="auto"/>
          </w:divBdr>
          <w:divsChild>
            <w:div w:id="9877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8947561">
      <w:bodyDiv w:val="1"/>
      <w:marLeft w:val="0"/>
      <w:marRight w:val="0"/>
      <w:marTop w:val="0"/>
      <w:marBottom w:val="0"/>
      <w:divBdr>
        <w:top w:val="none" w:sz="0" w:space="0" w:color="auto"/>
        <w:left w:val="none" w:sz="0" w:space="0" w:color="auto"/>
        <w:bottom w:val="none" w:sz="0" w:space="0" w:color="auto"/>
        <w:right w:val="none" w:sz="0" w:space="0" w:color="auto"/>
      </w:divBdr>
      <w:divsChild>
        <w:div w:id="718895671">
          <w:marLeft w:val="0"/>
          <w:marRight w:val="0"/>
          <w:marTop w:val="0"/>
          <w:marBottom w:val="0"/>
          <w:divBdr>
            <w:top w:val="none" w:sz="0" w:space="0" w:color="auto"/>
            <w:left w:val="none" w:sz="0" w:space="0" w:color="auto"/>
            <w:bottom w:val="none" w:sz="0" w:space="0" w:color="auto"/>
            <w:right w:val="none" w:sz="0" w:space="0" w:color="auto"/>
          </w:divBdr>
          <w:divsChild>
            <w:div w:id="883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780763">
      <w:bodyDiv w:val="1"/>
      <w:marLeft w:val="0"/>
      <w:marRight w:val="0"/>
      <w:marTop w:val="0"/>
      <w:marBottom w:val="0"/>
      <w:divBdr>
        <w:top w:val="none" w:sz="0" w:space="0" w:color="auto"/>
        <w:left w:val="none" w:sz="0" w:space="0" w:color="auto"/>
        <w:bottom w:val="none" w:sz="0" w:space="0" w:color="auto"/>
        <w:right w:val="none" w:sz="0" w:space="0" w:color="auto"/>
      </w:divBdr>
      <w:divsChild>
        <w:div w:id="2023822219">
          <w:marLeft w:val="0"/>
          <w:marRight w:val="0"/>
          <w:marTop w:val="0"/>
          <w:marBottom w:val="0"/>
          <w:divBdr>
            <w:top w:val="none" w:sz="0" w:space="0" w:color="auto"/>
            <w:left w:val="none" w:sz="0" w:space="0" w:color="auto"/>
            <w:bottom w:val="none" w:sz="0" w:space="0" w:color="auto"/>
            <w:right w:val="none" w:sz="0" w:space="0" w:color="auto"/>
          </w:divBdr>
          <w:divsChild>
            <w:div w:id="1694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4841499">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1283301">
      <w:bodyDiv w:val="1"/>
      <w:marLeft w:val="0"/>
      <w:marRight w:val="0"/>
      <w:marTop w:val="0"/>
      <w:marBottom w:val="0"/>
      <w:divBdr>
        <w:top w:val="none" w:sz="0" w:space="0" w:color="auto"/>
        <w:left w:val="none" w:sz="0" w:space="0" w:color="auto"/>
        <w:bottom w:val="none" w:sz="0" w:space="0" w:color="auto"/>
        <w:right w:val="none" w:sz="0" w:space="0" w:color="auto"/>
      </w:divBdr>
      <w:divsChild>
        <w:div w:id="637950764">
          <w:marLeft w:val="0"/>
          <w:marRight w:val="0"/>
          <w:marTop w:val="0"/>
          <w:marBottom w:val="0"/>
          <w:divBdr>
            <w:top w:val="none" w:sz="0" w:space="0" w:color="auto"/>
            <w:left w:val="none" w:sz="0" w:space="0" w:color="auto"/>
            <w:bottom w:val="none" w:sz="0" w:space="0" w:color="auto"/>
            <w:right w:val="none" w:sz="0" w:space="0" w:color="auto"/>
          </w:divBdr>
          <w:divsChild>
            <w:div w:id="13534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19431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4676645">
      <w:bodyDiv w:val="1"/>
      <w:marLeft w:val="0"/>
      <w:marRight w:val="0"/>
      <w:marTop w:val="0"/>
      <w:marBottom w:val="0"/>
      <w:divBdr>
        <w:top w:val="none" w:sz="0" w:space="0" w:color="auto"/>
        <w:left w:val="none" w:sz="0" w:space="0" w:color="auto"/>
        <w:bottom w:val="none" w:sz="0" w:space="0" w:color="auto"/>
        <w:right w:val="none" w:sz="0" w:space="0" w:color="auto"/>
      </w:divBdr>
      <w:divsChild>
        <w:div w:id="1764455964">
          <w:marLeft w:val="0"/>
          <w:marRight w:val="0"/>
          <w:marTop w:val="0"/>
          <w:marBottom w:val="0"/>
          <w:divBdr>
            <w:top w:val="none" w:sz="0" w:space="0" w:color="auto"/>
            <w:left w:val="none" w:sz="0" w:space="0" w:color="auto"/>
            <w:bottom w:val="none" w:sz="0" w:space="0" w:color="auto"/>
            <w:right w:val="none" w:sz="0" w:space="0" w:color="auto"/>
          </w:divBdr>
          <w:divsChild>
            <w:div w:id="4218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04778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4329100">
      <w:bodyDiv w:val="1"/>
      <w:marLeft w:val="0"/>
      <w:marRight w:val="0"/>
      <w:marTop w:val="0"/>
      <w:marBottom w:val="0"/>
      <w:divBdr>
        <w:top w:val="none" w:sz="0" w:space="0" w:color="auto"/>
        <w:left w:val="none" w:sz="0" w:space="0" w:color="auto"/>
        <w:bottom w:val="none" w:sz="0" w:space="0" w:color="auto"/>
        <w:right w:val="none" w:sz="0" w:space="0" w:color="auto"/>
      </w:divBdr>
    </w:div>
    <w:div w:id="1368064816">
      <w:bodyDiv w:val="1"/>
      <w:marLeft w:val="0"/>
      <w:marRight w:val="0"/>
      <w:marTop w:val="0"/>
      <w:marBottom w:val="0"/>
      <w:divBdr>
        <w:top w:val="none" w:sz="0" w:space="0" w:color="auto"/>
        <w:left w:val="none" w:sz="0" w:space="0" w:color="auto"/>
        <w:bottom w:val="none" w:sz="0" w:space="0" w:color="auto"/>
        <w:right w:val="none" w:sz="0" w:space="0" w:color="auto"/>
      </w:divBdr>
      <w:divsChild>
        <w:div w:id="1157306165">
          <w:marLeft w:val="0"/>
          <w:marRight w:val="0"/>
          <w:marTop w:val="0"/>
          <w:marBottom w:val="0"/>
          <w:divBdr>
            <w:top w:val="none" w:sz="0" w:space="0" w:color="auto"/>
            <w:left w:val="none" w:sz="0" w:space="0" w:color="auto"/>
            <w:bottom w:val="none" w:sz="0" w:space="0" w:color="auto"/>
            <w:right w:val="none" w:sz="0" w:space="0" w:color="auto"/>
          </w:divBdr>
          <w:divsChild>
            <w:div w:id="11238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19770">
      <w:bodyDiv w:val="1"/>
      <w:marLeft w:val="0"/>
      <w:marRight w:val="0"/>
      <w:marTop w:val="0"/>
      <w:marBottom w:val="0"/>
      <w:divBdr>
        <w:top w:val="none" w:sz="0" w:space="0" w:color="auto"/>
        <w:left w:val="none" w:sz="0" w:space="0" w:color="auto"/>
        <w:bottom w:val="none" w:sz="0" w:space="0" w:color="auto"/>
        <w:right w:val="none" w:sz="0" w:space="0" w:color="auto"/>
      </w:divBdr>
      <w:divsChild>
        <w:div w:id="358549590">
          <w:marLeft w:val="0"/>
          <w:marRight w:val="0"/>
          <w:marTop w:val="0"/>
          <w:marBottom w:val="0"/>
          <w:divBdr>
            <w:top w:val="none" w:sz="0" w:space="0" w:color="auto"/>
            <w:left w:val="none" w:sz="0" w:space="0" w:color="auto"/>
            <w:bottom w:val="none" w:sz="0" w:space="0" w:color="auto"/>
            <w:right w:val="none" w:sz="0" w:space="0" w:color="auto"/>
          </w:divBdr>
          <w:divsChild>
            <w:div w:id="7072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593277404">
      <w:bodyDiv w:val="1"/>
      <w:marLeft w:val="0"/>
      <w:marRight w:val="0"/>
      <w:marTop w:val="0"/>
      <w:marBottom w:val="0"/>
      <w:divBdr>
        <w:top w:val="none" w:sz="0" w:space="0" w:color="auto"/>
        <w:left w:val="none" w:sz="0" w:space="0" w:color="auto"/>
        <w:bottom w:val="none" w:sz="0" w:space="0" w:color="auto"/>
        <w:right w:val="none" w:sz="0" w:space="0" w:color="auto"/>
      </w:divBdr>
      <w:divsChild>
        <w:div w:id="672494669">
          <w:marLeft w:val="0"/>
          <w:marRight w:val="0"/>
          <w:marTop w:val="0"/>
          <w:marBottom w:val="0"/>
          <w:divBdr>
            <w:top w:val="none" w:sz="0" w:space="0" w:color="auto"/>
            <w:left w:val="none" w:sz="0" w:space="0" w:color="auto"/>
            <w:bottom w:val="none" w:sz="0" w:space="0" w:color="auto"/>
            <w:right w:val="none" w:sz="0" w:space="0" w:color="auto"/>
          </w:divBdr>
          <w:divsChild>
            <w:div w:id="11722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0813250">
      <w:bodyDiv w:val="1"/>
      <w:marLeft w:val="0"/>
      <w:marRight w:val="0"/>
      <w:marTop w:val="0"/>
      <w:marBottom w:val="0"/>
      <w:divBdr>
        <w:top w:val="none" w:sz="0" w:space="0" w:color="auto"/>
        <w:left w:val="none" w:sz="0" w:space="0" w:color="auto"/>
        <w:bottom w:val="none" w:sz="0" w:space="0" w:color="auto"/>
        <w:right w:val="none" w:sz="0" w:space="0" w:color="auto"/>
      </w:divBdr>
      <w:divsChild>
        <w:div w:id="1949043765">
          <w:marLeft w:val="0"/>
          <w:marRight w:val="0"/>
          <w:marTop w:val="0"/>
          <w:marBottom w:val="0"/>
          <w:divBdr>
            <w:top w:val="none" w:sz="0" w:space="0" w:color="auto"/>
            <w:left w:val="none" w:sz="0" w:space="0" w:color="auto"/>
            <w:bottom w:val="none" w:sz="0" w:space="0" w:color="auto"/>
            <w:right w:val="none" w:sz="0" w:space="0" w:color="auto"/>
          </w:divBdr>
          <w:divsChild>
            <w:div w:id="1243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5676272">
      <w:bodyDiv w:val="1"/>
      <w:marLeft w:val="0"/>
      <w:marRight w:val="0"/>
      <w:marTop w:val="0"/>
      <w:marBottom w:val="0"/>
      <w:divBdr>
        <w:top w:val="none" w:sz="0" w:space="0" w:color="auto"/>
        <w:left w:val="none" w:sz="0" w:space="0" w:color="auto"/>
        <w:bottom w:val="none" w:sz="0" w:space="0" w:color="auto"/>
        <w:right w:val="none" w:sz="0" w:space="0" w:color="auto"/>
      </w:divBdr>
      <w:divsChild>
        <w:div w:id="844058182">
          <w:marLeft w:val="0"/>
          <w:marRight w:val="0"/>
          <w:marTop w:val="0"/>
          <w:marBottom w:val="0"/>
          <w:divBdr>
            <w:top w:val="none" w:sz="0" w:space="0" w:color="auto"/>
            <w:left w:val="none" w:sz="0" w:space="0" w:color="auto"/>
            <w:bottom w:val="none" w:sz="0" w:space="0" w:color="auto"/>
            <w:right w:val="none" w:sz="0" w:space="0" w:color="auto"/>
          </w:divBdr>
          <w:divsChild>
            <w:div w:id="5602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19373098">
      <w:bodyDiv w:val="1"/>
      <w:marLeft w:val="0"/>
      <w:marRight w:val="0"/>
      <w:marTop w:val="0"/>
      <w:marBottom w:val="0"/>
      <w:divBdr>
        <w:top w:val="none" w:sz="0" w:space="0" w:color="auto"/>
        <w:left w:val="none" w:sz="0" w:space="0" w:color="auto"/>
        <w:bottom w:val="none" w:sz="0" w:space="0" w:color="auto"/>
        <w:right w:val="none" w:sz="0" w:space="0" w:color="auto"/>
      </w:divBdr>
      <w:divsChild>
        <w:div w:id="880627804">
          <w:marLeft w:val="0"/>
          <w:marRight w:val="0"/>
          <w:marTop w:val="0"/>
          <w:marBottom w:val="0"/>
          <w:divBdr>
            <w:top w:val="none" w:sz="0" w:space="0" w:color="auto"/>
            <w:left w:val="none" w:sz="0" w:space="0" w:color="auto"/>
            <w:bottom w:val="none" w:sz="0" w:space="0" w:color="auto"/>
            <w:right w:val="none" w:sz="0" w:space="0" w:color="auto"/>
          </w:divBdr>
          <w:divsChild>
            <w:div w:id="9180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0442009">
      <w:bodyDiv w:val="1"/>
      <w:marLeft w:val="0"/>
      <w:marRight w:val="0"/>
      <w:marTop w:val="0"/>
      <w:marBottom w:val="0"/>
      <w:divBdr>
        <w:top w:val="none" w:sz="0" w:space="0" w:color="auto"/>
        <w:left w:val="none" w:sz="0" w:space="0" w:color="auto"/>
        <w:bottom w:val="none" w:sz="0" w:space="0" w:color="auto"/>
        <w:right w:val="none" w:sz="0" w:space="0" w:color="auto"/>
      </w:divBdr>
      <w:divsChild>
        <w:div w:id="606231014">
          <w:marLeft w:val="0"/>
          <w:marRight w:val="0"/>
          <w:marTop w:val="0"/>
          <w:marBottom w:val="0"/>
          <w:divBdr>
            <w:top w:val="none" w:sz="0" w:space="0" w:color="auto"/>
            <w:left w:val="none" w:sz="0" w:space="0" w:color="auto"/>
            <w:bottom w:val="none" w:sz="0" w:space="0" w:color="auto"/>
            <w:right w:val="none" w:sz="0" w:space="0" w:color="auto"/>
          </w:divBdr>
          <w:divsChild>
            <w:div w:id="13608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1314648">
      <w:bodyDiv w:val="1"/>
      <w:marLeft w:val="0"/>
      <w:marRight w:val="0"/>
      <w:marTop w:val="0"/>
      <w:marBottom w:val="0"/>
      <w:divBdr>
        <w:top w:val="none" w:sz="0" w:space="0" w:color="auto"/>
        <w:left w:val="none" w:sz="0" w:space="0" w:color="auto"/>
        <w:bottom w:val="none" w:sz="0" w:space="0" w:color="auto"/>
        <w:right w:val="none" w:sz="0" w:space="0" w:color="auto"/>
      </w:divBdr>
      <w:divsChild>
        <w:div w:id="657851518">
          <w:marLeft w:val="0"/>
          <w:marRight w:val="0"/>
          <w:marTop w:val="0"/>
          <w:marBottom w:val="0"/>
          <w:divBdr>
            <w:top w:val="none" w:sz="0" w:space="0" w:color="auto"/>
            <w:left w:val="none" w:sz="0" w:space="0" w:color="auto"/>
            <w:bottom w:val="none" w:sz="0" w:space="0" w:color="auto"/>
            <w:right w:val="none" w:sz="0" w:space="0" w:color="auto"/>
          </w:divBdr>
          <w:divsChild>
            <w:div w:id="5090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2939070">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4759093">
      <w:bodyDiv w:val="1"/>
      <w:marLeft w:val="0"/>
      <w:marRight w:val="0"/>
      <w:marTop w:val="0"/>
      <w:marBottom w:val="0"/>
      <w:divBdr>
        <w:top w:val="none" w:sz="0" w:space="0" w:color="auto"/>
        <w:left w:val="none" w:sz="0" w:space="0" w:color="auto"/>
        <w:bottom w:val="none" w:sz="0" w:space="0" w:color="auto"/>
        <w:right w:val="none" w:sz="0" w:space="0" w:color="auto"/>
      </w:divBdr>
      <w:divsChild>
        <w:div w:id="1554081448">
          <w:marLeft w:val="0"/>
          <w:marRight w:val="0"/>
          <w:marTop w:val="0"/>
          <w:marBottom w:val="0"/>
          <w:divBdr>
            <w:top w:val="none" w:sz="0" w:space="0" w:color="auto"/>
            <w:left w:val="none" w:sz="0" w:space="0" w:color="auto"/>
            <w:bottom w:val="none" w:sz="0" w:space="0" w:color="auto"/>
            <w:right w:val="none" w:sz="0" w:space="0" w:color="auto"/>
          </w:divBdr>
          <w:divsChild>
            <w:div w:id="14171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0236300">
      <w:bodyDiv w:val="1"/>
      <w:marLeft w:val="0"/>
      <w:marRight w:val="0"/>
      <w:marTop w:val="0"/>
      <w:marBottom w:val="0"/>
      <w:divBdr>
        <w:top w:val="none" w:sz="0" w:space="0" w:color="auto"/>
        <w:left w:val="none" w:sz="0" w:space="0" w:color="auto"/>
        <w:bottom w:val="none" w:sz="0" w:space="0" w:color="auto"/>
        <w:right w:val="none" w:sz="0" w:space="0" w:color="auto"/>
      </w:divBdr>
      <w:divsChild>
        <w:div w:id="140773329">
          <w:marLeft w:val="0"/>
          <w:marRight w:val="0"/>
          <w:marTop w:val="0"/>
          <w:marBottom w:val="0"/>
          <w:divBdr>
            <w:top w:val="none" w:sz="0" w:space="0" w:color="auto"/>
            <w:left w:val="none" w:sz="0" w:space="0" w:color="auto"/>
            <w:bottom w:val="none" w:sz="0" w:space="0" w:color="auto"/>
            <w:right w:val="none" w:sz="0" w:space="0" w:color="auto"/>
          </w:divBdr>
          <w:divsChild>
            <w:div w:id="1359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7418120">
      <w:bodyDiv w:val="1"/>
      <w:marLeft w:val="0"/>
      <w:marRight w:val="0"/>
      <w:marTop w:val="0"/>
      <w:marBottom w:val="0"/>
      <w:divBdr>
        <w:top w:val="none" w:sz="0" w:space="0" w:color="auto"/>
        <w:left w:val="none" w:sz="0" w:space="0" w:color="auto"/>
        <w:bottom w:val="none" w:sz="0" w:space="0" w:color="auto"/>
        <w:right w:val="none" w:sz="0" w:space="0" w:color="auto"/>
      </w:divBdr>
      <w:divsChild>
        <w:div w:id="1987121523">
          <w:marLeft w:val="0"/>
          <w:marRight w:val="0"/>
          <w:marTop w:val="0"/>
          <w:marBottom w:val="0"/>
          <w:divBdr>
            <w:top w:val="none" w:sz="0" w:space="0" w:color="auto"/>
            <w:left w:val="none" w:sz="0" w:space="0" w:color="auto"/>
            <w:bottom w:val="none" w:sz="0" w:space="0" w:color="auto"/>
            <w:right w:val="none" w:sz="0" w:space="0" w:color="auto"/>
          </w:divBdr>
          <w:divsChild>
            <w:div w:id="377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34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192.168.0.1/index.html"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192.168.0.1/"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4837</TotalTime>
  <Pages>46</Pages>
  <Words>7855</Words>
  <Characters>44777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Truong Kha</cp:lastModifiedBy>
  <cp:revision>391</cp:revision>
  <cp:lastPrinted>2021-05-03T07:17:00Z</cp:lastPrinted>
  <dcterms:created xsi:type="dcterms:W3CDTF">2024-07-07T11:14:00Z</dcterms:created>
  <dcterms:modified xsi:type="dcterms:W3CDTF">2024-08-15T05:24:00Z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